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3E38F" w14:textId="77777777" w:rsidR="002114D4" w:rsidRPr="0069647E" w:rsidRDefault="002114D4" w:rsidP="002114D4">
      <w:pPr>
        <w:spacing w:after="0"/>
        <w:ind w:left="10" w:right="-58"/>
        <w:jc w:val="center"/>
      </w:pPr>
      <w:r w:rsidRPr="0069647E">
        <w:t xml:space="preserve">Федеральное государственное бюджетное образовательное учреждение высшего образования «Чувашский государственный университет им. И.Н. Ульянова» </w:t>
      </w:r>
    </w:p>
    <w:p w14:paraId="009DB115" w14:textId="77777777" w:rsidR="002114D4" w:rsidRDefault="002114D4" w:rsidP="002114D4">
      <w:pPr>
        <w:spacing w:after="23" w:line="259" w:lineRule="auto"/>
      </w:pPr>
    </w:p>
    <w:p w14:paraId="3C9F14B9" w14:textId="77777777" w:rsidR="002114D4" w:rsidRDefault="002114D4" w:rsidP="002114D4">
      <w:pPr>
        <w:spacing w:after="23" w:line="259" w:lineRule="auto"/>
      </w:pPr>
    </w:p>
    <w:p w14:paraId="3DEAC97C" w14:textId="77777777" w:rsidR="002114D4" w:rsidRDefault="002114D4" w:rsidP="002114D4">
      <w:pPr>
        <w:spacing w:after="23" w:line="259" w:lineRule="auto"/>
      </w:pPr>
    </w:p>
    <w:p w14:paraId="73407BE7" w14:textId="77777777" w:rsidR="002114D4" w:rsidRPr="0069647E" w:rsidRDefault="002114D4" w:rsidP="002114D4">
      <w:pPr>
        <w:spacing w:after="23" w:line="259" w:lineRule="auto"/>
      </w:pPr>
    </w:p>
    <w:p w14:paraId="0BDE2F4D" w14:textId="77777777" w:rsidR="002114D4" w:rsidRPr="0069647E" w:rsidRDefault="002114D4" w:rsidP="002114D4">
      <w:pPr>
        <w:spacing w:after="0"/>
        <w:ind w:left="10" w:right="4"/>
        <w:jc w:val="center"/>
      </w:pPr>
      <w:r w:rsidRPr="0069647E">
        <w:t xml:space="preserve">Кафедра вычислительной техники </w:t>
      </w:r>
    </w:p>
    <w:p w14:paraId="65C9637A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79FA3C99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0FF3AE66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1276396D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5C85D12E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14B6AF99" w14:textId="77777777" w:rsidR="002114D4" w:rsidRPr="0069647E" w:rsidRDefault="002114D4" w:rsidP="002114D4">
      <w:pPr>
        <w:spacing w:after="155" w:line="259" w:lineRule="auto"/>
      </w:pPr>
      <w:r w:rsidRPr="0069647E">
        <w:t xml:space="preserve"> </w:t>
      </w:r>
    </w:p>
    <w:p w14:paraId="3F7B4AE9" w14:textId="77777777" w:rsidR="002114D4" w:rsidRPr="00860A21" w:rsidRDefault="000075D6" w:rsidP="002114D4">
      <w:pPr>
        <w:spacing w:after="34" w:line="259" w:lineRule="auto"/>
        <w:jc w:val="center"/>
      </w:pPr>
      <w:r>
        <w:rPr>
          <w:sz w:val="36"/>
        </w:rPr>
        <w:t>Расчётно-графическая работа</w:t>
      </w:r>
    </w:p>
    <w:p w14:paraId="77F5ADAC" w14:textId="77777777" w:rsidR="002114D4" w:rsidRDefault="002114D4" w:rsidP="002114D4">
      <w:pPr>
        <w:spacing w:after="0" w:line="259" w:lineRule="auto"/>
        <w:jc w:val="center"/>
        <w:rPr>
          <w:sz w:val="36"/>
        </w:rPr>
      </w:pPr>
      <w:r w:rsidRPr="0069647E">
        <w:rPr>
          <w:sz w:val="36"/>
        </w:rPr>
        <w:t xml:space="preserve">по дисциплине </w:t>
      </w:r>
      <w:r w:rsidR="003B4508">
        <w:rPr>
          <w:sz w:val="36"/>
        </w:rPr>
        <w:t>Теория цифровой обработки сигналов</w:t>
      </w:r>
    </w:p>
    <w:p w14:paraId="2714A84E" w14:textId="77777777" w:rsidR="002114D4" w:rsidRDefault="002114D4" w:rsidP="002114D4">
      <w:pPr>
        <w:spacing w:after="0" w:line="259" w:lineRule="auto"/>
        <w:jc w:val="center"/>
      </w:pPr>
    </w:p>
    <w:p w14:paraId="5E8985E3" w14:textId="77777777" w:rsidR="002114D4" w:rsidRPr="00860A21" w:rsidRDefault="002114D4" w:rsidP="002114D4">
      <w:pPr>
        <w:spacing w:after="0" w:line="259" w:lineRule="auto"/>
        <w:jc w:val="center"/>
      </w:pPr>
      <w:r>
        <w:t xml:space="preserve"> </w:t>
      </w:r>
    </w:p>
    <w:p w14:paraId="5CE22F3A" w14:textId="77777777" w:rsidR="006C50E2" w:rsidRPr="00860A21" w:rsidRDefault="006C50E2" w:rsidP="002114D4">
      <w:pPr>
        <w:spacing w:after="0" w:line="259" w:lineRule="auto"/>
        <w:jc w:val="center"/>
      </w:pPr>
    </w:p>
    <w:p w14:paraId="6C3AB522" w14:textId="77777777" w:rsidR="002114D4" w:rsidRPr="0069647E" w:rsidRDefault="002114D4" w:rsidP="002114D4">
      <w:pPr>
        <w:spacing w:after="0" w:line="259" w:lineRule="auto"/>
        <w:jc w:val="center"/>
      </w:pPr>
      <w:r>
        <w:t>Вариант №</w:t>
      </w:r>
      <w:r w:rsidR="003B4508">
        <w:t>16</w:t>
      </w:r>
    </w:p>
    <w:p w14:paraId="2343DD3A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7D8AC7EB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50247802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221CC576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44D00673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7B9447A9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028E0F17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1EE5A007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6A38E8A3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2441999F" w14:textId="77777777" w:rsidR="002114D4" w:rsidRPr="0069647E" w:rsidRDefault="002114D4" w:rsidP="002114D4">
      <w:pPr>
        <w:spacing w:after="22" w:line="259" w:lineRule="auto"/>
      </w:pPr>
      <w:r w:rsidRPr="0069647E">
        <w:t xml:space="preserve"> </w:t>
      </w:r>
    </w:p>
    <w:p w14:paraId="03AF2B87" w14:textId="77777777" w:rsidR="002114D4" w:rsidRPr="0069647E" w:rsidRDefault="002114D4" w:rsidP="000A7F59">
      <w:pPr>
        <w:ind w:left="5387"/>
      </w:pPr>
      <w:r>
        <w:t>Выполнил</w:t>
      </w:r>
      <w:r w:rsidRPr="0069647E">
        <w:t>:</w:t>
      </w:r>
      <w:r>
        <w:t xml:space="preserve"> Кузнецов Даниил Андреевич</w:t>
      </w:r>
      <w:r w:rsidRPr="0069647E">
        <w:t xml:space="preserve"> студент</w:t>
      </w:r>
      <w:r>
        <w:t xml:space="preserve"> </w:t>
      </w:r>
      <w:r w:rsidRPr="0069647E">
        <w:t>группы ИВТ-4</w:t>
      </w:r>
      <w:r w:rsidRPr="008C5C45">
        <w:t>2</w:t>
      </w:r>
      <w:r w:rsidRPr="0069647E">
        <w:t xml:space="preserve">-23 </w:t>
      </w:r>
    </w:p>
    <w:p w14:paraId="72258772" w14:textId="77777777" w:rsidR="002114D4" w:rsidRPr="0069647E" w:rsidRDefault="002114D4" w:rsidP="002114D4">
      <w:pPr>
        <w:ind w:left="5387"/>
      </w:pPr>
      <w:r w:rsidRPr="0069647E">
        <w:t>Проверил</w:t>
      </w:r>
      <w:r w:rsidR="00614855">
        <w:t>а</w:t>
      </w:r>
      <w:r w:rsidRPr="0069647E">
        <w:t xml:space="preserve">: </w:t>
      </w:r>
      <w:r w:rsidR="00614855">
        <w:t>доцент Андреева А.А.</w:t>
      </w:r>
    </w:p>
    <w:p w14:paraId="24CA2377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79BF5A3A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3CF566A5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2D6FA049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2E64C9EA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6BA2F517" w14:textId="77777777" w:rsidR="002114D4" w:rsidRPr="0069647E" w:rsidRDefault="002114D4" w:rsidP="002114D4">
      <w:pPr>
        <w:spacing w:after="0" w:line="259" w:lineRule="auto"/>
      </w:pPr>
      <w:r w:rsidRPr="0069647E">
        <w:t xml:space="preserve">  </w:t>
      </w:r>
    </w:p>
    <w:p w14:paraId="65A16073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7AFE0799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7E766107" w14:textId="77777777" w:rsidR="00917205" w:rsidRDefault="002114D4" w:rsidP="002114D4">
      <w:pPr>
        <w:spacing w:after="0"/>
        <w:ind w:left="10" w:right="7"/>
        <w:jc w:val="center"/>
      </w:pPr>
      <w:r w:rsidRPr="0069647E">
        <w:t>Чебоксары, 202</w:t>
      </w:r>
      <w:r w:rsidR="003B4508">
        <w:t>6</w:t>
      </w:r>
    </w:p>
    <w:p w14:paraId="1E7551D7" w14:textId="77777777" w:rsidR="003B4508" w:rsidRPr="003B4508" w:rsidRDefault="003B4508" w:rsidP="00C214E4">
      <w:pPr>
        <w:pStyle w:val="a"/>
        <w:keepNext/>
        <w:ind w:left="714" w:hanging="357"/>
      </w:pPr>
      <w:r>
        <w:lastRenderedPageBreak/>
        <w:t>Z-</w:t>
      </w:r>
      <w:r w:rsidRPr="003B4508">
        <w:rPr>
          <w:lang w:val="ru-RU"/>
        </w:rPr>
        <w:t>преобразование</w:t>
      </w:r>
    </w:p>
    <w:p w14:paraId="15D1682B" w14:textId="77777777" w:rsidR="003B4508" w:rsidRDefault="003B4508" w:rsidP="00C214E4">
      <w:pPr>
        <w:pStyle w:val="a8"/>
        <w:keepNext/>
        <w:numPr>
          <w:ilvl w:val="0"/>
          <w:numId w:val="2"/>
        </w:numPr>
        <w:ind w:left="714" w:hanging="357"/>
      </w:pPr>
      <w:r>
        <w:t xml:space="preserve">Доказать свойство </w:t>
      </w:r>
      <w:r w:rsidRPr="003B4508">
        <w:rPr>
          <w:i/>
          <w:iCs/>
          <w:lang w:val="en-US"/>
        </w:rPr>
        <w:t>z</w:t>
      </w:r>
      <w:r w:rsidRPr="003B4508">
        <w:t>-</w:t>
      </w:r>
      <w:r>
        <w:t xml:space="preserve">преобразования, используя определение </w:t>
      </w:r>
      <w:r w:rsidRPr="003B4508">
        <w:rPr>
          <w:i/>
          <w:iCs/>
          <w:lang w:val="en-US"/>
        </w:rPr>
        <w:t>z</w:t>
      </w:r>
      <w:r w:rsidRPr="003B4508">
        <w:t>-</w:t>
      </w:r>
      <w:r>
        <w:t>преобразования</w:t>
      </w:r>
      <w:r w:rsidRPr="003B4508">
        <w:t>.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900"/>
        <w:gridCol w:w="7556"/>
      </w:tblGrid>
      <w:tr w:rsidR="00B15A3C" w14:paraId="7D4888AF" w14:textId="77777777" w:rsidTr="00B15A3C">
        <w:tc>
          <w:tcPr>
            <w:tcW w:w="1387" w:type="pct"/>
            <w:vAlign w:val="center"/>
          </w:tcPr>
          <w:p w14:paraId="1D9602E7" w14:textId="77777777" w:rsidR="00B15A3C" w:rsidRDefault="00B15A3C" w:rsidP="00B15A3C">
            <w:pPr>
              <w:jc w:val="center"/>
            </w:pPr>
            <w:r>
              <w:t>Номер варианта</w:t>
            </w:r>
          </w:p>
        </w:tc>
        <w:tc>
          <w:tcPr>
            <w:tcW w:w="3613" w:type="pct"/>
            <w:vAlign w:val="center"/>
          </w:tcPr>
          <w:p w14:paraId="1EFA241F" w14:textId="77777777" w:rsidR="00B15A3C" w:rsidRPr="00B15A3C" w:rsidRDefault="00B15A3C" w:rsidP="00B15A3C">
            <w:pPr>
              <w:jc w:val="center"/>
            </w:pPr>
            <w:r>
              <w:t xml:space="preserve">Свойство </w:t>
            </w:r>
            <w:r>
              <w:rPr>
                <w:i/>
                <w:iCs/>
                <w:lang w:val="en-US"/>
              </w:rPr>
              <w:t>z</w:t>
            </w:r>
            <w:r>
              <w:rPr>
                <w:lang w:val="en-US"/>
              </w:rPr>
              <w:t>-</w:t>
            </w:r>
            <w:r>
              <w:t>преобразования</w:t>
            </w:r>
          </w:p>
        </w:tc>
      </w:tr>
      <w:tr w:rsidR="00B15A3C" w14:paraId="50F55686" w14:textId="77777777" w:rsidTr="00B15A3C">
        <w:tc>
          <w:tcPr>
            <w:tcW w:w="1387" w:type="pct"/>
            <w:vAlign w:val="center"/>
          </w:tcPr>
          <w:p w14:paraId="62B09017" w14:textId="77777777" w:rsidR="00B15A3C" w:rsidRDefault="00B15A3C" w:rsidP="00B15A3C">
            <w:pPr>
              <w:jc w:val="center"/>
            </w:pPr>
            <w:r>
              <w:t>16</w:t>
            </w:r>
          </w:p>
        </w:tc>
        <w:tc>
          <w:tcPr>
            <w:tcW w:w="3613" w:type="pct"/>
            <w:vAlign w:val="center"/>
          </w:tcPr>
          <w:p w14:paraId="2A94BF90" w14:textId="77777777" w:rsidR="00B15A3C" w:rsidRDefault="00B15A3C" w:rsidP="00B15A3C">
            <w:pPr>
              <w:jc w:val="center"/>
              <w:rPr>
                <w:rFonts w:eastAsiaTheme="minorEastAsia"/>
                <w:lang w:val="en-US"/>
              </w:rPr>
            </w:pPr>
            <w:r>
              <w:t xml:space="preserve">Задержка на </w:t>
            </w:r>
            <m:oMath>
              <m:r>
                <w:rPr>
                  <w:rFonts w:ascii="Cambria Math" w:hAnsi="Cambria Math"/>
                </w:rPr>
                <m:t>N≥</m:t>
              </m:r>
              <m:r>
                <w:rPr>
                  <w:rFonts w:ascii="Cambria Math" w:hAnsi="Cambria Math"/>
                  <w:lang w:val="en-US"/>
                </w:rPr>
                <m:t>0</m:t>
              </m:r>
            </m:oMath>
          </w:p>
          <w:p w14:paraId="2785BECC" w14:textId="77777777" w:rsidR="00B15A3C" w:rsidRPr="00B15A3C" w:rsidRDefault="00B15A3C" w:rsidP="00B15A3C">
            <w:pPr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n-N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n-N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↔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-N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,  u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1, n≥0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0, n&lt;0</m:t>
                        </m:r>
                      </m:e>
                    </m:eqArr>
                  </m:e>
                </m:d>
              </m:oMath>
            </m:oMathPara>
          </w:p>
        </w:tc>
      </w:tr>
    </w:tbl>
    <w:p w14:paraId="6F053848" w14:textId="77777777" w:rsidR="00B15A3C" w:rsidRDefault="00B15A3C" w:rsidP="00B15A3C"/>
    <w:p w14:paraId="364D07AF" w14:textId="77777777" w:rsidR="00B15A3C" w:rsidRPr="00B15A3C" w:rsidRDefault="00B15A3C" w:rsidP="00EA78E7">
      <w:pPr>
        <w:pStyle w:val="af6"/>
      </w:pPr>
      <w:r>
        <w:t xml:space="preserve">Пусть </w:t>
      </w:r>
      <w:r>
        <w:rPr>
          <w:i/>
          <w:iCs/>
          <w:lang w:val="en-US"/>
        </w:rPr>
        <w:t>x</w:t>
      </w:r>
      <w:r w:rsidRPr="00B15A3C">
        <w:t>(</w:t>
      </w:r>
      <w:r>
        <w:rPr>
          <w:i/>
          <w:iCs/>
          <w:lang w:val="en-US"/>
        </w:rPr>
        <w:t>n</w:t>
      </w:r>
      <w:r w:rsidRPr="00B15A3C">
        <w:t xml:space="preserve">) </w:t>
      </w:r>
      <w:r>
        <w:t xml:space="preserve">имеет </w:t>
      </w:r>
      <w:r>
        <w:rPr>
          <w:i/>
          <w:iCs/>
          <w:lang w:val="en-US"/>
        </w:rPr>
        <w:t>z</w:t>
      </w:r>
      <w:r w:rsidRPr="00B15A3C">
        <w:t>-</w:t>
      </w:r>
      <w:r>
        <w:t xml:space="preserve">преобразование </w:t>
      </w:r>
      <w:r>
        <w:rPr>
          <w:i/>
          <w:iCs/>
          <w:lang w:val="en-US"/>
        </w:rPr>
        <w:t>X</w:t>
      </w:r>
      <w:r w:rsidRPr="00B15A3C">
        <w:t>(</w:t>
      </w:r>
      <w:r>
        <w:rPr>
          <w:i/>
          <w:iCs/>
          <w:lang w:val="en-US"/>
        </w:rPr>
        <w:t>z</w:t>
      </w:r>
      <w:r w:rsidRPr="00B15A3C">
        <w:t>):</w:t>
      </w:r>
    </w:p>
    <w:p w14:paraId="442CA335" w14:textId="77777777" w:rsidR="00B15A3C" w:rsidRPr="00B15A3C" w:rsidRDefault="00B15A3C" w:rsidP="00B15A3C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↔X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</m:oMath>
      </m:oMathPara>
    </w:p>
    <w:p w14:paraId="7F7E11E6" w14:textId="77777777" w:rsidR="00B15A3C" w:rsidRDefault="00B15A3C" w:rsidP="00EA78E7">
      <w:pPr>
        <w:pStyle w:val="af6"/>
      </w:pPr>
      <w:r>
        <w:t xml:space="preserve">Тогда по определению </w:t>
      </w:r>
      <w:r>
        <w:rPr>
          <w:i/>
          <w:iCs/>
          <w:lang w:val="en-US"/>
        </w:rPr>
        <w:t>z</w:t>
      </w:r>
      <w:r>
        <w:t>-преобразования:</w:t>
      </w:r>
    </w:p>
    <w:p w14:paraId="2281A91B" w14:textId="77777777" w:rsidR="00B15A3C" w:rsidRPr="00142B74" w:rsidRDefault="00B15A3C" w:rsidP="00EA78E7">
      <w:pPr>
        <w:pStyle w:val="af6"/>
        <w:rPr>
          <w:lang w:val="en-US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↔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</w:rPr>
            <m:t>==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</m:d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==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N</m:t>
              </m:r>
            </m:sup>
          </m:sSup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limLow>
                <m:limLowPr>
                  <m:ctrlPr>
                    <w:rPr>
                      <w:rFonts w:ascii="Cambria Math" w:hAnsi="Cambria Math"/>
                      <w:lang w:val="en-US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groupChr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=-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</m:d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z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sup>
                          </m:sSup>
                        </m:e>
                      </m:nary>
                    </m:e>
                  </m:groupCh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lim>
              </m:limLow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p>
                  </m:sSup>
                </m:e>
              </m:nary>
            </m:e>
          </m:d>
          <m:r>
            <m:rPr>
              <m:sty m:val="p"/>
            </m:rPr>
            <w:rPr>
              <w:rFonts w:ascii="Cambria Math" w:hAnsi="Cambria Math"/>
            </w:rPr>
            <m:t>==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N</m:t>
              </m:r>
            </m:sup>
          </m:sSup>
          <m:nary>
            <m:naryPr>
              <m:chr m:val="∑"/>
              <m:limLoc m:val="undOvr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N</m:t>
              </m:r>
            </m:sup>
          </m:sSup>
          <m:r>
            <w:rPr>
              <w:rFonts w:ascii="Cambria Math" w:hAnsi="Cambria Math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,</m:t>
          </m:r>
        </m:oMath>
      </m:oMathPara>
    </w:p>
    <w:p w14:paraId="634130B8" w14:textId="77777777" w:rsidR="00142B74" w:rsidRPr="00142B74" w:rsidRDefault="00142B74" w:rsidP="00B15A3C">
      <w:r>
        <w:rPr>
          <w:rFonts w:eastAsiaTheme="minorEastAsia"/>
        </w:rPr>
        <w:t>что и требовалось доказать.</w:t>
      </w:r>
    </w:p>
    <w:p w14:paraId="56F700B9" w14:textId="77777777" w:rsidR="003B4508" w:rsidRPr="00B15A3C" w:rsidRDefault="003B4508" w:rsidP="003B4508">
      <w:pPr>
        <w:pStyle w:val="a8"/>
        <w:numPr>
          <w:ilvl w:val="0"/>
          <w:numId w:val="2"/>
        </w:numPr>
        <w:rPr>
          <w:i/>
        </w:rPr>
      </w:pPr>
      <w:r w:rsidRPr="003B4508">
        <w:t xml:space="preserve">Выполнить </w:t>
      </w:r>
      <w:r w:rsidRPr="003B4508">
        <w:rPr>
          <w:i/>
          <w:iCs/>
        </w:rPr>
        <w:t>z</w:t>
      </w:r>
      <w:r w:rsidRPr="003B4508">
        <w:t xml:space="preserve">-преобразование последовательности </w:t>
      </w:r>
      <w:r w:rsidR="00B15A3C">
        <w:rPr>
          <w:i/>
          <w:iCs/>
          <w:lang w:val="en-US"/>
        </w:rPr>
        <w:t>x</w:t>
      </w:r>
      <w:r w:rsidR="00B15A3C" w:rsidRPr="00B15A3C">
        <w:t>(</w:t>
      </w:r>
      <w:r w:rsidR="00B15A3C">
        <w:rPr>
          <w:i/>
          <w:iCs/>
          <w:lang w:val="en-US"/>
        </w:rPr>
        <w:t>n</w:t>
      </w:r>
      <w:r w:rsidR="00B15A3C" w:rsidRPr="00B15A3C">
        <w:t>)</w:t>
      </w:r>
      <w:r w:rsidRPr="003B4508">
        <w:t xml:space="preserve">, используя </w:t>
      </w:r>
      <w:r w:rsidRPr="003B4508">
        <w:rPr>
          <w:i/>
          <w:iCs/>
        </w:rPr>
        <w:t>z</w:t>
      </w:r>
      <w:r w:rsidRPr="003B4508">
        <w:t>-преобразование последовательности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</w:rPr>
            <m:t>↔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  <w:lang w:val="en-US"/>
                </w:rPr>
                <m:t>a</m:t>
              </m:r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3B4508">
        <w:rPr>
          <w:iCs/>
        </w:rPr>
        <w:t xml:space="preserve">и свойства </w:t>
      </w:r>
      <w:r w:rsidRPr="003B4508">
        <w:rPr>
          <w:i/>
        </w:rPr>
        <w:t>z</w:t>
      </w:r>
      <w:r w:rsidRPr="003B4508">
        <w:rPr>
          <w:iCs/>
        </w:rPr>
        <w:t xml:space="preserve">-преобразования (или определение </w:t>
      </w:r>
      <w:r w:rsidRPr="003B4508">
        <w:rPr>
          <w:i/>
        </w:rPr>
        <w:t>z</w:t>
      </w:r>
      <w:r w:rsidRPr="003B4508">
        <w:rPr>
          <w:iCs/>
        </w:rPr>
        <w:t xml:space="preserve">-преобразования и формулу суммы членов убывающей геометрической прогрессии, в этом случае указать радиус сходимости </w:t>
      </w:r>
      <w:r w:rsidRPr="003B4508">
        <w:rPr>
          <w:i/>
        </w:rPr>
        <w:t>z</w:t>
      </w:r>
      <w:r>
        <w:rPr>
          <w:iCs/>
        </w:rPr>
        <w:t>-</w:t>
      </w:r>
      <w:r w:rsidRPr="003B4508">
        <w:rPr>
          <w:iCs/>
        </w:rPr>
        <w:t xml:space="preserve">преобразования). Проверить результат в системе MATLAB, используя функцию </w:t>
      </w:r>
      <w:r w:rsidRPr="00B15A3C">
        <w:rPr>
          <w:i/>
        </w:rPr>
        <w:t>ztrans</w:t>
      </w:r>
      <w:r w:rsidRPr="003B4508">
        <w:rPr>
          <w:iCs/>
        </w:rPr>
        <w:t>.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900"/>
        <w:gridCol w:w="7556"/>
      </w:tblGrid>
      <w:tr w:rsidR="00142B74" w14:paraId="3007F48D" w14:textId="77777777" w:rsidTr="00FC108F">
        <w:tc>
          <w:tcPr>
            <w:tcW w:w="1387" w:type="pct"/>
            <w:vAlign w:val="center"/>
          </w:tcPr>
          <w:p w14:paraId="5CE3990A" w14:textId="77777777" w:rsidR="00142B74" w:rsidRDefault="00142B74" w:rsidP="00FC108F">
            <w:pPr>
              <w:jc w:val="center"/>
            </w:pPr>
            <w:r>
              <w:t>Номер варианта</w:t>
            </w:r>
          </w:p>
        </w:tc>
        <w:tc>
          <w:tcPr>
            <w:tcW w:w="3613" w:type="pct"/>
            <w:vAlign w:val="center"/>
          </w:tcPr>
          <w:p w14:paraId="2272FAB0" w14:textId="77777777" w:rsidR="00142B74" w:rsidRPr="00142B74" w:rsidRDefault="00142B74" w:rsidP="00FC108F">
            <w:pPr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d>
                <m:r>
                  <w:rPr>
                    <w:rFonts w:ascii="Cambria Math" w:hAnsi="Cambria Math"/>
                    <w:lang w:val="en-US"/>
                  </w:rPr>
                  <m:t>, n≥0</m:t>
                </m:r>
              </m:oMath>
            </m:oMathPara>
          </w:p>
        </w:tc>
      </w:tr>
      <w:tr w:rsidR="00142B74" w14:paraId="1A24CFA2" w14:textId="77777777" w:rsidTr="00FC108F">
        <w:tc>
          <w:tcPr>
            <w:tcW w:w="1387" w:type="pct"/>
            <w:vAlign w:val="center"/>
          </w:tcPr>
          <w:p w14:paraId="3C3D8B0E" w14:textId="77777777" w:rsidR="00142B74" w:rsidRDefault="00142B74" w:rsidP="00FC108F">
            <w:pPr>
              <w:jc w:val="center"/>
            </w:pPr>
            <w:r>
              <w:t>16</w:t>
            </w:r>
          </w:p>
        </w:tc>
        <w:tc>
          <w:tcPr>
            <w:tcW w:w="3613" w:type="pct"/>
            <w:vAlign w:val="center"/>
          </w:tcPr>
          <w:p w14:paraId="200C7D04" w14:textId="77777777" w:rsidR="00142B74" w:rsidRPr="00142B74" w:rsidRDefault="00142B74" w:rsidP="00FC108F">
            <w:pPr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1,  n=3⋅m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0,  </m:t>
                        </m:r>
                        <m:r>
                          <w:rPr>
                            <w:rFonts w:ascii="Cambria Math" w:hAnsi="Cambria Math"/>
                          </w:rPr>
                          <m:t>остальные n</m:t>
                        </m:r>
                      </m:e>
                    </m:eqArr>
                  </m:e>
                </m:d>
                <m:r>
                  <w:rPr>
                    <w:rFonts w:ascii="Cambria Math" w:hAnsi="Cambria Math"/>
                    <w:lang w:val="en-US"/>
                  </w:rPr>
                  <m:t>,</m:t>
                </m:r>
                <m:r>
                  <w:rPr>
                    <w:rFonts w:ascii="Cambria Math" w:hAnsi="Cambria Math"/>
                  </w:rPr>
                  <m:t xml:space="preserve"> где </m:t>
                </m:r>
                <m:r>
                  <w:rPr>
                    <w:rFonts w:ascii="Cambria Math" w:hAnsi="Cambria Math"/>
                    <w:lang w:val="en-US"/>
                  </w:rPr>
                  <m:t>m=0, 1, 2,…</m:t>
                </m:r>
              </m:oMath>
            </m:oMathPara>
          </w:p>
        </w:tc>
      </w:tr>
    </w:tbl>
    <w:p w14:paraId="113E30C7" w14:textId="77777777" w:rsidR="00B15A3C" w:rsidRDefault="00B15A3C" w:rsidP="00B15A3C"/>
    <w:p w14:paraId="19E1FB3E" w14:textId="77777777" w:rsidR="00142B74" w:rsidRDefault="00142B74" w:rsidP="00EA78E7">
      <w:pPr>
        <w:pStyle w:val="af6"/>
      </w:pPr>
      <w:r>
        <w:lastRenderedPageBreak/>
        <w:t>По определению</w:t>
      </w:r>
    </w:p>
    <w:p w14:paraId="0D702ECD" w14:textId="77777777" w:rsidR="00142B74" w:rsidRPr="00092735" w:rsidRDefault="00142B74" w:rsidP="00B15A3C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↔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n</m:t>
              </m:r>
              <m: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p>
            </m:e>
          </m:nary>
        </m:oMath>
      </m:oMathPara>
    </w:p>
    <w:p w14:paraId="23C02792" w14:textId="77777777" w:rsidR="00092735" w:rsidRDefault="00092735" w:rsidP="00EA78E7">
      <w:pPr>
        <w:pStyle w:val="af6"/>
      </w:pPr>
      <w:r>
        <w:t>Тогда</w:t>
      </w:r>
    </w:p>
    <w:p w14:paraId="1DBACF41" w14:textId="77777777" w:rsidR="00092735" w:rsidRPr="00092735" w:rsidRDefault="00092735" w:rsidP="00B15A3C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lang w:val="en-US"/>
                </w:rPr>
                <m:t>-0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lang w:val="en-US"/>
                </w:rPr>
                <m:t>-3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lang w:val="en-US"/>
            </w:rPr>
            <m:t>+…=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n</m:t>
              </m:r>
              <m: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p>
            </m:e>
          </m:nary>
        </m:oMath>
      </m:oMathPara>
    </w:p>
    <w:p w14:paraId="22ADA178" w14:textId="77777777" w:rsidR="00092735" w:rsidRDefault="00092735" w:rsidP="00EA78E7">
      <w:pPr>
        <w:pStyle w:val="af6"/>
      </w:pPr>
      <w:r>
        <w:t xml:space="preserve">Таким образом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z</m:t>
            </m:r>
          </m:e>
        </m:d>
      </m:oMath>
      <w:r>
        <w:t xml:space="preserve"> – сумма арифметической прогрессии, где</w:t>
      </w:r>
    </w:p>
    <w:p w14:paraId="7A183C8D" w14:textId="77777777" w:rsidR="00092735" w:rsidRPr="00092735" w:rsidRDefault="00092735" w:rsidP="00B15A3C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lang w:val="en-US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lang w:val="en-US"/>
                </w:rPr>
                <m:t>0</m:t>
              </m:r>
            </m:sup>
          </m:sSup>
          <m:r>
            <w:rPr>
              <w:rFonts w:ascii="Cambria Math" w:hAnsi="Cambria Math"/>
              <w:lang w:val="en-US"/>
            </w:rPr>
            <m:t>=1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-q</m:t>
              </m:r>
            </m:den>
          </m:f>
          <m:r>
            <w:rPr>
              <w:rFonts w:ascii="Cambria Math" w:hAnsi="Cambria Math"/>
              <w:lang w:val="en-US"/>
            </w:rPr>
            <m:t xml:space="preserve">,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</m:d>
          <m:r>
            <w:rPr>
              <w:rFonts w:ascii="Cambria Math" w:hAnsi="Cambria Math"/>
              <w:lang w:val="en-US"/>
            </w:rPr>
            <m:t>&lt;1</m:t>
          </m:r>
        </m:oMath>
      </m:oMathPara>
    </w:p>
    <w:p w14:paraId="0ED7E3C3" w14:textId="77777777" w:rsidR="00092735" w:rsidRDefault="00092735" w:rsidP="00EA78E7">
      <w:pPr>
        <w:pStyle w:val="af6"/>
      </w:pPr>
      <w:r>
        <w:t>Получаем:</w:t>
      </w:r>
    </w:p>
    <w:p w14:paraId="0B49711B" w14:textId="77777777" w:rsidR="00092735" w:rsidRPr="00092735" w:rsidRDefault="00092735" w:rsidP="00092735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-3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 xml:space="preserve">, </m:t>
          </m:r>
          <m:r>
            <w:rPr>
              <w:rFonts w:ascii="Cambria Math" w:eastAsiaTheme="minorEastAsia" w:hAnsi="Cambria Math"/>
            </w:rPr>
            <m:t xml:space="preserve">при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-3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&lt;1</m:t>
          </m:r>
        </m:oMath>
      </m:oMathPara>
    </w:p>
    <w:p w14:paraId="1B84D44E" w14:textId="77777777" w:rsidR="00092735" w:rsidRPr="00260446" w:rsidRDefault="00092735" w:rsidP="00EA78E7">
      <w:pPr>
        <w:pStyle w:val="af6"/>
      </w:pPr>
      <w:r>
        <w:t xml:space="preserve">Проверим результат в системе </w:t>
      </w:r>
      <w:r>
        <w:rPr>
          <w:lang w:val="en-US"/>
        </w:rPr>
        <w:t>MATLAB</w:t>
      </w:r>
      <w:r w:rsidRPr="00092735"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92735" w14:paraId="49C8722E" w14:textId="77777777" w:rsidTr="00092735">
        <w:tc>
          <w:tcPr>
            <w:tcW w:w="10682" w:type="dxa"/>
          </w:tcPr>
          <w:p w14:paraId="51D1705A" w14:textId="77777777" w:rsidR="00092735" w:rsidRPr="00092735" w:rsidRDefault="00092735" w:rsidP="00092735">
            <w:pPr>
              <w:pStyle w:val="af2"/>
            </w:pPr>
            <w:r w:rsidRPr="00092735">
              <w:rPr>
                <w:b/>
                <w:bCs/>
              </w:rPr>
              <w:t xml:space="preserve">octave:1&gt; </w:t>
            </w:r>
            <w:r w:rsidRPr="00092735">
              <w:t>b = 1;</w:t>
            </w:r>
          </w:p>
          <w:p w14:paraId="6AD0197D" w14:textId="77777777" w:rsidR="00092735" w:rsidRPr="00092735" w:rsidRDefault="00092735" w:rsidP="00092735">
            <w:pPr>
              <w:pStyle w:val="af2"/>
            </w:pPr>
            <w:r w:rsidRPr="00092735">
              <w:t>a = [1 0 0 -1];</w:t>
            </w:r>
          </w:p>
          <w:p w14:paraId="4C6EC6B9" w14:textId="77777777" w:rsidR="00092735" w:rsidRPr="00092735" w:rsidRDefault="00092735" w:rsidP="00092735">
            <w:pPr>
              <w:pStyle w:val="af2"/>
            </w:pPr>
            <w:r w:rsidRPr="00092735">
              <w:t>x = impz(b, a)</w:t>
            </w:r>
          </w:p>
          <w:p w14:paraId="50CA79DA" w14:textId="77777777" w:rsidR="00092735" w:rsidRPr="00786994" w:rsidRDefault="00092735" w:rsidP="00092735">
            <w:pPr>
              <w:pStyle w:val="af2"/>
            </w:pPr>
            <w:r w:rsidRPr="00786994">
              <w:t>x =</w:t>
            </w:r>
          </w:p>
          <w:p w14:paraId="02B18773" w14:textId="77777777" w:rsidR="00092735" w:rsidRPr="00786994" w:rsidRDefault="00092735" w:rsidP="00092735">
            <w:pPr>
              <w:pStyle w:val="af2"/>
            </w:pPr>
          </w:p>
          <w:p w14:paraId="6FA605CA" w14:textId="77777777" w:rsidR="00092735" w:rsidRPr="00092735" w:rsidRDefault="00092735" w:rsidP="00092735">
            <w:pPr>
              <w:pStyle w:val="af2"/>
              <w:rPr>
                <w:lang w:val="ru-RU"/>
              </w:rPr>
            </w:pPr>
            <w:r w:rsidRPr="00786994">
              <w:t xml:space="preserve">   </w:t>
            </w:r>
            <w:r w:rsidRPr="00092735">
              <w:rPr>
                <w:lang w:val="ru-RU"/>
              </w:rPr>
              <w:t>1</w:t>
            </w:r>
          </w:p>
          <w:p w14:paraId="4F390D5F" w14:textId="77777777" w:rsidR="00092735" w:rsidRPr="00092735" w:rsidRDefault="00092735" w:rsidP="00092735">
            <w:pPr>
              <w:pStyle w:val="af2"/>
              <w:rPr>
                <w:lang w:val="ru-RU"/>
              </w:rPr>
            </w:pPr>
            <w:r w:rsidRPr="00092735">
              <w:rPr>
                <w:lang w:val="ru-RU"/>
              </w:rPr>
              <w:t xml:space="preserve">   0</w:t>
            </w:r>
          </w:p>
          <w:p w14:paraId="5AC2D126" w14:textId="77777777" w:rsidR="00092735" w:rsidRPr="00092735" w:rsidRDefault="00092735" w:rsidP="00092735">
            <w:pPr>
              <w:pStyle w:val="af2"/>
              <w:rPr>
                <w:lang w:val="ru-RU"/>
              </w:rPr>
            </w:pPr>
            <w:r w:rsidRPr="00092735">
              <w:rPr>
                <w:lang w:val="ru-RU"/>
              </w:rPr>
              <w:t xml:space="preserve">   0</w:t>
            </w:r>
          </w:p>
          <w:p w14:paraId="7EDE7E43" w14:textId="77777777" w:rsidR="00092735" w:rsidRPr="00092735" w:rsidRDefault="00092735" w:rsidP="00092735">
            <w:pPr>
              <w:pStyle w:val="af2"/>
              <w:rPr>
                <w:lang w:val="ru-RU"/>
              </w:rPr>
            </w:pPr>
            <w:r w:rsidRPr="00092735">
              <w:rPr>
                <w:lang w:val="ru-RU"/>
              </w:rPr>
              <w:t xml:space="preserve">   1</w:t>
            </w:r>
          </w:p>
          <w:p w14:paraId="389EB9EA" w14:textId="77777777" w:rsidR="00092735" w:rsidRPr="00092735" w:rsidRDefault="00092735" w:rsidP="00092735">
            <w:pPr>
              <w:pStyle w:val="af2"/>
              <w:rPr>
                <w:lang w:val="ru-RU"/>
              </w:rPr>
            </w:pPr>
            <w:r w:rsidRPr="00092735">
              <w:rPr>
                <w:lang w:val="ru-RU"/>
              </w:rPr>
              <w:t xml:space="preserve">   0</w:t>
            </w:r>
          </w:p>
          <w:p w14:paraId="5052BBF2" w14:textId="61FC4EE4" w:rsidR="00092735" w:rsidRPr="00092735" w:rsidRDefault="00092735" w:rsidP="003A0999">
            <w:pPr>
              <w:pStyle w:val="af2"/>
              <w:rPr>
                <w:lang w:val="ru-RU"/>
              </w:rPr>
            </w:pPr>
            <w:r w:rsidRPr="00092735">
              <w:rPr>
                <w:lang w:val="ru-RU"/>
              </w:rPr>
              <w:t xml:space="preserve">   0</w:t>
            </w:r>
          </w:p>
          <w:p w14:paraId="729E9BB5" w14:textId="28916CC2" w:rsidR="00092735" w:rsidRPr="00092735" w:rsidRDefault="00092735" w:rsidP="00092735">
            <w:pPr>
              <w:pStyle w:val="af2"/>
            </w:pPr>
            <w:r w:rsidRPr="00092735">
              <w:rPr>
                <w:lang w:val="ru-RU"/>
              </w:rPr>
              <w:t xml:space="preserve">   </w:t>
            </w:r>
            <w:r w:rsidR="003A0999">
              <w:t>…</w:t>
            </w:r>
          </w:p>
        </w:tc>
      </w:tr>
    </w:tbl>
    <w:p w14:paraId="29D11944" w14:textId="77777777" w:rsidR="00092735" w:rsidRPr="00092735" w:rsidRDefault="00092735" w:rsidP="00092735">
      <w:pPr>
        <w:rPr>
          <w:rFonts w:eastAsiaTheme="minorEastAsia"/>
          <w:lang w:val="en-US"/>
        </w:rPr>
      </w:pPr>
    </w:p>
    <w:p w14:paraId="55C31547" w14:textId="77777777" w:rsidR="003B4508" w:rsidRDefault="003B4508" w:rsidP="00C214E4">
      <w:pPr>
        <w:pStyle w:val="a"/>
        <w:keepNext/>
        <w:rPr>
          <w:lang w:val="ru-RU"/>
        </w:rPr>
      </w:pPr>
      <w:r w:rsidRPr="003B4508">
        <w:rPr>
          <w:lang w:val="ru-RU"/>
        </w:rPr>
        <w:t>Заданы передаточная функция H(z) линейной дискретной системы при нулевых начальных условиях и входная последовательность x(n)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77"/>
        <w:gridCol w:w="5947"/>
        <w:gridCol w:w="2332"/>
      </w:tblGrid>
      <w:tr w:rsidR="003233E4" w14:paraId="591EBAB3" w14:textId="77777777" w:rsidTr="003233E4">
        <w:tc>
          <w:tcPr>
            <w:tcW w:w="1041" w:type="pct"/>
            <w:vAlign w:val="center"/>
          </w:tcPr>
          <w:p w14:paraId="38141AE3" w14:textId="77777777" w:rsidR="003233E4" w:rsidRDefault="003233E4" w:rsidP="003233E4">
            <w:pPr>
              <w:jc w:val="center"/>
            </w:pPr>
            <w:r>
              <w:t>Номер варианта</w:t>
            </w:r>
          </w:p>
        </w:tc>
        <w:tc>
          <w:tcPr>
            <w:tcW w:w="2844" w:type="pct"/>
            <w:vAlign w:val="center"/>
          </w:tcPr>
          <w:p w14:paraId="765844FD" w14:textId="77777777" w:rsidR="003233E4" w:rsidRDefault="003233E4" w:rsidP="003233E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d>
                <m:r>
                  <w:rPr>
                    <w:rFonts w:ascii="Cambria Math" w:hAnsi="Cambria Math"/>
                    <w:lang w:val="en-US"/>
                  </w:rPr>
                  <m:t>, n≥0</m:t>
                </m:r>
              </m:oMath>
            </m:oMathPara>
          </w:p>
        </w:tc>
        <w:tc>
          <w:tcPr>
            <w:tcW w:w="1116" w:type="pct"/>
            <w:vAlign w:val="center"/>
          </w:tcPr>
          <w:p w14:paraId="335B8589" w14:textId="77777777" w:rsidR="003233E4" w:rsidRDefault="003233E4" w:rsidP="003233E4">
            <w:pPr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H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z</m:t>
                    </m:r>
                  </m:e>
                </m:d>
              </m:oMath>
            </m:oMathPara>
          </w:p>
        </w:tc>
      </w:tr>
      <w:tr w:rsidR="003233E4" w14:paraId="499BBFE9" w14:textId="77777777" w:rsidTr="003233E4">
        <w:tc>
          <w:tcPr>
            <w:tcW w:w="1041" w:type="pct"/>
            <w:vAlign w:val="center"/>
          </w:tcPr>
          <w:p w14:paraId="0AED4E61" w14:textId="77777777" w:rsidR="003233E4" w:rsidRDefault="003233E4" w:rsidP="003233E4">
            <w:pPr>
              <w:jc w:val="center"/>
            </w:pPr>
            <w:r>
              <w:t>16</w:t>
            </w:r>
          </w:p>
        </w:tc>
        <w:tc>
          <w:tcPr>
            <w:tcW w:w="2844" w:type="pct"/>
            <w:vAlign w:val="center"/>
          </w:tcPr>
          <w:p w14:paraId="4CE4A18D" w14:textId="77777777" w:rsidR="003233E4" w:rsidRDefault="003233E4" w:rsidP="003233E4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1,  n=3⋅m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0,  </m:t>
                        </m:r>
                        <m:r>
                          <w:rPr>
                            <w:rFonts w:ascii="Cambria Math" w:hAnsi="Cambria Math"/>
                          </w:rPr>
                          <m:t>остальные n</m:t>
                        </m:r>
                      </m:e>
                    </m:eqArr>
                  </m:e>
                </m:d>
                <m:r>
                  <w:rPr>
                    <w:rFonts w:ascii="Cambria Math" w:hAnsi="Cambria Math"/>
                    <w:lang w:val="en-US"/>
                  </w:rPr>
                  <m:t>,</m:t>
                </m:r>
                <m:r>
                  <w:rPr>
                    <w:rFonts w:ascii="Cambria Math" w:hAnsi="Cambria Math"/>
                  </w:rPr>
                  <m:t xml:space="preserve"> где </m:t>
                </m:r>
                <m:r>
                  <w:rPr>
                    <w:rFonts w:ascii="Cambria Math" w:hAnsi="Cambria Math"/>
                    <w:lang w:val="en-US"/>
                  </w:rPr>
                  <m:t>m=0, 1, 2,…</m:t>
                </m:r>
              </m:oMath>
            </m:oMathPara>
          </w:p>
        </w:tc>
        <w:tc>
          <w:tcPr>
            <w:tcW w:w="1116" w:type="pct"/>
            <w:vAlign w:val="center"/>
          </w:tcPr>
          <w:p w14:paraId="7A166E8B" w14:textId="77777777" w:rsidR="003233E4" w:rsidRDefault="00000000" w:rsidP="003233E4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lang w:val="en-US"/>
                          </w:rPr>
                          <m:t>4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lang w:val="en-US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lang w:val="en-US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lang w:val="en-US"/>
                          </w:rPr>
                          <m:t>8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lang w:val="en-US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lang w:val="en-US"/>
                          </w:rPr>
                          <m:t>-2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771E1965" w14:textId="77777777" w:rsidR="003B4508" w:rsidRDefault="003233E4" w:rsidP="00C214E4">
      <w:pPr>
        <w:keepNext/>
      </w:pPr>
      <w:r>
        <w:t>Найти:</w:t>
      </w:r>
    </w:p>
    <w:p w14:paraId="58C12A08" w14:textId="77777777" w:rsidR="003233E4" w:rsidRPr="003233E4" w:rsidRDefault="003233E4" w:rsidP="003233E4">
      <w:pPr>
        <w:pStyle w:val="a8"/>
        <w:numPr>
          <w:ilvl w:val="0"/>
          <w:numId w:val="3"/>
        </w:numPr>
      </w:pPr>
      <w:r>
        <w:t xml:space="preserve">Частотные характеристики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jω</m:t>
                </m:r>
              </m:sup>
            </m:sSup>
          </m:e>
        </m:d>
      </m:oMath>
      <w:r>
        <w:rPr>
          <w:rFonts w:eastAsiaTheme="minorEastAsia"/>
        </w:rPr>
        <w:t xml:space="preserve"> и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arg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ω</m:t>
                        </m:r>
                      </m:sup>
                    </m:sSup>
                  </m:e>
                </m:d>
              </m:e>
            </m:d>
          </m:e>
        </m:func>
      </m:oMath>
      <w:r w:rsidRPr="003233E4">
        <w:rPr>
          <w:rFonts w:eastAsiaTheme="minorEastAsia"/>
        </w:rPr>
        <w:t>.</w:t>
      </w:r>
    </w:p>
    <w:p w14:paraId="057655F1" w14:textId="77777777" w:rsidR="003233E4" w:rsidRPr="003233E4" w:rsidRDefault="003233E4" w:rsidP="003233E4">
      <w:pPr>
        <w:pStyle w:val="a8"/>
        <w:numPr>
          <w:ilvl w:val="0"/>
          <w:numId w:val="3"/>
        </w:numPr>
      </w:pPr>
      <w:r>
        <w:rPr>
          <w:rFonts w:eastAsiaTheme="minorEastAsia"/>
        </w:rPr>
        <w:lastRenderedPageBreak/>
        <w:t xml:space="preserve">Импульсную характеристику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</m:d>
      </m:oMath>
      <w:r>
        <w:rPr>
          <w:rFonts w:eastAsiaTheme="minorEastAsia"/>
          <w:lang w:val="en-US"/>
        </w:rPr>
        <w:t>.</w:t>
      </w:r>
    </w:p>
    <w:p w14:paraId="27CBBAA5" w14:textId="77777777" w:rsidR="003233E4" w:rsidRPr="00384AEF" w:rsidRDefault="003233E4" w:rsidP="003233E4">
      <w:pPr>
        <w:pStyle w:val="a8"/>
        <w:numPr>
          <w:ilvl w:val="0"/>
          <w:numId w:val="3"/>
        </w:numPr>
      </w:pPr>
      <w:r>
        <w:rPr>
          <w:rFonts w:eastAsiaTheme="minorEastAsia"/>
        </w:rPr>
        <w:t xml:space="preserve">Структурные схемы систем в прямой, прямой канонической, последовательной </w:t>
      </w:r>
      <w:r w:rsidR="00384AEF">
        <w:rPr>
          <w:rFonts w:eastAsiaTheme="minorEastAsia"/>
        </w:rPr>
        <w:t>и параллельной формах и соответствующие разностные уравнения.</w:t>
      </w:r>
    </w:p>
    <w:p w14:paraId="4DC41958" w14:textId="77777777" w:rsidR="00384AEF" w:rsidRPr="00384AEF" w:rsidRDefault="00384AEF" w:rsidP="003233E4">
      <w:pPr>
        <w:pStyle w:val="a8"/>
        <w:numPr>
          <w:ilvl w:val="0"/>
          <w:numId w:val="3"/>
        </w:numPr>
      </w:pPr>
      <w:r>
        <w:rPr>
          <w:rFonts w:eastAsiaTheme="minorEastAsia"/>
        </w:rPr>
        <w:t>Устойчива ли система.</w:t>
      </w:r>
    </w:p>
    <w:p w14:paraId="770D10CB" w14:textId="77777777" w:rsidR="00384AEF" w:rsidRPr="00384AEF" w:rsidRDefault="00384AEF" w:rsidP="003233E4">
      <w:pPr>
        <w:pStyle w:val="a8"/>
        <w:numPr>
          <w:ilvl w:val="0"/>
          <w:numId w:val="3"/>
        </w:numPr>
      </w:pPr>
      <w:r>
        <w:rPr>
          <w:rFonts w:eastAsiaTheme="minorEastAsia"/>
        </w:rPr>
        <w:t xml:space="preserve">Выходную последовательность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</m:d>
      </m:oMath>
      <w:r w:rsidRPr="00384AEF">
        <w:rPr>
          <w:rFonts w:eastAsiaTheme="minorEastAsia"/>
        </w:rPr>
        <w:t xml:space="preserve"> (</w:t>
      </w:r>
      <w:r>
        <w:rPr>
          <w:rFonts w:eastAsiaTheme="minorEastAsia"/>
        </w:rPr>
        <w:t>несколько первых отсчётов):</w:t>
      </w:r>
    </w:p>
    <w:p w14:paraId="4B4A350E" w14:textId="77777777" w:rsidR="00384AEF" w:rsidRDefault="00384AEF" w:rsidP="00384AEF">
      <w:pPr>
        <w:pStyle w:val="a8"/>
        <w:numPr>
          <w:ilvl w:val="0"/>
          <w:numId w:val="4"/>
        </w:numPr>
      </w:pPr>
      <w:r>
        <w:t>по разностному уравнению;</w:t>
      </w:r>
    </w:p>
    <w:p w14:paraId="78E236EB" w14:textId="77777777" w:rsidR="00384AEF" w:rsidRDefault="00384AEF" w:rsidP="00384AEF">
      <w:pPr>
        <w:pStyle w:val="a8"/>
        <w:numPr>
          <w:ilvl w:val="0"/>
          <w:numId w:val="4"/>
        </w:numPr>
      </w:pPr>
      <w:r>
        <w:t>формуле свёртки;</w:t>
      </w:r>
    </w:p>
    <w:p w14:paraId="1961D799" w14:textId="77777777" w:rsidR="00384AEF" w:rsidRDefault="00384AEF" w:rsidP="00384AEF">
      <w:pPr>
        <w:pStyle w:val="a8"/>
        <w:numPr>
          <w:ilvl w:val="0"/>
          <w:numId w:val="4"/>
        </w:numPr>
      </w:pPr>
      <w:r>
        <w:t xml:space="preserve">с использованием </w:t>
      </w:r>
      <w:r>
        <w:rPr>
          <w:i/>
          <w:iCs/>
          <w:lang w:val="en-US"/>
        </w:rPr>
        <w:t>z</w:t>
      </w:r>
      <w:r>
        <w:t>-преобразования.</w:t>
      </w:r>
    </w:p>
    <w:p w14:paraId="5998D6BB" w14:textId="77777777" w:rsidR="00384AEF" w:rsidRDefault="00384AEF" w:rsidP="00384AEF">
      <w:r>
        <w:t xml:space="preserve">Проверить результаты </w:t>
      </w:r>
      <w:r w:rsidRPr="00384AEF">
        <w:t xml:space="preserve">в системе MATLAB, используя функции </w:t>
      </w:r>
      <w:r w:rsidRPr="00384AEF">
        <w:rPr>
          <w:lang w:val="en-US"/>
        </w:rPr>
        <w:t>freqz</w:t>
      </w:r>
      <w:r w:rsidRPr="00260446">
        <w:t xml:space="preserve">, </w:t>
      </w:r>
      <w:r w:rsidRPr="00384AEF">
        <w:rPr>
          <w:lang w:val="en-US"/>
        </w:rPr>
        <w:t>impz</w:t>
      </w:r>
      <w:r w:rsidRPr="00260446">
        <w:t xml:space="preserve">, </w:t>
      </w:r>
      <w:r w:rsidRPr="00384AEF">
        <w:rPr>
          <w:lang w:val="en-US"/>
        </w:rPr>
        <w:t>zplane</w:t>
      </w:r>
      <w:r w:rsidRPr="00260446">
        <w:t xml:space="preserve">, </w:t>
      </w:r>
      <w:r w:rsidRPr="00384AEF">
        <w:rPr>
          <w:lang w:val="en-US"/>
        </w:rPr>
        <w:t>filter</w:t>
      </w:r>
      <w:r w:rsidRPr="00384AEF">
        <w:t>.</w:t>
      </w:r>
    </w:p>
    <w:p w14:paraId="5772AF14" w14:textId="77777777" w:rsidR="00B31268" w:rsidRPr="003233E4" w:rsidRDefault="00B31268" w:rsidP="00C214E4">
      <w:pPr>
        <w:pStyle w:val="a8"/>
        <w:numPr>
          <w:ilvl w:val="0"/>
          <w:numId w:val="6"/>
        </w:numPr>
      </w:pPr>
      <w:r>
        <w:t xml:space="preserve">Найти частотные характеристики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jω</m:t>
                </m:r>
              </m:sup>
            </m:sSup>
          </m:e>
        </m:d>
      </m:oMath>
      <w:r>
        <w:rPr>
          <w:rFonts w:eastAsiaTheme="minorEastAsia"/>
        </w:rPr>
        <w:t xml:space="preserve"> и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arg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ω</m:t>
                        </m:r>
                      </m:sup>
                    </m:sSup>
                  </m:e>
                </m:d>
              </m:e>
            </m:d>
          </m:e>
        </m:func>
      </m:oMath>
      <w:r w:rsidRPr="003233E4">
        <w:rPr>
          <w:rFonts w:eastAsiaTheme="minorEastAsia"/>
        </w:rPr>
        <w:t>.</w:t>
      </w:r>
    </w:p>
    <w:p w14:paraId="65B388BA" w14:textId="77777777" w:rsidR="003233E4" w:rsidRPr="00384AEF" w:rsidRDefault="00384AEF" w:rsidP="003B450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eastAsia="Times New Roman" w:hAnsi="Cambria Math" w:cs="Times New Roman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-2</m:t>
                  </m:r>
                </m:sup>
              </m:sSup>
            </m:den>
          </m:f>
        </m:oMath>
      </m:oMathPara>
    </w:p>
    <w:p w14:paraId="33912814" w14:textId="77777777" w:rsidR="00384AEF" w:rsidRPr="00384AEF" w:rsidRDefault="00384AEF" w:rsidP="003B450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jω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-jω</m:t>
                  </m:r>
                </m:sup>
              </m:sSup>
              <m:r>
                <w:rPr>
                  <w:rFonts w:ascii="Cambria Math" w:eastAsia="Times New Roman" w:hAnsi="Cambria Math" w:cs="Times New Roman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-2jω</m:t>
                  </m:r>
                </m:sup>
              </m:sSup>
            </m:den>
          </m:f>
        </m:oMath>
      </m:oMathPara>
    </w:p>
    <w:p w14:paraId="62BB5F4E" w14:textId="77777777" w:rsidR="00384AEF" w:rsidRPr="00384AEF" w:rsidRDefault="00000000" w:rsidP="003B4508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jω</m:t>
              </m:r>
            </m:sup>
          </m:sSup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lang w:val="en-US"/>
                </w:rPr>
                <m:t>ω</m:t>
              </m:r>
            </m:e>
          </m:func>
          <m:r>
            <w:rPr>
              <w:rFonts w:ascii="Cambria Math" w:hAnsi="Cambria Math"/>
              <w:lang w:val="en-US"/>
            </w:rPr>
            <m:t>+j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lang w:val="en-US"/>
                </w:rPr>
                <m:t>ω</m:t>
              </m:r>
            </m:e>
          </m:func>
          <m:r>
            <w:rPr>
              <w:rFonts w:ascii="Cambria Math" w:hAnsi="Cambria Math"/>
              <w:lang w:val="en-US"/>
            </w:rPr>
            <m:t xml:space="preserve">, 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-jω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lang w:val="en-US"/>
                </w:rPr>
                <m:t>ω</m:t>
              </m:r>
            </m:e>
          </m:func>
          <m:r>
            <w:rPr>
              <w:rFonts w:ascii="Cambria Math" w:hAnsi="Cambria Math"/>
              <w:lang w:val="en-US"/>
            </w:rPr>
            <m:t>-j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lang w:val="en-US"/>
                </w:rPr>
                <m:t>ω</m:t>
              </m:r>
            </m:e>
          </m:func>
        </m:oMath>
      </m:oMathPara>
    </w:p>
    <w:p w14:paraId="49441D96" w14:textId="77777777" w:rsidR="00384AEF" w:rsidRPr="00384AEF" w:rsidRDefault="00384AEF" w:rsidP="00384AEF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jω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4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-j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</m:func>
                </m:e>
              </m:d>
              <m:r>
                <w:rPr>
                  <w:rFonts w:ascii="Cambria Math" w:eastAsia="Times New Roman" w:hAnsi="Cambria Math" w:cs="Times New Roman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</m:func>
                      <m:r>
                        <w:rPr>
                          <w:rFonts w:ascii="Cambria Math" w:hAnsi="Cambria Math"/>
                          <w:lang w:val="en-US"/>
                        </w:rPr>
                        <m:t>-j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lang w:val="en-US"/>
            </w:rPr>
            <m:t>==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4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</m:func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j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</m:func>
              <m:r>
                <w:rPr>
                  <w:rFonts w:ascii="Cambria Math" w:eastAsia="Times New Roman" w:hAnsi="Cambria Math" w:cs="Times New Roman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8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cos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fNam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-j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fNam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</m:func>
                </m:e>
              </m:d>
            </m:den>
          </m:f>
          <m:r>
            <w:rPr>
              <w:rFonts w:ascii="Cambria Math" w:eastAsia="Times New Roman" w:hAnsi="Cambria Math" w:cs="Times New Roman"/>
              <w:lang w:val="en-US"/>
            </w:rPr>
            <m:t>==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4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</m:func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j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</m:func>
              <m:r>
                <w:rPr>
                  <w:rFonts w:ascii="Cambria Math" w:eastAsia="Times New Roman" w:hAnsi="Cambria Math" w:cs="Times New Roman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8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2ω</m:t>
                  </m:r>
                </m:e>
              </m:func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8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j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2ω</m:t>
                  </m:r>
                </m:e>
              </m:func>
            </m:den>
          </m:f>
          <m:r>
            <w:rPr>
              <w:rFonts w:ascii="Cambria Math" w:eastAsia="Times New Roman" w:hAnsi="Cambria Math" w:cs="Times New Roman"/>
              <w:lang w:val="en-US"/>
            </w:rPr>
            <m:t>==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4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</m:func>
              <m:r>
                <w:rPr>
                  <w:rFonts w:ascii="Cambria Math" w:eastAsia="Times New Roman" w:hAnsi="Cambria Math" w:cs="Times New Roman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8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2ω</m:t>
                  </m:r>
                </m:e>
              </m:func>
              <m:r>
                <w:rPr>
                  <w:rFonts w:ascii="Cambria Math" w:hAnsi="Cambria Math"/>
                  <w:lang w:val="en-US"/>
                </w:rPr>
                <m:t>-j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4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8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2ω</m:t>
                      </m:r>
                    </m:e>
                  </m:func>
                </m:e>
              </m:d>
            </m:den>
          </m:f>
          <m:r>
            <w:rPr>
              <w:rFonts w:ascii="Cambria Math" w:eastAsia="Times New Roman" w:hAnsi="Cambria Math" w:cs="Times New Roman"/>
              <w:lang w:val="en-US"/>
            </w:rPr>
            <m:t>==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4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</m:func>
              <m:r>
                <w:rPr>
                  <w:rFonts w:ascii="Cambria Math" w:eastAsia="Times New Roman" w:hAnsi="Cambria Math" w:cs="Times New Roman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8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2ω</m:t>
                  </m:r>
                </m:e>
              </m:func>
              <m:r>
                <w:rPr>
                  <w:rFonts w:ascii="Cambria Math" w:hAnsi="Cambria Math"/>
                  <w:lang w:val="en-US"/>
                </w:rPr>
                <m:t>+j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4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8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2ω</m:t>
                      </m:r>
                    </m:e>
                  </m:func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4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</m:func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8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2ω</m:t>
                          </m:r>
                        </m:e>
                      </m:func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4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</m:func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8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2ω</m:t>
                          </m:r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552FCCB2" w14:textId="77777777" w:rsidR="00384AEF" w:rsidRDefault="00260446" w:rsidP="00EA78E7">
      <w:pPr>
        <w:pStyle w:val="af6"/>
      </w:pPr>
      <w:r>
        <w:lastRenderedPageBreak/>
        <w:t>Частотные характеристики:</w:t>
      </w:r>
    </w:p>
    <w:p w14:paraId="25CCB443" w14:textId="77777777" w:rsidR="00260446" w:rsidRDefault="00AE6C8E" w:rsidP="003A0999">
      <w:pPr>
        <w:pStyle w:val="a8"/>
        <w:keepNext/>
        <w:numPr>
          <w:ilvl w:val="0"/>
          <w:numId w:val="5"/>
        </w:numPr>
        <w:ind w:left="714" w:hanging="357"/>
        <w:rPr>
          <w:rFonts w:eastAsiaTheme="minorEastAsia"/>
        </w:rPr>
      </w:pPr>
      <w:r>
        <w:rPr>
          <w:rFonts w:eastAsiaTheme="minorEastAsia"/>
        </w:rPr>
        <w:t>АЧХ:</w:t>
      </w:r>
    </w:p>
    <w:p w14:paraId="392C41E3" w14:textId="77777777" w:rsidR="00AE6C8E" w:rsidRPr="00AE6C8E" w:rsidRDefault="00000000" w:rsidP="00AE6C8E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jω</m:t>
                      </m:r>
                    </m:sup>
                  </m:sSup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4</m:t>
                              </m:r>
                            </m:den>
                          </m:f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ω</m:t>
                              </m:r>
                            </m:e>
                          </m:func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8</m:t>
                              </m:r>
                            </m:den>
                          </m:f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2ω</m:t>
                              </m:r>
                            </m:e>
                          </m:func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4</m:t>
                              </m:r>
                            </m:den>
                          </m:f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ω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8</m:t>
                              </m:r>
                            </m:den>
                          </m:f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2ω</m:t>
                              </m:r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4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</m:func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8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2ω</m:t>
                          </m:r>
                        </m:e>
                      </m:func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4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</m:func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8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2ω</m:t>
                          </m:r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4</m:t>
                              </m:r>
                            </m:den>
                          </m:f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ω</m:t>
                              </m:r>
                            </m:e>
                          </m:func>
                          <m:r>
                            <w:rPr>
                              <w:rFonts w:ascii="Cambria Math" w:eastAsia="Times New Roman" w:hAnsi="Cambria Math" w:cs="Times New Roman"/>
                              <w:lang w:val="en-US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8</m:t>
                              </m:r>
                            </m:den>
                          </m:f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2ω</m:t>
                              </m:r>
                            </m:e>
                          </m:func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4</m:t>
                              </m:r>
                            </m:den>
                          </m:f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ω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lang w:val="en-US"/>
                                </w:rPr>
                                <m:t>8</m:t>
                              </m:r>
                            </m:den>
                          </m:f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2ω</m:t>
                              </m:r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71E8693E" w14:textId="77777777" w:rsidR="00AE6C8E" w:rsidRDefault="00AE6C8E" w:rsidP="003A0999">
      <w:pPr>
        <w:pStyle w:val="a8"/>
        <w:keepNext/>
        <w:numPr>
          <w:ilvl w:val="0"/>
          <w:numId w:val="5"/>
        </w:numPr>
        <w:ind w:left="714" w:hanging="357"/>
        <w:rPr>
          <w:rFonts w:eastAsiaTheme="minorEastAsia"/>
        </w:rPr>
      </w:pPr>
      <w:r>
        <w:rPr>
          <w:rFonts w:eastAsiaTheme="minorEastAsia"/>
        </w:rPr>
        <w:t>ФЧХ:</w:t>
      </w:r>
    </w:p>
    <w:p w14:paraId="7C1A702C" w14:textId="77777777" w:rsidR="00AE6C8E" w:rsidRPr="006D70F9" w:rsidRDefault="00000000" w:rsidP="00AE6C8E">
      <w:pPr>
        <w:rPr>
          <w:rFonts w:eastAsiaTheme="minorEastAsia"/>
          <w:i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arg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sup>
                      </m:sSup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arctg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4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8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2ω</m:t>
                      </m:r>
                    </m:e>
                  </m:func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4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</m:func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8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2ω</m:t>
                      </m:r>
                    </m:e>
                  </m:func>
                </m:den>
              </m:f>
            </m:e>
          </m:func>
        </m:oMath>
      </m:oMathPara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D70F9" w:rsidRPr="00310E7F" w14:paraId="2401FF3B" w14:textId="77777777" w:rsidTr="006D70F9">
        <w:tc>
          <w:tcPr>
            <w:tcW w:w="10682" w:type="dxa"/>
          </w:tcPr>
          <w:p w14:paraId="1D4E438B" w14:textId="77777777" w:rsidR="005E5BF9" w:rsidRPr="005E5BF9" w:rsidRDefault="005E5BF9" w:rsidP="005E5BF9">
            <w:pPr>
              <w:pStyle w:val="af2"/>
            </w:pPr>
            <w:r w:rsidRPr="005E5BF9">
              <w:rPr>
                <w:b/>
                <w:bCs/>
              </w:rPr>
              <w:t xml:space="preserve">octave:1&gt; </w:t>
            </w:r>
            <w:r w:rsidRPr="005E5BF9">
              <w:t>b = 1;</w:t>
            </w:r>
          </w:p>
          <w:p w14:paraId="5E81F333" w14:textId="77777777" w:rsidR="005E5BF9" w:rsidRPr="005E5BF9" w:rsidRDefault="005E5BF9" w:rsidP="005E5BF9">
            <w:pPr>
              <w:pStyle w:val="af2"/>
            </w:pPr>
            <w:r w:rsidRPr="005E5BF9">
              <w:t>a = [1 3/4 1/8];</w:t>
            </w:r>
          </w:p>
          <w:p w14:paraId="3A5BE536" w14:textId="77777777" w:rsidR="005E5BF9" w:rsidRPr="005E5BF9" w:rsidRDefault="005E5BF9" w:rsidP="005E5BF9">
            <w:pPr>
              <w:pStyle w:val="af2"/>
            </w:pPr>
            <w:r w:rsidRPr="005E5BF9">
              <w:t>[H,w] = freqz(b,a);</w:t>
            </w:r>
          </w:p>
          <w:p w14:paraId="727521DB" w14:textId="77777777" w:rsidR="005E5BF9" w:rsidRPr="005E5BF9" w:rsidRDefault="005E5BF9" w:rsidP="005E5BF9">
            <w:pPr>
              <w:pStyle w:val="af2"/>
            </w:pPr>
            <w:r w:rsidRPr="005E5BF9">
              <w:t>A1 = abs(H);</w:t>
            </w:r>
          </w:p>
          <w:p w14:paraId="12A0B537" w14:textId="77777777" w:rsidR="005E5BF9" w:rsidRPr="005E5BF9" w:rsidRDefault="005E5BF9" w:rsidP="005E5BF9">
            <w:pPr>
              <w:pStyle w:val="af2"/>
            </w:pPr>
            <w:r w:rsidRPr="005E5BF9">
              <w:t>Ph1 = angle(H);</w:t>
            </w:r>
          </w:p>
          <w:p w14:paraId="3A54ACC3" w14:textId="77777777" w:rsidR="005E5BF9" w:rsidRPr="005E5BF9" w:rsidRDefault="005E5BF9" w:rsidP="005E5BF9">
            <w:pPr>
              <w:pStyle w:val="af2"/>
            </w:pPr>
            <w:r w:rsidRPr="005E5BF9">
              <w:t>n = length(w);</w:t>
            </w:r>
          </w:p>
          <w:p w14:paraId="5D748E01" w14:textId="77777777" w:rsidR="005E5BF9" w:rsidRPr="005E5BF9" w:rsidRDefault="005E5BF9" w:rsidP="005E5BF9">
            <w:pPr>
              <w:pStyle w:val="af2"/>
            </w:pPr>
            <w:r w:rsidRPr="005E5BF9">
              <w:t>w = 0:pi/n:pi-pi/n;</w:t>
            </w:r>
          </w:p>
          <w:p w14:paraId="5B789C0C" w14:textId="77777777" w:rsidR="005E5BF9" w:rsidRPr="005E5BF9" w:rsidRDefault="005E5BF9" w:rsidP="005E5BF9">
            <w:pPr>
              <w:pStyle w:val="af2"/>
            </w:pPr>
            <w:r w:rsidRPr="005E5BF9">
              <w:t>x = 1 + 3/4*cos(w) + 1/8*cos(2*w);</w:t>
            </w:r>
          </w:p>
          <w:p w14:paraId="3D07507A" w14:textId="77777777" w:rsidR="005E5BF9" w:rsidRPr="005E5BF9" w:rsidRDefault="005E5BF9" w:rsidP="005E5BF9">
            <w:pPr>
              <w:pStyle w:val="af2"/>
            </w:pPr>
            <w:r w:rsidRPr="005E5BF9">
              <w:t>y = 3/4*sin(w) + 1/8*sin(2*w);</w:t>
            </w:r>
          </w:p>
          <w:p w14:paraId="5CA7232C" w14:textId="77777777" w:rsidR="005E5BF9" w:rsidRPr="005E5BF9" w:rsidRDefault="005E5BF9" w:rsidP="005E5BF9">
            <w:pPr>
              <w:pStyle w:val="af2"/>
            </w:pPr>
            <w:r w:rsidRPr="005E5BF9">
              <w:t>A2 = 1./(x.^2 + y.^2).^0.5;</w:t>
            </w:r>
          </w:p>
          <w:p w14:paraId="12FD3A6F" w14:textId="77777777" w:rsidR="005E5BF9" w:rsidRPr="005E5BF9" w:rsidRDefault="005E5BF9" w:rsidP="005E5BF9">
            <w:pPr>
              <w:pStyle w:val="af2"/>
            </w:pPr>
            <w:r w:rsidRPr="005E5BF9">
              <w:t>Ph2 = atan2(y, x);</w:t>
            </w:r>
          </w:p>
          <w:p w14:paraId="17B779EF" w14:textId="77777777" w:rsidR="005E5BF9" w:rsidRPr="005E5BF9" w:rsidRDefault="005E5BF9" w:rsidP="005E5BF9">
            <w:pPr>
              <w:pStyle w:val="af2"/>
            </w:pPr>
            <w:r w:rsidRPr="005E5BF9">
              <w:rPr>
                <w:lang w:val="ru-RU"/>
              </w:rPr>
              <w:t xml:space="preserve">plot(w, A1, "-; АЧХ с помощью </w:t>
            </w:r>
            <w:r w:rsidRPr="005E5BF9">
              <w:t>MATLAB;"), grid</w:t>
            </w:r>
          </w:p>
          <w:p w14:paraId="74CD95D8" w14:textId="77777777" w:rsidR="005E5BF9" w:rsidRPr="005E5BF9" w:rsidRDefault="005E5BF9" w:rsidP="005E5BF9">
            <w:pPr>
              <w:pStyle w:val="af2"/>
            </w:pPr>
            <w:r w:rsidRPr="005E5BF9">
              <w:t xml:space="preserve">plot(w, A2, "-; </w:t>
            </w:r>
            <w:r w:rsidRPr="005E5BF9">
              <w:rPr>
                <w:lang w:val="ru-RU"/>
              </w:rPr>
              <w:t>АЧХ</w:t>
            </w:r>
            <w:r w:rsidRPr="005E5BF9">
              <w:t xml:space="preserve"> </w:t>
            </w:r>
            <w:r w:rsidRPr="005E5BF9">
              <w:rPr>
                <w:lang w:val="ru-RU"/>
              </w:rPr>
              <w:t>вручную</w:t>
            </w:r>
            <w:r w:rsidRPr="005E5BF9">
              <w:t>;"), grid</w:t>
            </w:r>
          </w:p>
          <w:p w14:paraId="0DFA7F60" w14:textId="77777777" w:rsidR="005E5BF9" w:rsidRPr="005E5BF9" w:rsidRDefault="005E5BF9" w:rsidP="005E5BF9">
            <w:pPr>
              <w:pStyle w:val="af2"/>
            </w:pPr>
            <w:r w:rsidRPr="005E5BF9">
              <w:rPr>
                <w:lang w:val="ru-RU"/>
              </w:rPr>
              <w:t xml:space="preserve">plot(w, Ph1, "-; ФЧХ с помощью </w:t>
            </w:r>
            <w:r w:rsidRPr="005E5BF9">
              <w:t>MATLAB;"), grid</w:t>
            </w:r>
          </w:p>
          <w:p w14:paraId="5DF53BBF" w14:textId="77777777" w:rsidR="006D70F9" w:rsidRPr="005E5BF9" w:rsidRDefault="005E5BF9" w:rsidP="005E5BF9">
            <w:pPr>
              <w:pStyle w:val="af2"/>
            </w:pPr>
            <w:r w:rsidRPr="005E5BF9">
              <w:t xml:space="preserve">plot(w, Ph2, "-; </w:t>
            </w:r>
            <w:r w:rsidRPr="005E5BF9">
              <w:rPr>
                <w:lang w:val="ru-RU"/>
              </w:rPr>
              <w:t>ФЧХ</w:t>
            </w:r>
            <w:r w:rsidRPr="005E5BF9">
              <w:t xml:space="preserve"> </w:t>
            </w:r>
            <w:r w:rsidRPr="005E5BF9">
              <w:rPr>
                <w:lang w:val="ru-RU"/>
              </w:rPr>
              <w:t>вручную</w:t>
            </w:r>
            <w:r w:rsidRPr="005E5BF9">
              <w:t>;"), grid</w:t>
            </w:r>
          </w:p>
        </w:tc>
      </w:tr>
    </w:tbl>
    <w:p w14:paraId="7BA94309" w14:textId="77777777" w:rsidR="001F6D5A" w:rsidRPr="00786994" w:rsidRDefault="001F6D5A" w:rsidP="001F6D5A">
      <w:pPr>
        <w:rPr>
          <w:rFonts w:eastAsiaTheme="minorEastAsia"/>
          <w:lang w:val="en-US"/>
        </w:rPr>
      </w:pPr>
    </w:p>
    <w:p w14:paraId="277DB0D9" w14:textId="77777777" w:rsidR="005E5BF9" w:rsidRDefault="005E5BF9" w:rsidP="00EA78E7">
      <w:pPr>
        <w:pStyle w:val="af6"/>
      </w:pPr>
      <w:r>
        <w:lastRenderedPageBreak/>
        <w:t>Полученные графики частотных характеристик приведены на рис. 1.</w:t>
      </w:r>
    </w:p>
    <w:p w14:paraId="1BF642FC" w14:textId="77777777" w:rsidR="002C2230" w:rsidRDefault="005E5BF9" w:rsidP="002C2230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424AC844" wp14:editId="49F1B876">
            <wp:extent cx="3240000" cy="2430000"/>
            <wp:effectExtent l="0" t="0" r="0" b="0"/>
            <wp:docPr id="1760346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46483" name=""/>
                    <pic:cNvPicPr/>
                  </pic:nvPicPr>
                  <pic:blipFill>
                    <a:blip r:embed="rId6" cstate="print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93E65F3" wp14:editId="49DA085F">
            <wp:extent cx="3240000" cy="2430000"/>
            <wp:effectExtent l="0" t="0" r="0" b="0"/>
            <wp:docPr id="873599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99617" name=""/>
                    <pic:cNvPicPr/>
                  </pic:nvPicPr>
                  <pic:blipFill>
                    <a:blip r:embed="rId8" cstate="print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C801055" wp14:editId="67FF7554">
            <wp:extent cx="3240000" cy="2430000"/>
            <wp:effectExtent l="0" t="0" r="0" b="0"/>
            <wp:docPr id="999555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55693" name=""/>
                    <pic:cNvPicPr/>
                  </pic:nvPicPr>
                  <pic:blipFill>
                    <a:blip r:embed="rId10" cstate="print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E44F94C" wp14:editId="471CB406">
            <wp:extent cx="3240000" cy="2430000"/>
            <wp:effectExtent l="0" t="0" r="0" b="0"/>
            <wp:docPr id="282810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10743" name=""/>
                    <pic:cNvPicPr/>
                  </pic:nvPicPr>
                  <pic:blipFill>
                    <a:blip r:embed="rId12" cstate="print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8255" w14:textId="77777777" w:rsidR="005E5BF9" w:rsidRDefault="002C2230" w:rsidP="002C2230">
      <w:pPr>
        <w:pStyle w:val="af4"/>
        <w:jc w:val="center"/>
      </w:pPr>
      <w:r>
        <w:t xml:space="preserve">Рис. </w:t>
      </w:r>
      <w:r w:rsidR="001A0A28">
        <w:fldChar w:fldCharType="begin"/>
      </w:r>
      <w:r w:rsidR="001F6D5A">
        <w:instrText xml:space="preserve"> SEQ Рис. \* ARABIC </w:instrText>
      </w:r>
      <w:r w:rsidR="001A0A28">
        <w:fldChar w:fldCharType="separate"/>
      </w:r>
      <w:r w:rsidR="00145BD7">
        <w:rPr>
          <w:noProof/>
        </w:rPr>
        <w:t>1</w:t>
      </w:r>
      <w:r w:rsidR="001A0A28">
        <w:rPr>
          <w:noProof/>
        </w:rPr>
        <w:fldChar w:fldCharType="end"/>
      </w:r>
      <w:r>
        <w:t>. Частотные характеристики</w:t>
      </w:r>
    </w:p>
    <w:p w14:paraId="7DB8C6F9" w14:textId="77777777" w:rsidR="00B31268" w:rsidRPr="003233E4" w:rsidRDefault="00B31268" w:rsidP="00C214E4">
      <w:pPr>
        <w:pStyle w:val="a8"/>
        <w:numPr>
          <w:ilvl w:val="0"/>
          <w:numId w:val="6"/>
        </w:numPr>
      </w:pPr>
      <w:r>
        <w:rPr>
          <w:rFonts w:eastAsiaTheme="minorEastAsia"/>
        </w:rPr>
        <w:t xml:space="preserve">Найти импульсную характеристику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</m:d>
      </m:oMath>
      <w:r w:rsidRPr="00B31268">
        <w:rPr>
          <w:rFonts w:eastAsiaTheme="minorEastAsia"/>
        </w:rPr>
        <w:t>.</w:t>
      </w:r>
    </w:p>
    <w:p w14:paraId="34B64554" w14:textId="77777777" w:rsidR="002C2230" w:rsidRPr="004F630C" w:rsidRDefault="00B31268" w:rsidP="002C2230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eastAsia="Times New Roman" w:hAnsi="Cambria Math" w:cs="Times New Roman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-2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/>
                </w:rPr>
                <m:t>1⋅8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-1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8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-2</m:t>
                      </m:r>
                    </m:sup>
                  </m:sSup>
                </m:e>
              </m:d>
              <m:r>
                <w:rPr>
                  <w:rFonts w:ascii="Cambria Math" w:eastAsia="Times New Roman" w:hAnsi="Cambria Math" w:cs="Times New Roman"/>
                  <w:lang w:val="en-US"/>
                </w:rPr>
                <m:t>⋅8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/>
                </w:rPr>
                <m:t>8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lang w:val="en-US"/>
                </w:rPr>
                <m:t>8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lang w:val="en-US"/>
                </w:rPr>
                <m:t>+6z+1</m:t>
              </m:r>
            </m:den>
          </m:f>
          <m:r>
            <w:rPr>
              <w:rFonts w:ascii="Cambria Math" w:eastAsia="Times New Roman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/>
                </w:rPr>
                <m:t>8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lang w:val="en-US"/>
                </w:rPr>
                <m:t>8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8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8</m:t>
                      </m:r>
                    </m:den>
                  </m:f>
                </m:e>
              </m:d>
            </m:den>
          </m:f>
          <m:r>
            <w:rPr>
              <w:rFonts w:ascii="Cambria Math" w:eastAsia="Times New Roman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/>
                </w:rPr>
                <m:t>8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lang w:val="en-US"/>
                </w:rPr>
                <m:t>:8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lang w:val="en-US"/>
                </w:rPr>
                <m:t>8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4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lang w:val="en-US"/>
                </w:rPr>
                <m:t>:8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A+A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+B+B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A+B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A+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sup>
                  </m:sSup>
                </m:e>
              </m:d>
            </m:den>
          </m:f>
        </m:oMath>
      </m:oMathPara>
    </w:p>
    <w:p w14:paraId="4F8E7F8E" w14:textId="77777777" w:rsidR="004F630C" w:rsidRDefault="004F630C" w:rsidP="00EA78E7">
      <w:pPr>
        <w:pStyle w:val="af6"/>
      </w:pPr>
      <w:r>
        <w:lastRenderedPageBreak/>
        <w:t xml:space="preserve">Найдём неизвестные </w:t>
      </w:r>
      <m:oMath>
        <m:r>
          <w:rPr>
            <w:rFonts w:ascii="Cambria Math" w:hAnsi="Cambria Math"/>
          </w:rPr>
          <m:t>A</m:t>
        </m:r>
      </m:oMath>
      <w:r>
        <w:t xml:space="preserve"> и </w:t>
      </w:r>
      <m:oMath>
        <m:r>
          <w:rPr>
            <w:rFonts w:ascii="Cambria Math" w:hAnsi="Cambria Math"/>
          </w:rPr>
          <m:t>B</m:t>
        </m:r>
      </m:oMath>
      <w:r w:rsidRPr="004F630C">
        <w:t>:</w:t>
      </w:r>
    </w:p>
    <w:p w14:paraId="28C054D6" w14:textId="77777777" w:rsidR="004F630C" w:rsidRPr="004F630C" w:rsidRDefault="00000000" w:rsidP="004F630C">
      <w:pPr>
        <w:keepNext/>
        <w:rPr>
          <w:rFonts w:eastAsiaTheme="minorEastAsia"/>
          <w:i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A+B=1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A+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B=0</m:t>
                  </m:r>
                </m:e>
              </m:eqArr>
            </m:e>
          </m:d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 xml:space="preserve"> 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B=1-A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A+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A=0</m:t>
                  </m:r>
                </m:e>
              </m:eqArr>
            </m:e>
          </m:d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 xml:space="preserve"> 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A=-1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B=2</m:t>
                  </m:r>
                </m:e>
              </m:eqArr>
            </m:e>
          </m:d>
        </m:oMath>
      </m:oMathPara>
    </w:p>
    <w:p w14:paraId="75835EF2" w14:textId="77777777" w:rsidR="004F630C" w:rsidRDefault="004F630C" w:rsidP="00EA78E7">
      <w:pPr>
        <w:pStyle w:val="af6"/>
      </w:pPr>
      <w:r>
        <w:t>Передаточная функция имеет вид:</w:t>
      </w:r>
    </w:p>
    <w:p w14:paraId="4BDE5583" w14:textId="77777777" w:rsidR="004F630C" w:rsidRPr="004F630C" w:rsidRDefault="004F630C" w:rsidP="004F630C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</m:den>
          </m:f>
        </m:oMath>
      </m:oMathPara>
    </w:p>
    <w:p w14:paraId="2B835623" w14:textId="77777777" w:rsidR="004F630C" w:rsidRDefault="004F630C" w:rsidP="00EA78E7">
      <w:pPr>
        <w:pStyle w:val="af6"/>
      </w:pPr>
      <w:r>
        <w:t xml:space="preserve">Исходя из </w:t>
      </w:r>
      <w:r>
        <w:rPr>
          <w:i/>
          <w:iCs/>
          <w:lang w:val="en-US"/>
        </w:rPr>
        <w:t>z</w:t>
      </w:r>
      <w:r>
        <w:t>-преобразования</w:t>
      </w:r>
      <w:r w:rsidRPr="004F630C">
        <w:t xml:space="preserve"> </w:t>
      </w:r>
      <w:r>
        <w:t>последовательности</w:t>
      </w:r>
    </w:p>
    <w:p w14:paraId="688C447E" w14:textId="77777777" w:rsidR="004F630C" w:rsidRPr="004F630C" w:rsidRDefault="00000000" w:rsidP="004F630C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</w:rPr>
            <m:t>↔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  <w:lang w:val="en-US"/>
                </w:rPr>
                <m:t>a</m:t>
              </m:r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682C966C" w14:textId="77777777" w:rsidR="004F630C" w:rsidRDefault="004F630C" w:rsidP="00EA78E7">
      <w:pPr>
        <w:pStyle w:val="af6"/>
      </w:pPr>
      <w:r>
        <w:t>Получим импульсную характеристику:</w:t>
      </w:r>
    </w:p>
    <w:p w14:paraId="1193A8B8" w14:textId="77777777" w:rsidR="004F630C" w:rsidRPr="004F630C" w:rsidRDefault="004F630C" w:rsidP="004F630C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</m:sSup>
        </m:oMath>
      </m:oMathPara>
    </w:p>
    <w:p w14:paraId="68BC5B81" w14:textId="77777777" w:rsidR="004F630C" w:rsidRPr="00786994" w:rsidRDefault="004F630C" w:rsidP="00EA78E7">
      <w:pPr>
        <w:pStyle w:val="af6"/>
      </w:pPr>
      <w:r w:rsidRPr="004F630C">
        <w:t>Проверим результат в системе MATLAB: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F630C" w:rsidRPr="00C214E4" w14:paraId="12FA4048" w14:textId="77777777" w:rsidTr="004F630C">
        <w:tc>
          <w:tcPr>
            <w:tcW w:w="10682" w:type="dxa"/>
          </w:tcPr>
          <w:p w14:paraId="1D0F5AB4" w14:textId="77777777" w:rsidR="00C214E4" w:rsidRPr="00C214E4" w:rsidRDefault="00C214E4" w:rsidP="00C214E4">
            <w:pPr>
              <w:pStyle w:val="af2"/>
            </w:pPr>
            <w:r w:rsidRPr="00C214E4">
              <w:rPr>
                <w:b/>
                <w:bCs/>
              </w:rPr>
              <w:t>octave:</w:t>
            </w:r>
            <w:r>
              <w:rPr>
                <w:b/>
                <w:bCs/>
              </w:rPr>
              <w:t>1</w:t>
            </w:r>
            <w:r w:rsidRPr="00C214E4">
              <w:rPr>
                <w:b/>
                <w:bCs/>
              </w:rPr>
              <w:t xml:space="preserve">&gt; </w:t>
            </w:r>
            <w:r w:rsidRPr="00C214E4">
              <w:t>b = 1;</w:t>
            </w:r>
          </w:p>
          <w:p w14:paraId="71176203" w14:textId="77777777" w:rsidR="00C214E4" w:rsidRPr="00C214E4" w:rsidRDefault="00C214E4" w:rsidP="00C214E4">
            <w:pPr>
              <w:pStyle w:val="af2"/>
            </w:pPr>
            <w:r w:rsidRPr="00C214E4">
              <w:t>a = [1 3/4 1/8];</w:t>
            </w:r>
          </w:p>
          <w:p w14:paraId="2917F6E4" w14:textId="77777777" w:rsidR="00C214E4" w:rsidRPr="00C214E4" w:rsidRDefault="00C214E4" w:rsidP="00C214E4">
            <w:pPr>
              <w:pStyle w:val="af2"/>
            </w:pPr>
            <w:r w:rsidRPr="00C214E4">
              <w:t>h1 = impz(b, a);</w:t>
            </w:r>
          </w:p>
          <w:p w14:paraId="17674E97" w14:textId="77777777" w:rsidR="00C214E4" w:rsidRPr="00C214E4" w:rsidRDefault="00C214E4" w:rsidP="00C214E4">
            <w:pPr>
              <w:pStyle w:val="af2"/>
            </w:pPr>
            <w:r w:rsidRPr="00C214E4">
              <w:t>s = length(h1);</w:t>
            </w:r>
          </w:p>
          <w:p w14:paraId="713EAE73" w14:textId="77777777" w:rsidR="00C214E4" w:rsidRPr="00C214E4" w:rsidRDefault="00C214E4" w:rsidP="00C214E4">
            <w:pPr>
              <w:pStyle w:val="af2"/>
            </w:pPr>
            <w:r w:rsidRPr="00C214E4">
              <w:t>n = 0:s-1;</w:t>
            </w:r>
          </w:p>
          <w:p w14:paraId="0CB76971" w14:textId="77777777" w:rsidR="00C214E4" w:rsidRPr="008D22BE" w:rsidRDefault="00C214E4" w:rsidP="00C214E4">
            <w:pPr>
              <w:pStyle w:val="af2"/>
              <w:rPr>
                <w:lang w:val="ru-RU"/>
              </w:rPr>
            </w:pPr>
            <w:r w:rsidRPr="00786994">
              <w:t>h</w:t>
            </w:r>
            <w:r w:rsidRPr="008D22BE">
              <w:rPr>
                <w:lang w:val="ru-RU"/>
              </w:rPr>
              <w:t>2 = -(-1/4</w:t>
            </w:r>
            <w:proofErr w:type="gramStart"/>
            <w:r w:rsidRPr="008D22BE">
              <w:rPr>
                <w:lang w:val="ru-RU"/>
              </w:rPr>
              <w:t>).^</w:t>
            </w:r>
            <w:proofErr w:type="gramEnd"/>
            <w:r w:rsidRPr="00786994">
              <w:t>n</w:t>
            </w:r>
            <w:r w:rsidRPr="008D22BE">
              <w:rPr>
                <w:lang w:val="ru-RU"/>
              </w:rPr>
              <w:t xml:space="preserve"> + 2*(-1/2</w:t>
            </w:r>
            <w:proofErr w:type="gramStart"/>
            <w:r w:rsidRPr="008D22BE">
              <w:rPr>
                <w:lang w:val="ru-RU"/>
              </w:rPr>
              <w:t>).^</w:t>
            </w:r>
            <w:proofErr w:type="gramEnd"/>
            <w:r w:rsidRPr="00786994">
              <w:t>n</w:t>
            </w:r>
            <w:r w:rsidRPr="008D22BE">
              <w:rPr>
                <w:lang w:val="ru-RU"/>
              </w:rPr>
              <w:t>;</w:t>
            </w:r>
          </w:p>
          <w:p w14:paraId="7354CAAC" w14:textId="77777777" w:rsidR="00C214E4" w:rsidRPr="008D22BE" w:rsidRDefault="00C214E4" w:rsidP="00C214E4">
            <w:pPr>
              <w:pStyle w:val="af2"/>
              <w:rPr>
                <w:lang w:val="ru-RU"/>
              </w:rPr>
            </w:pPr>
            <w:proofErr w:type="gramStart"/>
            <w:r w:rsidRPr="00786994">
              <w:t>plot</w:t>
            </w:r>
            <w:r w:rsidRPr="008D22BE">
              <w:rPr>
                <w:lang w:val="ru-RU"/>
              </w:rPr>
              <w:t>(</w:t>
            </w:r>
            <w:proofErr w:type="gramEnd"/>
            <w:r w:rsidRPr="00786994">
              <w:t>n</w:t>
            </w:r>
            <w:r w:rsidRPr="008D22BE">
              <w:rPr>
                <w:lang w:val="ru-RU"/>
              </w:rPr>
              <w:t xml:space="preserve">, </w:t>
            </w:r>
            <w:r w:rsidRPr="00786994">
              <w:t>h</w:t>
            </w:r>
            <w:r w:rsidRPr="008D22BE">
              <w:rPr>
                <w:lang w:val="ru-RU"/>
              </w:rPr>
              <w:t xml:space="preserve">1, "-; </w:t>
            </w:r>
            <w:r w:rsidRPr="00C214E4">
              <w:rPr>
                <w:lang w:val="ru-RU"/>
              </w:rPr>
              <w:t>С</w:t>
            </w:r>
            <w:r w:rsidRPr="008D22BE">
              <w:rPr>
                <w:lang w:val="ru-RU"/>
              </w:rPr>
              <w:t xml:space="preserve"> </w:t>
            </w:r>
            <w:r w:rsidRPr="00C214E4">
              <w:rPr>
                <w:lang w:val="ru-RU"/>
              </w:rPr>
              <w:t>помощью</w:t>
            </w:r>
            <w:r w:rsidRPr="008D22BE">
              <w:rPr>
                <w:lang w:val="ru-RU"/>
              </w:rPr>
              <w:t xml:space="preserve"> </w:t>
            </w:r>
            <w:r w:rsidRPr="00786994">
              <w:t>MATLAB</w:t>
            </w:r>
            <w:r w:rsidRPr="008D22BE">
              <w:rPr>
                <w:lang w:val="ru-RU"/>
              </w:rPr>
              <w:t xml:space="preserve">;"), </w:t>
            </w:r>
            <w:r w:rsidRPr="00786994">
              <w:t>grid</w:t>
            </w:r>
          </w:p>
          <w:p w14:paraId="16F01249" w14:textId="77777777" w:rsidR="004F630C" w:rsidRPr="00786994" w:rsidRDefault="00C214E4" w:rsidP="00C214E4">
            <w:pPr>
              <w:pStyle w:val="af2"/>
              <w:rPr>
                <w:lang w:val="ru-RU"/>
              </w:rPr>
            </w:pPr>
            <w:proofErr w:type="gramStart"/>
            <w:r w:rsidRPr="00C214E4">
              <w:rPr>
                <w:lang w:val="ru-RU"/>
              </w:rPr>
              <w:t>plot(</w:t>
            </w:r>
            <w:proofErr w:type="gramEnd"/>
            <w:r w:rsidRPr="00C214E4">
              <w:rPr>
                <w:lang w:val="ru-RU"/>
              </w:rPr>
              <w:t>n, h2, "-; Вычисленное вручную;"), grid</w:t>
            </w:r>
          </w:p>
        </w:tc>
      </w:tr>
    </w:tbl>
    <w:p w14:paraId="2580C1C1" w14:textId="77777777" w:rsidR="001F6D5A" w:rsidRDefault="001F6D5A" w:rsidP="001F6D5A">
      <w:pPr>
        <w:rPr>
          <w:rFonts w:eastAsiaTheme="minorEastAsia"/>
        </w:rPr>
      </w:pPr>
    </w:p>
    <w:p w14:paraId="5795DA69" w14:textId="77777777" w:rsidR="00C214E4" w:rsidRPr="00C214E4" w:rsidRDefault="00C214E4" w:rsidP="00EA78E7">
      <w:pPr>
        <w:pStyle w:val="af6"/>
      </w:pPr>
      <w:r w:rsidRPr="00C214E4">
        <w:t>Полученные графики импульсной характеристики приведены на рис. 2.</w:t>
      </w:r>
    </w:p>
    <w:p w14:paraId="2AE8CB0F" w14:textId="77777777" w:rsidR="00C214E4" w:rsidRDefault="00C214E4" w:rsidP="00C214E4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333314BC" wp14:editId="49AF3FDF">
            <wp:extent cx="3240000" cy="2430000"/>
            <wp:effectExtent l="0" t="0" r="0" b="0"/>
            <wp:docPr id="17876307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30728" name=""/>
                    <pic:cNvPicPr/>
                  </pic:nvPicPr>
                  <pic:blipFill>
                    <a:blip r:embed="rId14" cstate="print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332241A" wp14:editId="159FEE56">
            <wp:extent cx="3240000" cy="2430000"/>
            <wp:effectExtent l="0" t="0" r="0" b="0"/>
            <wp:docPr id="1532183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83801" name=""/>
                    <pic:cNvPicPr/>
                  </pic:nvPicPr>
                  <pic:blipFill>
                    <a:blip r:embed="rId16" cstate="print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BAEB" w14:textId="77777777" w:rsidR="004F630C" w:rsidRDefault="00C214E4" w:rsidP="00C214E4">
      <w:pPr>
        <w:pStyle w:val="af4"/>
        <w:jc w:val="center"/>
        <w:rPr>
          <w:lang w:val="en-US"/>
        </w:rPr>
      </w:pPr>
      <w:r>
        <w:t xml:space="preserve">Рис. </w:t>
      </w:r>
      <w:r w:rsidR="001A0A28">
        <w:fldChar w:fldCharType="begin"/>
      </w:r>
      <w:r w:rsidR="001F6D5A">
        <w:instrText xml:space="preserve"> SEQ Рис. \* ARABIC </w:instrText>
      </w:r>
      <w:r w:rsidR="001A0A28">
        <w:fldChar w:fldCharType="separate"/>
      </w:r>
      <w:r w:rsidR="00145BD7">
        <w:rPr>
          <w:noProof/>
        </w:rPr>
        <w:t>2</w:t>
      </w:r>
      <w:r w:rsidR="001A0A28">
        <w:rPr>
          <w:noProof/>
        </w:rPr>
        <w:fldChar w:fldCharType="end"/>
      </w:r>
      <w:r>
        <w:rPr>
          <w:lang w:val="en-US"/>
        </w:rPr>
        <w:t xml:space="preserve">. </w:t>
      </w:r>
      <w:r w:rsidRPr="00C214E4">
        <w:t>Импульсная характеристика</w:t>
      </w:r>
    </w:p>
    <w:p w14:paraId="2C899340" w14:textId="77777777" w:rsidR="00CC35E5" w:rsidRPr="00384AEF" w:rsidRDefault="00CC35E5" w:rsidP="00CC35E5">
      <w:pPr>
        <w:pStyle w:val="a8"/>
        <w:keepNext/>
        <w:numPr>
          <w:ilvl w:val="0"/>
          <w:numId w:val="6"/>
        </w:numPr>
        <w:ind w:left="714" w:hanging="357"/>
      </w:pPr>
      <w:r>
        <w:rPr>
          <w:rFonts w:eastAsiaTheme="minorEastAsia"/>
        </w:rPr>
        <w:lastRenderedPageBreak/>
        <w:t>Нарисовать структурные схемы систем в прямой, прямой канонической, последовательной и параллельной формах и найти соответствующие разностные уравнения.</w:t>
      </w:r>
    </w:p>
    <w:p w14:paraId="34E2DBD6" w14:textId="77777777" w:rsidR="00CC35E5" w:rsidRDefault="00CC35E5" w:rsidP="00EA78E7">
      <w:pPr>
        <w:pStyle w:val="af6"/>
      </w:pPr>
      <w:r>
        <w:t>Прямая форма 1:</w:t>
      </w:r>
    </w:p>
    <w:p w14:paraId="7E18758F" w14:textId="77777777" w:rsidR="00CC35E5" w:rsidRPr="00CC35E5" w:rsidRDefault="00CC35E5" w:rsidP="00CC35E5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-i</m:t>
                      </m:r>
                    </m:sup>
                  </m:sSup>
                </m:e>
              </m:nary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-i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den>
          </m:f>
        </m:oMath>
      </m:oMathPara>
    </w:p>
    <w:p w14:paraId="0B62E078" w14:textId="77777777" w:rsidR="00CC35E5" w:rsidRDefault="00CC35E5" w:rsidP="00EA78E7">
      <w:pPr>
        <w:pStyle w:val="af6"/>
      </w:pPr>
      <w:r>
        <w:t>Так как</w:t>
      </w:r>
    </w:p>
    <w:p w14:paraId="6B4A1643" w14:textId="77777777" w:rsidR="00CC35E5" w:rsidRPr="00CC35E5" w:rsidRDefault="00CC35E5" w:rsidP="00EA78E7">
      <w:pPr>
        <w:pStyle w:val="af6"/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1+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-1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-2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/>
                </w:rPr>
                <m:t>Y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lang w:val="en-US"/>
                </w:rPr>
                <m:t>X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</m:t>
                  </m:r>
                </m:e>
              </m:d>
            </m:den>
          </m:f>
          <m:r>
            <w:rPr>
              <w:rFonts w:ascii="Cambria Math" w:eastAsia="Times New Roman" w:hAnsi="Cambria Math" w:cs="Times New Roman"/>
            </w:rPr>
            <m:t>,</m:t>
          </m:r>
        </m:oMath>
      </m:oMathPara>
    </w:p>
    <w:p w14:paraId="1444EACC" w14:textId="77777777" w:rsidR="00CC35E5" w:rsidRDefault="00CC35E5" w:rsidP="00EA78E7">
      <w:pPr>
        <w:pStyle w:val="af6"/>
      </w:pPr>
      <w:r>
        <w:t>то</w:t>
      </w:r>
    </w:p>
    <w:p w14:paraId="32F061A9" w14:textId="77777777" w:rsidR="00CC35E5" w:rsidRPr="00CC35E5" w:rsidRDefault="00CC35E5" w:rsidP="00CC35E5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1+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-1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-2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e>
          </m:d>
          <m:r>
            <w:rPr>
              <w:rFonts w:ascii="Cambria Math" w:eastAsia="Times New Roman" w:hAnsi="Cambria Math" w:cs="Times New Roman"/>
              <w:lang w:val="en-US"/>
            </w:rPr>
            <m:t>=X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z</m:t>
              </m:r>
            </m:e>
          </m:d>
        </m:oMath>
      </m:oMathPara>
    </w:p>
    <w:p w14:paraId="4ADF6A29" w14:textId="77777777" w:rsidR="00CC35E5" w:rsidRDefault="00CC35E5" w:rsidP="00EA78E7">
      <w:pPr>
        <w:pStyle w:val="af6"/>
      </w:pPr>
      <w:r>
        <w:t>При нулевых начальных условиях:</w:t>
      </w:r>
    </w:p>
    <w:p w14:paraId="77F87198" w14:textId="77777777" w:rsidR="00CC35E5" w:rsidRPr="00CC35E5" w:rsidRDefault="00000000" w:rsidP="00CC35E5">
      <w:pPr>
        <w:rPr>
          <w:rFonts w:eastAsiaTheme="minorEastAsia"/>
          <w:i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lang w:val="en-US"/>
                </w:rPr>
                <m:t>-i</m:t>
              </m:r>
            </m:sup>
          </m:sSup>
          <m:r>
            <w:rPr>
              <w:rFonts w:ascii="Cambria Math" w:hAnsi="Cambria Math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↔y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n-i</m:t>
              </m:r>
            </m:e>
          </m:d>
        </m:oMath>
      </m:oMathPara>
    </w:p>
    <w:p w14:paraId="112AD819" w14:textId="77777777" w:rsidR="00CC35E5" w:rsidRDefault="00CC35E5" w:rsidP="00EA78E7">
      <w:pPr>
        <w:pStyle w:val="af6"/>
      </w:pPr>
      <w:r>
        <w:t>Тогда получим разностное уравнение:</w:t>
      </w:r>
    </w:p>
    <w:p w14:paraId="33B0DE92" w14:textId="77777777" w:rsidR="00CC35E5" w:rsidRPr="00CC35E5" w:rsidRDefault="00CC35E5" w:rsidP="00CC35E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eastAsia="Times New Roman" w:hAnsi="Cambria Math" w:cs="Times New Roman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4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z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-1</m:t>
              </m:r>
            </m:sup>
          </m:sSup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eastAsia="Times New Roman" w:hAnsi="Cambria Math" w:cs="Times New Roman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8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z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-2</m:t>
              </m:r>
            </m:sup>
          </m:sSup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>=X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z</m:t>
              </m:r>
            </m:e>
          </m:d>
        </m:oMath>
      </m:oMathPara>
    </w:p>
    <w:p w14:paraId="23575651" w14:textId="77777777" w:rsidR="00CC35E5" w:rsidRPr="00CC35E5" w:rsidRDefault="00CC35E5" w:rsidP="00CC35E5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8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n-2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=x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</m:oMath>
      </m:oMathPara>
    </w:p>
    <w:p w14:paraId="68971BA5" w14:textId="77777777" w:rsidR="00CC35E5" w:rsidRPr="001F6D5A" w:rsidRDefault="00CC35E5" w:rsidP="00CC35E5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=x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8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n-2</m:t>
              </m:r>
            </m:e>
          </m:d>
        </m:oMath>
      </m:oMathPara>
    </w:p>
    <w:p w14:paraId="080C67F4" w14:textId="06691594" w:rsidR="001F6D5A" w:rsidRDefault="00F66B6C" w:rsidP="00EA78E7">
      <w:pPr>
        <w:pStyle w:val="af6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7216" behindDoc="0" locked="0" layoutInCell="1" allowOverlap="1" wp14:anchorId="33871A81" wp14:editId="37396E49">
                <wp:simplePos x="0" y="0"/>
                <wp:positionH relativeFrom="character">
                  <wp:posOffset>0</wp:posOffset>
                </wp:positionH>
                <wp:positionV relativeFrom="line">
                  <wp:posOffset>340360</wp:posOffset>
                </wp:positionV>
                <wp:extent cx="6727190" cy="2550795"/>
                <wp:effectExtent l="0" t="0" r="0" b="0"/>
                <wp:wrapNone/>
                <wp:docPr id="2" name="Полотно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065603533" name="Овал 1065603533"/>
                        <wps:cNvSpPr/>
                        <wps:spPr>
                          <a:xfrm>
                            <a:off x="3140590" y="161477"/>
                            <a:ext cx="432000" cy="4320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22CA22" w14:textId="77777777" w:rsidR="00FC108F" w:rsidRPr="00197D63" w:rsidRDefault="00FC108F" w:rsidP="00016A9B">
                              <w:pPr>
                                <w:pStyle w:val="af5"/>
                                <w:jc w:val="center"/>
                              </w:pPr>
                              <m:oMathPara>
                                <m:oMathParaPr>
                                  <m:jc m:val="center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142095" name="Прямоугольник 653142095"/>
                        <wps:cNvSpPr/>
                        <wps:spPr>
                          <a:xfrm>
                            <a:off x="4958502" y="518685"/>
                            <a:ext cx="396000" cy="3960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C08D79" w14:textId="77777777" w:rsidR="00FC108F" w:rsidRPr="00016A9B" w:rsidRDefault="00000000" w:rsidP="00016A9B">
                              <w:pPr>
                                <w:pStyle w:val="af5"/>
                                <w:jc w:val="center"/>
                                <w:rPr>
                                  <w:i/>
                                  <w:lang w:val="en-US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z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-1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862060" name="Прямоугольник 1116862060"/>
                        <wps:cNvSpPr/>
                        <wps:spPr>
                          <a:xfrm>
                            <a:off x="4956407" y="1370898"/>
                            <a:ext cx="396000" cy="3960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04249A" w14:textId="77777777" w:rsidR="00FC108F" w:rsidRPr="00016A9B" w:rsidRDefault="00000000" w:rsidP="00016A9B">
                              <w:pPr>
                                <w:pStyle w:val="af5"/>
                                <w:jc w:val="center"/>
                                <w:rPr>
                                  <w:i/>
                                  <w:lang w:val="en-US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z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-1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743274" name="Равнобедренный треугольник 599743274"/>
                        <wps:cNvSpPr/>
                        <wps:spPr>
                          <a:xfrm rot="16200000">
                            <a:off x="3736375" y="1813798"/>
                            <a:ext cx="648000" cy="554199"/>
                          </a:xfrm>
                          <a:prstGeom prst="triangl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80C6DE" w14:textId="77777777" w:rsidR="00FC108F" w:rsidRDefault="00FC108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77080" name="Надпись 63677080"/>
                        <wps:cNvSpPr txBox="1"/>
                        <wps:spPr>
                          <a:xfrm>
                            <a:off x="3900610" y="1847245"/>
                            <a:ext cx="452755" cy="5040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E16230" w14:textId="77777777" w:rsidR="00FC108F" w:rsidRDefault="00FC108F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8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059508" name="Прямая со стрелкой 1915059508"/>
                        <wps:cNvCnPr>
                          <a:endCxn id="1065603533" idx="2"/>
                        </wps:cNvCnPr>
                        <wps:spPr>
                          <a:xfrm>
                            <a:off x="1115251" y="377477"/>
                            <a:ext cx="2025255" cy="0"/>
                          </a:xfrm>
                          <a:prstGeom prst="straightConnector1">
                            <a:avLst/>
                          </a:prstGeom>
                          <a:ln w="12700">
                            <a:tailEnd type="stealt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0444493" name="Прямая со стрелкой 1870444493"/>
                        <wps:cNvCnPr>
                          <a:stCxn id="1065603533" idx="6"/>
                          <a:endCxn id="653142095" idx="0"/>
                        </wps:cNvCnPr>
                        <wps:spPr>
                          <a:xfrm>
                            <a:off x="3572590" y="377477"/>
                            <a:ext cx="1583912" cy="141208"/>
                          </a:xfrm>
                          <a:prstGeom prst="bentConnector2">
                            <a:avLst/>
                          </a:prstGeom>
                          <a:ln w="12700">
                            <a:tailEnd type="non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3702726" name="Прямая со стрелкой 1870444493"/>
                        <wps:cNvCnPr>
                          <a:stCxn id="653142095" idx="2"/>
                          <a:endCxn id="1116862060" idx="0"/>
                        </wps:cNvCnPr>
                        <wps:spPr>
                          <a:xfrm flipH="1">
                            <a:off x="5154407" y="914685"/>
                            <a:ext cx="2095" cy="456213"/>
                          </a:xfrm>
                          <a:prstGeom prst="straightConnector1">
                            <a:avLst/>
                          </a:prstGeom>
                          <a:ln w="12700">
                            <a:tailEnd type="non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8493363" name="Прямая со стрелкой 1870444493"/>
                        <wps:cNvCnPr>
                          <a:stCxn id="653142095" idx="2"/>
                          <a:endCxn id="1352611363" idx="3"/>
                        </wps:cNvCnPr>
                        <wps:spPr>
                          <a:xfrm rot="5400000">
                            <a:off x="4618420" y="633741"/>
                            <a:ext cx="257139" cy="819026"/>
                          </a:xfrm>
                          <a:prstGeom prst="bentConnector2">
                            <a:avLst/>
                          </a:prstGeom>
                          <a:ln w="12700">
                            <a:tailEnd type="non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119995" name="Прямая со стрелкой 1870444493"/>
                        <wps:cNvCnPr>
                          <a:stCxn id="1116862060" idx="2"/>
                          <a:endCxn id="63677080" idx="3"/>
                        </wps:cNvCnPr>
                        <wps:spPr>
                          <a:xfrm rot="5400000">
                            <a:off x="4587694" y="1532569"/>
                            <a:ext cx="332384" cy="801042"/>
                          </a:xfrm>
                          <a:prstGeom prst="bentConnector2">
                            <a:avLst/>
                          </a:prstGeom>
                          <a:ln w="12700">
                            <a:tailEnd type="non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0976723" name="Прямая со стрелкой 1870444493"/>
                        <wps:cNvCnPr>
                          <a:stCxn id="599743274" idx="0"/>
                          <a:endCxn id="1065603533" idx="4"/>
                        </wps:cNvCnPr>
                        <wps:spPr>
                          <a:xfrm rot="10800000">
                            <a:off x="3356501" y="593477"/>
                            <a:ext cx="426667" cy="1497420"/>
                          </a:xfrm>
                          <a:prstGeom prst="bentConnector2">
                            <a:avLst/>
                          </a:prstGeom>
                          <a:ln w="12700">
                            <a:tailEnd type="stealt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8790265" name="Прямая со стрелкой 1938790265"/>
                        <wps:cNvCnPr>
                          <a:stCxn id="1065603533" idx="6"/>
                        </wps:cNvCnPr>
                        <wps:spPr>
                          <a:xfrm>
                            <a:off x="3572494" y="377477"/>
                            <a:ext cx="2437175" cy="0"/>
                          </a:xfrm>
                          <a:prstGeom prst="straightConnector1">
                            <a:avLst/>
                          </a:prstGeom>
                          <a:ln w="12700">
                            <a:tailEnd type="stealt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4044002" name="Прямая со стрелкой 1594044002"/>
                        <wps:cNvCnPr/>
                        <wps:spPr>
                          <a:xfrm>
                            <a:off x="3356410" y="593707"/>
                            <a:ext cx="153006" cy="581245"/>
                          </a:xfrm>
                          <a:prstGeom prst="straightConnector1">
                            <a:avLst/>
                          </a:prstGeom>
                          <a:ln w="12700">
                            <a:headEnd type="stealth"/>
                            <a:tailEnd type="non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7645590" name="Прямая со стрелкой 1197645590"/>
                        <wps:cNvCnPr>
                          <a:endCxn id="1352611363" idx="0"/>
                        </wps:cNvCnPr>
                        <wps:spPr>
                          <a:xfrm flipV="1">
                            <a:off x="3509604" y="1171824"/>
                            <a:ext cx="273673" cy="3128"/>
                          </a:xfrm>
                          <a:prstGeom prst="straightConnector1">
                            <a:avLst/>
                          </a:prstGeom>
                          <a:ln w="12700">
                            <a:tailEnd type="non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1958236" name="Овал 1311958236"/>
                        <wps:cNvSpPr/>
                        <wps:spPr>
                          <a:xfrm>
                            <a:off x="5137116" y="1154954"/>
                            <a:ext cx="36000" cy="360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288481" name="Овал 717288481"/>
                        <wps:cNvSpPr/>
                        <wps:spPr>
                          <a:xfrm>
                            <a:off x="5140134" y="360884"/>
                            <a:ext cx="36000" cy="360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795467" name="Надпись 284795467"/>
                        <wps:cNvSpPr txBox="1"/>
                        <wps:spPr>
                          <a:xfrm>
                            <a:off x="1429871" y="53728"/>
                            <a:ext cx="542290" cy="32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544655" w14:textId="77777777" w:rsidR="00FC108F" w:rsidRPr="00100093" w:rsidRDefault="00FC108F" w:rsidP="00100093">
                              <w:pPr>
                                <w:pStyle w:val="af5"/>
                                <w:rPr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n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843271" name="Надпись 982843271"/>
                        <wps:cNvSpPr txBox="1"/>
                        <wps:spPr>
                          <a:xfrm>
                            <a:off x="5388966" y="53728"/>
                            <a:ext cx="54483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A13E31" w14:textId="77777777" w:rsidR="00FC108F" w:rsidRPr="00100093" w:rsidRDefault="00FC108F" w:rsidP="00100093">
                              <w:pPr>
                                <w:pStyle w:val="af5"/>
                                <w:rPr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n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245683" name="Надпись 367245683"/>
                        <wps:cNvSpPr txBox="1"/>
                        <wps:spPr>
                          <a:xfrm>
                            <a:off x="5354220" y="590838"/>
                            <a:ext cx="85471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803E84" w14:textId="77777777" w:rsidR="00FC108F" w:rsidRPr="00100093" w:rsidRDefault="00FC108F" w:rsidP="00100093">
                              <w:pPr>
                                <w:pStyle w:val="af5"/>
                                <w:rPr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n-1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337090" name="Надпись 1583337090"/>
                        <wps:cNvSpPr txBox="1"/>
                        <wps:spPr>
                          <a:xfrm>
                            <a:off x="5354219" y="1404141"/>
                            <a:ext cx="85471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5AA25B" w14:textId="77777777" w:rsidR="00FC108F" w:rsidRPr="00100093" w:rsidRDefault="00FC108F" w:rsidP="00100093">
                              <w:pPr>
                                <w:pStyle w:val="af5"/>
                                <w:rPr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n-2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523733" name="Надпись 420523733"/>
                        <wps:cNvSpPr txBox="1"/>
                        <wps:spPr>
                          <a:xfrm>
                            <a:off x="3597784" y="785448"/>
                            <a:ext cx="49847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A03FB9" w14:textId="77777777" w:rsidR="00FC108F" w:rsidRPr="00100093" w:rsidRDefault="00FC108F" w:rsidP="00100093">
                              <w:pPr>
                                <w:pStyle w:val="af5"/>
                                <w:rPr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798960" name="Надпись 749798960"/>
                        <wps:cNvSpPr txBox="1"/>
                        <wps:spPr>
                          <a:xfrm>
                            <a:off x="3597788" y="1689286"/>
                            <a:ext cx="50228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4DC9EE" w14:textId="77777777" w:rsidR="00FC108F" w:rsidRPr="00100093" w:rsidRDefault="00FC108F" w:rsidP="00100093">
                              <w:pPr>
                                <w:pStyle w:val="af5"/>
                                <w:rPr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611363" name="Равнобедренный треугольник 1352611363"/>
                        <wps:cNvSpPr/>
                        <wps:spPr>
                          <a:xfrm rot="16200000">
                            <a:off x="3736376" y="894724"/>
                            <a:ext cx="648000" cy="554199"/>
                          </a:xfrm>
                          <a:prstGeom prst="triangl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763476" w14:textId="77777777" w:rsidR="00C3344B" w:rsidRDefault="00C3344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674367" name="Надпись 1189674367"/>
                        <wps:cNvSpPr txBox="1"/>
                        <wps:spPr>
                          <a:xfrm>
                            <a:off x="3879156" y="914688"/>
                            <a:ext cx="450215" cy="504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7A39E8" w14:textId="2D8B0A35" w:rsidR="00C3344B" w:rsidRPr="00C3344B" w:rsidRDefault="00C3344B">
                              <w:pPr>
                                <w:rPr>
                                  <w:i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3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4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871A81" id="_x0000_s1026" editas="canvas" style="position:absolute;margin-left:0;margin-top:26.8pt;width:529.7pt;height:200.85pt;z-index:251657216;mso-position-horizontal-relative:char;mso-position-vertical-relative:line" coordsize="67271,25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7271;height:25507;visibility:visible;mso-wrap-style:square">
                  <v:fill o:detectmouseclick="t"/>
                  <v:path o:connecttype="none"/>
                </v:shape>
                <v:oval id="Овал 1065603533" o:spid="_x0000_s1028" style="position:absolute;left:31405;top:1614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" filled="f" strokecolor="black [3200]" strokeweight="1pt">
                  <v:stroke joinstyle="miter"/>
                  <v:textbox>
                    <w:txbxContent>
                      <w:p w14:paraId="7F22CA22" w14:textId="77777777" w:rsidR="00FC108F" w:rsidRPr="00197D63" w:rsidRDefault="00FC108F" w:rsidP="00016A9B">
                        <w:pPr>
                          <w:pStyle w:val="af5"/>
                          <w:jc w:val="center"/>
                        </w:pPr>
                        <m:oMathPara>
                          <m:oMathParaPr>
                            <m:jc m:val="center"/>
                          </m:oMathParaPr>
                          <m:oMath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</m:oMath>
                        </m:oMathPara>
                      </w:p>
                    </w:txbxContent>
                  </v:textbox>
                </v:oval>
                <v:rect id="Прямоугольник 653142095" o:spid="_x0000_s1029" style="position:absolute;left:49585;top:5186;width:3960;height:39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" filled="f" strokecolor="black [3200]" strokeweight="1pt">
                  <v:textbox>
                    <w:txbxContent>
                      <w:p w14:paraId="54C08D79" w14:textId="77777777" w:rsidR="00FC108F" w:rsidRPr="00016A9B" w:rsidRDefault="00000000" w:rsidP="00016A9B">
                        <w:pPr>
                          <w:pStyle w:val="af5"/>
                          <w:jc w:val="center"/>
                          <w:rPr>
                            <w:i/>
                            <w:lang w:val="en-US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z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rect>
                <v:rect id="Прямоугольник 1116862060" o:spid="_x0000_s1030" style="position:absolute;left:49564;top:13708;width:3960;height:39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" filled="f" strokecolor="black [3200]" strokeweight="1pt">
                  <v:textbox>
                    <w:txbxContent>
                      <w:p w14:paraId="7804249A" w14:textId="77777777" w:rsidR="00FC108F" w:rsidRPr="00016A9B" w:rsidRDefault="00000000" w:rsidP="00016A9B">
                        <w:pPr>
                          <w:pStyle w:val="af5"/>
                          <w:jc w:val="center"/>
                          <w:rPr>
                            <w:i/>
                            <w:lang w:val="en-US"/>
                          </w:rPr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z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re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Равнобедренный треугольник 599743274" o:spid="_x0000_s1031" type="#_x0000_t5" style="position:absolute;left:37363;top:18137;width:6480;height:554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" filled="f" strokecolor="black [3200]" strokeweight="1pt">
                  <v:textbox>
                    <w:txbxContent>
                      <w:p w14:paraId="0680C6DE" w14:textId="77777777" w:rsidR="00FC108F" w:rsidRDefault="00FC108F"/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63677080" o:spid="_x0000_s1032" type="#_x0000_t202" style="position:absolute;left:39006;top:18472;width:4527;height:504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" filled="f" stroked="f" strokeweight=".5pt">
                  <v:textbox>
                    <w:txbxContent>
                      <w:p w14:paraId="32E16230" w14:textId="77777777" w:rsidR="00FC108F" w:rsidRDefault="00FC108F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8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1915059508" o:spid="_x0000_s1033" type="#_x0000_t32" style="position:absolute;left:11152;top:3774;width:2025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" strokecolor="black [3200]" strokeweight="1pt">
                  <v:stroke endarrow="classic" joinstyle="miter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Прямая со стрелкой 1870444493" o:spid="_x0000_s1034" type="#_x0000_t33" style="position:absolute;left:35725;top:3774;width:15840;height:141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" strokecolor="black [3200]" strokeweight="1pt"/>
                <v:shape id="Прямая со стрелкой 1870444493" o:spid="_x0000_s1035" type="#_x0000_t32" style="position:absolute;left:51544;top:9146;width:21;height:456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" strokecolor="black [3200]" strokeweight="1pt">
                  <v:stroke joinstyle="miter"/>
                </v:shape>
                <v:shape id="Прямая со стрелкой 1870444493" o:spid="_x0000_s1036" type="#_x0000_t33" style="position:absolute;left:46184;top:6336;width:2572;height:819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" strokecolor="black [3200]" strokeweight="1pt"/>
                <v:shape id="Прямая со стрелкой 1870444493" o:spid="_x0000_s1037" type="#_x0000_t33" style="position:absolute;left:45877;top:15324;width:3324;height:801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" strokecolor="black [3200]" strokeweight="1pt"/>
                <v:shape id="Прямая со стрелкой 1870444493" o:spid="_x0000_s1038" type="#_x0000_t33" style="position:absolute;left:33565;top:5934;width:4266;height:14974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" strokecolor="black [3200]" strokeweight="1pt">
                  <v:stroke endarrow="classic"/>
                </v:shape>
                <v:shape id="Прямая со стрелкой 1938790265" o:spid="_x0000_s1039" type="#_x0000_t32" style="position:absolute;left:35724;top:3774;width:243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" strokecolor="black [3200]" strokeweight="1pt">
                  <v:stroke endarrow="classic" joinstyle="miter"/>
                </v:shape>
                <v:shape id="Прямая со стрелкой 1594044002" o:spid="_x0000_s1040" type="#_x0000_t32" style="position:absolute;left:33564;top:5937;width:1530;height:58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" strokecolor="black [3200]" strokeweight="1pt">
                  <v:stroke startarrow="classic" joinstyle="miter"/>
                </v:shape>
                <v:shape id="Прямая со стрелкой 1197645590" o:spid="_x0000_s1041" type="#_x0000_t32" style="position:absolute;left:35096;top:11718;width:2736;height:3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" strokecolor="black [3200]" strokeweight="1pt">
                  <v:stroke joinstyle="miter"/>
                </v:shape>
                <v:oval id="Овал 1311958236" o:spid="_x0000_s1042" style="position:absolute;left:51371;top:11549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" fillcolor="black [3200]" strokecolor="black [480]" strokeweight="1pt">
                  <v:stroke joinstyle="miter"/>
                </v:oval>
                <v:oval id="Овал 717288481" o:spid="_x0000_s1043" style="position:absolute;left:51401;top:3608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" fillcolor="black [3200]" strokecolor="black [480]" strokeweight="1pt">
                  <v:stroke joinstyle="miter"/>
                </v:oval>
                <v:shape id="Надпись 284795467" o:spid="_x0000_s1044" type="#_x0000_t202" style="position:absolute;left:14298;top:537;width:5423;height:324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" filled="f" stroked="f" strokeweight=".5pt">
                  <v:textbox>
                    <w:txbxContent>
                      <w:p w14:paraId="61544655" w14:textId="77777777" w:rsidR="00FC108F" w:rsidRPr="00100093" w:rsidRDefault="00FC108F" w:rsidP="00100093">
                        <w:pPr>
                          <w:pStyle w:val="af5"/>
                          <w:rPr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n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Надпись 982843271" o:spid="_x0000_s1045" type="#_x0000_t202" style="position:absolute;left:53889;top:537;width:5448;height:323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" filled="f" stroked="f" strokeweight=".5pt">
                  <v:textbox>
                    <w:txbxContent>
                      <w:p w14:paraId="21A13E31" w14:textId="77777777" w:rsidR="00FC108F" w:rsidRPr="00100093" w:rsidRDefault="00FC108F" w:rsidP="00100093">
                        <w:pPr>
                          <w:pStyle w:val="af5"/>
                          <w:rPr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n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Надпись 367245683" o:spid="_x0000_s1046" type="#_x0000_t202" style="position:absolute;left:53542;top:5908;width:8547;height:323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" filled="f" stroked="f" strokeweight=".5pt">
                  <v:textbox>
                    <w:txbxContent>
                      <w:p w14:paraId="22803E84" w14:textId="77777777" w:rsidR="00FC108F" w:rsidRPr="00100093" w:rsidRDefault="00FC108F" w:rsidP="00100093">
                        <w:pPr>
                          <w:pStyle w:val="af5"/>
                          <w:rPr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n-1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Надпись 1583337090" o:spid="_x0000_s1047" type="#_x0000_t202" style="position:absolute;left:53542;top:14041;width:8547;height:323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" filled="f" stroked="f" strokeweight=".5pt">
                  <v:textbox>
                    <w:txbxContent>
                      <w:p w14:paraId="4F5AA25B" w14:textId="77777777" w:rsidR="00FC108F" w:rsidRPr="00100093" w:rsidRDefault="00FC108F" w:rsidP="00100093">
                        <w:pPr>
                          <w:pStyle w:val="af5"/>
                          <w:rPr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n-2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Надпись 420523733" o:spid="_x0000_s1048" type="#_x0000_t202" style="position:absolute;left:35977;top:7854;width:4985;height:323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" filled="f" stroked="f" strokeweight=".5pt">
                  <v:textbox>
                    <w:txbxContent>
                      <w:p w14:paraId="78A03FB9" w14:textId="77777777" w:rsidR="00FC108F" w:rsidRPr="00100093" w:rsidRDefault="00FC108F" w:rsidP="00100093">
                        <w:pPr>
                          <w:pStyle w:val="af5"/>
                          <w:rPr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Надпись 749798960" o:spid="_x0000_s1049" type="#_x0000_t202" style="position:absolute;left:35977;top:16892;width:5023;height:323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" filled="f" stroked="f" strokeweight=".5pt">
                  <v:textbox>
                    <w:txbxContent>
                      <w:p w14:paraId="084DC9EE" w14:textId="77777777" w:rsidR="00FC108F" w:rsidRPr="00100093" w:rsidRDefault="00FC108F" w:rsidP="00100093">
                        <w:pPr>
                          <w:pStyle w:val="af5"/>
                          <w:rPr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Равнобедренный треугольник 1352611363" o:spid="_x0000_s1050" type="#_x0000_t5" style="position:absolute;left:37363;top:8947;width:6480;height:554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" filled="f" strokecolor="black [3200]" strokeweight="1pt">
                  <v:textbox>
                    <w:txbxContent>
                      <w:p w14:paraId="55763476" w14:textId="77777777" w:rsidR="00C3344B" w:rsidRDefault="00C3344B"/>
                    </w:txbxContent>
                  </v:textbox>
                </v:shape>
                <v:shape id="Надпись 1189674367" o:spid="_x0000_s1051" type="#_x0000_t202" style="position:absolute;left:38791;top:9146;width:4502;height:504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" filled="f" stroked="f" strokeweight=".5pt">
                  <v:textbox>
                    <w:txbxContent>
                      <w:p w14:paraId="567A39E8" w14:textId="2D8B0A35" w:rsidR="00C3344B" w:rsidRPr="00C3344B" w:rsidRDefault="00C3344B">
                        <w:pPr>
                          <w:rPr>
                            <w:i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4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w10:wrap anchory="line"/>
              </v:group>
            </w:pict>
          </mc:Fallback>
        </mc:AlternateContent>
      </w:r>
      <w:r w:rsidR="001F6D5A">
        <w:t>Структурная схема представлена на рис. 3.</w:t>
      </w:r>
    </w:p>
    <w:p w14:paraId="5EFCBB67" w14:textId="2F01ACC9" w:rsidR="001F6D5A" w:rsidRDefault="00F66B6C" w:rsidP="00100093">
      <w:pPr>
        <w:keepNext/>
        <w:rPr>
          <w:rFonts w:eastAsiaTheme="minorEastAsia"/>
          <w:lang w:val="en-US"/>
        </w:rPr>
      </w:pPr>
      <w:r>
        <w:rPr>
          <w:rFonts w:eastAsiaTheme="minorEastAsia"/>
          <w:noProof/>
        </w:rPr>
        <mc:AlternateContent>
          <mc:Choice Requires="wps">
            <w:drawing>
              <wp:inline distT="0" distB="0" distL="0" distR="0" wp14:anchorId="57257D39" wp14:editId="7BC42663">
                <wp:extent cx="6647180" cy="2552065"/>
                <wp:effectExtent l="0" t="0" r="1270" b="635"/>
                <wp:docPr id="440765493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647180" cy="2552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511B79" id="AutoShape 1" o:spid="_x0000_s1026" style="width:523.4pt;height:20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20AE4E5D" w14:textId="77777777" w:rsidR="00100093" w:rsidRPr="00266B77" w:rsidRDefault="00100093" w:rsidP="00100093">
      <w:pPr>
        <w:pStyle w:val="af4"/>
        <w:jc w:val="center"/>
      </w:pPr>
      <w:r>
        <w:t xml:space="preserve">Рис. </w:t>
      </w:r>
      <w:r w:rsidR="001A0A28">
        <w:fldChar w:fldCharType="begin"/>
      </w:r>
      <w:r>
        <w:instrText xml:space="preserve"> SEQ Рис. \* ARABIC </w:instrText>
      </w:r>
      <w:r w:rsidR="001A0A28">
        <w:fldChar w:fldCharType="separate"/>
      </w:r>
      <w:r w:rsidR="00145BD7">
        <w:rPr>
          <w:noProof/>
        </w:rPr>
        <w:t>3</w:t>
      </w:r>
      <w:r w:rsidR="001A0A28">
        <w:rPr>
          <w:noProof/>
        </w:rPr>
        <w:fldChar w:fldCharType="end"/>
      </w:r>
      <w:r>
        <w:t>. Прямая форма</w:t>
      </w:r>
    </w:p>
    <w:p w14:paraId="5A01077F" w14:textId="77777777" w:rsidR="00197D63" w:rsidRDefault="00197D63" w:rsidP="00EA78E7">
      <w:pPr>
        <w:pStyle w:val="af6"/>
      </w:pPr>
      <w:r>
        <w:lastRenderedPageBreak/>
        <w:t xml:space="preserve">Прямая форма </w:t>
      </w:r>
      <w:r w:rsidRPr="00FC108F">
        <w:t xml:space="preserve">2 </w:t>
      </w:r>
      <w:r>
        <w:t>(каноническая):</w:t>
      </w:r>
    </w:p>
    <w:p w14:paraId="74897870" w14:textId="77777777" w:rsidR="00100093" w:rsidRPr="00197D63" w:rsidRDefault="00197D63" w:rsidP="00CC35E5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-i</m:t>
                      </m:r>
                    </m:sup>
                  </m:sSup>
                </m:e>
              </m:nary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-i</m:t>
                      </m:r>
                    </m:sup>
                  </m:sSup>
                </m:e>
              </m:nary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-i</m:t>
                      </m:r>
                    </m:sup>
                  </m:sSup>
                </m:e>
              </m:nary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-i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den>
          </m:f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den>
          </m:f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58DE50B4" w14:textId="77777777" w:rsidR="00197D63" w:rsidRDefault="00197D63" w:rsidP="00EA78E7">
      <w:pPr>
        <w:pStyle w:val="af6"/>
      </w:pPr>
      <w:r>
        <w:t>Перейдём к разностным уравнениям:</w:t>
      </w:r>
    </w:p>
    <w:p w14:paraId="63CAF882" w14:textId="77777777" w:rsidR="00197D63" w:rsidRPr="00197D63" w:rsidRDefault="00197D63" w:rsidP="00197D6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-i</m:t>
                      </m:r>
                    </m:sup>
                  </m:sSup>
                </m:e>
              </m:nary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=X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</m:oMath>
      </m:oMathPara>
    </w:p>
    <w:p w14:paraId="7CAC7B60" w14:textId="77777777" w:rsidR="00197D63" w:rsidRPr="00176B42" w:rsidRDefault="00197D63" w:rsidP="00197D6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n-i</m:t>
                  </m:r>
                </m:e>
              </m:d>
            </m:e>
          </m:nary>
          <m:r>
            <w:rPr>
              <w:rFonts w:ascii="Cambria Math" w:hAnsi="Cambria Math"/>
              <w:lang w:val="en-US"/>
            </w:rPr>
            <m:t>=x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</m:oMath>
      </m:oMathPara>
    </w:p>
    <w:p w14:paraId="0005FE27" w14:textId="77777777" w:rsidR="00176B42" w:rsidRPr="00176B42" w:rsidRDefault="00176B42" w:rsidP="00197D6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=x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n-i</m:t>
                  </m:r>
                </m:e>
              </m:d>
            </m:e>
          </m:nary>
        </m:oMath>
      </m:oMathPara>
    </w:p>
    <w:p w14:paraId="00F3BD6B" w14:textId="77777777" w:rsidR="00176B42" w:rsidRPr="00176B42" w:rsidRDefault="00176B42" w:rsidP="00197D6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=W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</m:d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-i</m:t>
                  </m:r>
                </m:sup>
              </m:sSup>
            </m:e>
          </m:nary>
        </m:oMath>
      </m:oMathPara>
    </w:p>
    <w:p w14:paraId="21B65B89" w14:textId="77777777" w:rsidR="00176B42" w:rsidRPr="00176B42" w:rsidRDefault="00176B42" w:rsidP="00197D6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n-i</m:t>
                  </m:r>
                </m:e>
              </m:d>
            </m:e>
          </m:nary>
        </m:oMath>
      </m:oMathPara>
    </w:p>
    <w:p w14:paraId="6BE25799" w14:textId="77777777" w:rsidR="00176B42" w:rsidRDefault="00176B42" w:rsidP="00176B42">
      <w:pPr>
        <w:rPr>
          <w:rFonts w:eastAsiaTheme="minorEastAsia"/>
        </w:rPr>
      </w:pPr>
      <w:r>
        <w:rPr>
          <w:rFonts w:eastAsiaTheme="minorEastAsia"/>
        </w:rPr>
        <w:t>Так как числитель передаточной функции равен 1, то каноническая форма совпадает с прямой.</w:t>
      </w:r>
    </w:p>
    <w:p w14:paraId="65477A06" w14:textId="77777777" w:rsidR="00176B42" w:rsidRDefault="00176B42" w:rsidP="00EA78E7">
      <w:pPr>
        <w:pStyle w:val="af6"/>
      </w:pPr>
      <w:r>
        <w:t>Последовательная форма:</w:t>
      </w:r>
    </w:p>
    <w:p w14:paraId="02211253" w14:textId="77777777" w:rsidR="00176B42" w:rsidRPr="00176B42" w:rsidRDefault="00176B42" w:rsidP="00EA78E7">
      <w:pPr>
        <w:pStyle w:val="af6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e>
          </m:nary>
        </m:oMath>
      </m:oMathPara>
    </w:p>
    <w:p w14:paraId="49C89AF8" w14:textId="77777777" w:rsidR="00176B42" w:rsidRDefault="00176B42" w:rsidP="00EA78E7">
      <w:pPr>
        <w:pStyle w:val="af6"/>
      </w:pPr>
      <w:r>
        <w:t>где</w:t>
      </w:r>
    </w:p>
    <w:p w14:paraId="2FEE0B5E" w14:textId="77777777" w:rsidR="00176B42" w:rsidRDefault="00000000" w:rsidP="00EA78E7">
      <w:pPr>
        <w:pStyle w:val="af6"/>
        <w:ind w:left="1134"/>
      </w:pPr>
      <m:oMath>
        <m:sSub>
          <m:sSubPr>
            <m:ctrlPr>
              <w:rPr>
                <w:rFonts w:ascii="Cambria Math" w:hAnsi="Cambria Math" w:cstheme="majorHAnsi"/>
                <w:i/>
                <w:lang w:val="en-US"/>
              </w:rPr>
            </m:ctrlPr>
          </m:sSubPr>
          <m:e>
            <m:r>
              <w:rPr>
                <w:rFonts w:ascii="Cambria Math" w:hAnsi="Cambria Math" w:cstheme="majorHAnsi"/>
              </w:rPr>
              <m:t>H</m:t>
            </m:r>
            <m:ctrlPr>
              <w:rPr>
                <w:rFonts w:ascii="Cambria Math" w:hAnsi="Cambria Math" w:cstheme="majorHAnsi"/>
                <w:i/>
              </w:rPr>
            </m:ctrlPr>
          </m:e>
          <m:sub>
            <m:r>
              <w:rPr>
                <w:rFonts w:ascii="Cambria Math" w:hAnsi="Cambria Math" w:cstheme="majorHAnsi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 w:cstheme="majorHAnsi"/>
                <w:i/>
                <w:lang w:val="en-US"/>
              </w:rPr>
            </m:ctrlPr>
          </m:dPr>
          <m:e>
            <m:r>
              <w:rPr>
                <w:rFonts w:ascii="Cambria Math" w:hAnsi="Cambria Math" w:cstheme="majorHAnsi"/>
                <w:lang w:val="en-US"/>
              </w:rPr>
              <m:t>z</m:t>
            </m:r>
          </m:e>
        </m:d>
        <m:r>
          <w:rPr>
            <w:rFonts w:ascii="Cambria Math" w:hAnsi="Cambria Math" w:cstheme="majorHAnsi"/>
          </w:rPr>
          <m:t>=</m:t>
        </m:r>
        <m:f>
          <m:fPr>
            <m:ctrlPr>
              <w:rPr>
                <w:rFonts w:ascii="Cambria Math" w:hAnsi="Cambria Math" w:cstheme="majorHAnsi"/>
                <w:i/>
                <w:lang w:val="en-US"/>
              </w:rPr>
            </m:ctrlPr>
          </m:fPr>
          <m:num>
            <m:r>
              <w:rPr>
                <w:rFonts w:ascii="Cambria Math" w:hAnsi="Cambria Math" w:cstheme="majorHAnsi"/>
              </w:rPr>
              <m:t>1+</m:t>
            </m:r>
            <m:sSub>
              <m:sSubPr>
                <m:ctrlPr>
                  <w:rPr>
                    <w:rFonts w:ascii="Cambria Math" w:hAnsi="Cambria Math" w:cstheme="majorHAns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HAnsi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 w:cstheme="majorHAnsi"/>
                  </w:rPr>
                  <m:t>1</m:t>
                </m:r>
                <m:r>
                  <w:rPr>
                    <w:rFonts w:ascii="Cambria Math" w:hAnsi="Cambria Math" w:cstheme="majorHAnsi"/>
                    <w:lang w:val="en-US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 w:cstheme="majorHAnsi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ajorHAnsi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Cambria Math" w:cstheme="majorHAnsi"/>
                  </w:rPr>
                  <m:t>-1</m:t>
                </m:r>
              </m:sup>
            </m:sSup>
            <m:ctrlPr>
              <w:rPr>
                <w:rFonts w:ascii="Cambria Math" w:hAnsi="Cambria Math" w:cstheme="majorHAnsi"/>
                <w:i/>
              </w:rPr>
            </m:ctrlPr>
          </m:num>
          <m:den>
            <m:r>
              <w:rPr>
                <w:rFonts w:ascii="Cambria Math" w:hAnsi="Cambria Math" w:cstheme="majorHAnsi"/>
              </w:rPr>
              <m:t>1+</m:t>
            </m:r>
            <m:sSub>
              <m:sSubPr>
                <m:ctrlPr>
                  <w:rPr>
                    <w:rFonts w:ascii="Cambria Math" w:hAnsi="Cambria Math" w:cstheme="majorHAns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HAnsi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theme="majorHAnsi"/>
                  </w:rPr>
                  <m:t>1</m:t>
                </m:r>
                <m:r>
                  <w:rPr>
                    <w:rFonts w:ascii="Cambria Math" w:hAnsi="Cambria Math" w:cstheme="majorHAnsi"/>
                    <w:lang w:val="en-US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 w:cstheme="majorHAnsi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ajorHAnsi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Cambria Math" w:cstheme="majorHAnsi"/>
                  </w:rPr>
                  <m:t>-1</m:t>
                </m:r>
              </m:sup>
            </m:sSup>
          </m:den>
        </m:f>
      </m:oMath>
      <w:r w:rsidR="00176B42" w:rsidRPr="00176B42">
        <w:t xml:space="preserve"> </w:t>
      </w:r>
      <w:r w:rsidR="00176B42">
        <w:t xml:space="preserve">– </w:t>
      </w:r>
      <w:r w:rsidR="00176B42" w:rsidRPr="00176B42">
        <w:t>звено 1-го порядка либо</w:t>
      </w:r>
    </w:p>
    <w:p w14:paraId="5A36D583" w14:textId="77777777" w:rsidR="00176B42" w:rsidRDefault="00000000" w:rsidP="00176B42">
      <w:pPr>
        <w:ind w:left="1134"/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H</m:t>
            </m:r>
            <m:ctrlPr>
              <w:rPr>
                <w:rFonts w:ascii="Cambria Math" w:eastAsiaTheme="minorEastAsia" w:hAnsi="Cambria Math" w:cstheme="majorHAnsi"/>
                <w:i/>
              </w:rPr>
            </m:ctrlPr>
          </m:e>
          <m:sub>
            <m:r>
              <w:rPr>
                <w:rFonts w:ascii="Cambria Math" w:eastAsiaTheme="minorEastAsia" w:hAnsi="Cambria Math" w:cstheme="majorHAnsi"/>
                <w:lang w:val="en-US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 w:cstheme="majorHAnsi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ajorHAnsi"/>
                <w:lang w:val="en-US"/>
              </w:rPr>
              <m:t>z</m:t>
            </m:r>
          </m:e>
        </m:d>
        <m:r>
          <w:rPr>
            <w:rFonts w:ascii="Cambria Math" w:eastAsiaTheme="minorEastAsia" w:hAnsi="Cambria Math" w:cstheme="majorHAnsi"/>
          </w:rPr>
          <m:t>=</m:t>
        </m:r>
        <m:f>
          <m:fPr>
            <m:ctrlPr>
              <w:rPr>
                <w:rFonts w:ascii="Cambria Math" w:eastAsiaTheme="minorEastAsia" w:hAnsi="Cambria Math" w:cstheme="majorHAnsi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ajorHAnsi"/>
              </w:rPr>
              <m:t>1+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1</m:t>
                </m:r>
                <m:r>
                  <w:rPr>
                    <w:rFonts w:ascii="Cambria Math" w:eastAsiaTheme="minorEastAsia" w:hAnsi="Cambria Math" w:cstheme="majorHAnsi"/>
                    <w:lang w:val="en-US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ajorHAnsi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theme="majorHAnsi"/>
                    <w:lang w:val="en-US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theme="majorHAnsi"/>
                  </w:rPr>
                  <m:t>-1</m:t>
                </m:r>
              </m:sup>
            </m:sSup>
            <m:r>
              <w:rPr>
                <w:rFonts w:ascii="Cambria Math" w:eastAsiaTheme="minorEastAsia" w:hAnsi="Cambria Math" w:cstheme="majorHAnsi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2</m:t>
                </m:r>
                <m:r>
                  <w:rPr>
                    <w:rFonts w:ascii="Cambria Math" w:eastAsiaTheme="minorEastAsia" w:hAnsi="Cambria Math" w:cstheme="majorHAnsi"/>
                    <w:lang w:val="en-US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ajorHAnsi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theme="majorHAnsi"/>
                    <w:lang w:val="en-US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theme="majorHAnsi"/>
                  </w:rPr>
                  <m:t>-2</m:t>
                </m:r>
              </m:sup>
            </m:sSup>
            <m:ctrlPr>
              <w:rPr>
                <w:rFonts w:ascii="Cambria Math" w:eastAsiaTheme="minorEastAsia" w:hAnsi="Cambria Math" w:cstheme="majorHAnsi"/>
                <w:i/>
              </w:rPr>
            </m:ctrlPr>
          </m:num>
          <m:den>
            <m:r>
              <w:rPr>
                <w:rFonts w:ascii="Cambria Math" w:eastAsiaTheme="minorEastAsia" w:hAnsi="Cambria Math" w:cstheme="majorHAnsi"/>
              </w:rPr>
              <m:t>1+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1</m:t>
                </m:r>
                <m:r>
                  <w:rPr>
                    <w:rFonts w:ascii="Cambria Math" w:eastAsiaTheme="minorEastAsia" w:hAnsi="Cambria Math" w:cstheme="majorHAnsi"/>
                    <w:lang w:val="en-US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ajorHAnsi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theme="majorHAnsi"/>
                    <w:lang w:val="en-US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theme="majorHAnsi"/>
                  </w:rPr>
                  <m:t>-1</m:t>
                </m:r>
              </m:sup>
            </m:sSup>
            <m:r>
              <w:rPr>
                <w:rFonts w:ascii="Cambria Math" w:eastAsiaTheme="minorEastAsia" w:hAnsi="Cambria Math" w:cstheme="majorHAnsi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2</m:t>
                </m:r>
                <m:r>
                  <w:rPr>
                    <w:rFonts w:ascii="Cambria Math" w:eastAsiaTheme="minorEastAsia" w:hAnsi="Cambria Math" w:cstheme="majorHAnsi"/>
                    <w:lang w:val="en-US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ajorHAnsi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theme="majorHAnsi"/>
                    <w:lang w:val="en-US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theme="majorHAnsi"/>
                  </w:rPr>
                  <m:t>-2</m:t>
                </m:r>
              </m:sup>
            </m:sSup>
          </m:den>
        </m:f>
      </m:oMath>
      <w:r w:rsidR="00176B42" w:rsidRPr="00176B42">
        <w:t xml:space="preserve"> </w:t>
      </w:r>
      <w:r w:rsidR="00176B42">
        <w:t xml:space="preserve">– </w:t>
      </w:r>
      <w:r w:rsidR="00176B42" w:rsidRPr="00176B42">
        <w:t xml:space="preserve">звено </w:t>
      </w:r>
      <w:r w:rsidR="00176B42">
        <w:t>2</w:t>
      </w:r>
      <w:r w:rsidR="00176B42" w:rsidRPr="00176B42">
        <w:t>-го порядка</w:t>
      </w:r>
      <w:r w:rsidR="00176B42">
        <w:t>.</w:t>
      </w:r>
    </w:p>
    <w:p w14:paraId="04A9DD8F" w14:textId="77777777" w:rsidR="00176B42" w:rsidRPr="003065FD" w:rsidRDefault="003065FD" w:rsidP="00EA78E7">
      <w:pPr>
        <w:pStyle w:val="af6"/>
        <w:rPr>
          <w:lang w:val="en-US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1+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-2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,</m:t>
          </m:r>
        </m:oMath>
      </m:oMathPara>
    </w:p>
    <w:p w14:paraId="03A557B2" w14:textId="77777777" w:rsidR="003065FD" w:rsidRDefault="003065FD" w:rsidP="00EA78E7">
      <w:pPr>
        <w:pStyle w:val="af6"/>
      </w:pPr>
      <w:r>
        <w:t>где</w:t>
      </w:r>
    </w:p>
    <w:p w14:paraId="79220999" w14:textId="77777777" w:rsidR="003065FD" w:rsidRPr="003065FD" w:rsidRDefault="00000000" w:rsidP="00176B4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(z)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den>
          </m:f>
          <m:r>
            <w:rPr>
              <w:rFonts w:ascii="Cambria Math" w:hAnsi="Cambria Math"/>
              <w:lang w:val="en-US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den>
          </m:f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29D72CCB" w14:textId="77777777" w:rsidR="003065FD" w:rsidRDefault="00292092" w:rsidP="00EA78E7">
      <w:pPr>
        <w:pStyle w:val="af6"/>
      </w:pPr>
      <w:r>
        <w:lastRenderedPageBreak/>
        <w:t>Получим разностные уравнения:</w:t>
      </w:r>
    </w:p>
    <w:p w14:paraId="3EDE251D" w14:textId="77777777" w:rsidR="00292092" w:rsidRPr="00292092" w:rsidRDefault="00000000" w:rsidP="003065FD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den>
          </m:f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</m:oMath>
      </m:oMathPara>
    </w:p>
    <w:p w14:paraId="6B429A4E" w14:textId="77777777" w:rsidR="00292092" w:rsidRPr="00292092" w:rsidRDefault="00000000" w:rsidP="003065FD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</m:den>
          </m:f>
        </m:oMath>
      </m:oMathPara>
    </w:p>
    <w:p w14:paraId="75269B31" w14:textId="77777777" w:rsidR="00292092" w:rsidRPr="00292092" w:rsidRDefault="00000000" w:rsidP="003065FD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=X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</m:d>
        </m:oMath>
      </m:oMathPara>
    </w:p>
    <w:p w14:paraId="651CA68D" w14:textId="77777777" w:rsidR="00292092" w:rsidRPr="00292092" w:rsidRDefault="00000000" w:rsidP="003065FD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=x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</m:oMath>
      </m:oMathPara>
    </w:p>
    <w:p w14:paraId="172E63E4" w14:textId="77777777" w:rsidR="00292092" w:rsidRPr="00292092" w:rsidRDefault="00000000" w:rsidP="003065FD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=x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e>
          </m:d>
        </m:oMath>
      </m:oMathPara>
    </w:p>
    <w:p w14:paraId="69BACE2F" w14:textId="77777777" w:rsidR="00292092" w:rsidRDefault="00292092" w:rsidP="00292092">
      <w:pPr>
        <w:pStyle w:val="af6"/>
      </w:pPr>
      <w:r>
        <w:t>Аналогично находится для</w:t>
      </w:r>
    </w:p>
    <w:p w14:paraId="3E84CF4B" w14:textId="77777777" w:rsidR="00292092" w:rsidRPr="00292092" w:rsidRDefault="00000000" w:rsidP="00292092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den>
          </m:f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</m:oMath>
      </m:oMathPara>
    </w:p>
    <w:p w14:paraId="08115182" w14:textId="77777777" w:rsidR="00292092" w:rsidRPr="00292092" w:rsidRDefault="00292092" w:rsidP="00292092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e>
          </m:d>
        </m:oMath>
      </m:oMathPara>
    </w:p>
    <w:p w14:paraId="1B7092DD" w14:textId="77777777" w:rsidR="00292092" w:rsidRDefault="00292092" w:rsidP="00292092">
      <w:pPr>
        <w:pStyle w:val="af6"/>
      </w:pPr>
      <w:r>
        <w:t>Система разностных уравнений имеет вид:</w:t>
      </w:r>
    </w:p>
    <w:p w14:paraId="48BEE953" w14:textId="77777777" w:rsidR="00292092" w:rsidRPr="00292092" w:rsidRDefault="00000000" w:rsidP="00292092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=x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n-1</m:t>
                      </m:r>
                    </m:e>
                  </m: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n-1</m:t>
                      </m:r>
                    </m:e>
                  </m: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</m:eqArr>
            </m:e>
          </m:d>
        </m:oMath>
      </m:oMathPara>
    </w:p>
    <w:p w14:paraId="5F09E21A" w14:textId="77777777" w:rsidR="00292092" w:rsidRDefault="00EA78E7" w:rsidP="00EA78E7">
      <w:pPr>
        <w:pStyle w:val="af6"/>
      </w:pPr>
      <w:r>
        <w:t>Структурная схема представлена на рис. 4.</w:t>
      </w:r>
    </w:p>
    <w:p w14:paraId="1933EE31" w14:textId="42523B74" w:rsidR="00145BD7" w:rsidRDefault="00F66B6C" w:rsidP="00145BD7">
      <w:pPr>
        <w:pStyle w:val="af6"/>
      </w:pPr>
      <w:r>
        <w:rPr>
          <w:noProof/>
        </w:rPr>
        <mc:AlternateContent>
          <mc:Choice Requires="wpc">
            <w:drawing>
              <wp:inline distT="0" distB="0" distL="0" distR="0" wp14:anchorId="7E4E84CF" wp14:editId="5868AA18">
                <wp:extent cx="6645910" cy="1906270"/>
                <wp:effectExtent l="0" t="0" r="2540" b="635"/>
                <wp:docPr id="64" name="Полотно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110374293" name="Oval 65"/>
                        <wps:cNvSpPr>
                          <a:spLocks noChangeArrowheads="1"/>
                        </wps:cNvSpPr>
                        <wps:spPr bwMode="auto">
                          <a:xfrm>
                            <a:off x="1949450" y="166370"/>
                            <a:ext cx="431800" cy="43180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5D9E267" w14:textId="77777777" w:rsidR="00FC108F" w:rsidRPr="00FC108F" w:rsidRDefault="00FC108F" w:rsidP="00EA2F3E">
                              <w:pPr>
                                <w:pStyle w:val="af5"/>
                                <w:jc w:val="center"/>
                                <w:rPr>
                                  <w:rFonts w:ascii="Cambria Math" w:hAnsi="Cambria Math"/>
                                  <w:lang w:val="en-US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+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22447760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3128010" y="731520"/>
                            <a:ext cx="394970" cy="396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854D2F" w14:textId="77777777" w:rsidR="00FC108F" w:rsidRDefault="00000000" w:rsidP="00EA2F3E">
                              <w:pPr>
                                <w:pStyle w:val="af5"/>
                              </w:pPr>
                              <m:oMathPara>
                                <m:oMathParaPr>
                                  <m:jc m:val="center"/>
                                </m:oMathParaPr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z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-1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wgp>
                        <wpg:cNvPr id="1713666158" name="Группа 1757960231"/>
                        <wpg:cNvGrpSpPr>
                          <a:grpSpLocks/>
                        </wpg:cNvGrpSpPr>
                        <wpg:grpSpPr bwMode="auto">
                          <a:xfrm>
                            <a:off x="2350770" y="1127760"/>
                            <a:ext cx="561340" cy="647065"/>
                            <a:chOff x="22414" y="7268"/>
                            <a:chExt cx="5723" cy="6480"/>
                          </a:xfrm>
                        </wpg:grpSpPr>
                        <wps:wsp>
                          <wps:cNvPr id="1338337068" name="Равнобедренный треугольник 149704036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22000" y="7682"/>
                              <a:ext cx="6480" cy="5652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noFill/>
                            <a:ln w="1270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6B66B5" w14:textId="77777777" w:rsidR="00FC108F" w:rsidRDefault="00FC108F" w:rsidP="00EA2F3E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61601711" name="Надпись 6251297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612" y="8075"/>
                              <a:ext cx="4525" cy="50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C9C6AA" w14:textId="77777777" w:rsidR="00FC108F" w:rsidRDefault="00FC108F" w:rsidP="00EA2F3E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4</m:t>
                                        </m:r>
                                      </m:den>
                                    </m:f>
                                  </m:oMath>
                                </m:oMathPara>
                              </w:p>
                            </w:txbxContent>
                          </wps:txbx>
                          <wps:bodyPr rot="0" vert="horz" wrap="none" lIns="91440" tIns="45720" rIns="91440" bIns="45720" anchor="ctr" anchorCtr="0" upright="1">
                            <a:noAutofit/>
                          </wps:bodyPr>
                        </wps:wsp>
                      </wpg:wgp>
                      <wps:wsp>
                        <wps:cNvPr id="1192271865" name="Oval 70"/>
                        <wps:cNvSpPr>
                          <a:spLocks noChangeArrowheads="1"/>
                        </wps:cNvSpPr>
                        <wps:spPr bwMode="auto">
                          <a:xfrm>
                            <a:off x="3996055" y="166370"/>
                            <a:ext cx="431800" cy="43180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B52EF65" w14:textId="77777777" w:rsidR="00FC108F" w:rsidRPr="00FC108F" w:rsidRDefault="00FC108F" w:rsidP="00EA2F3E">
                              <w:pPr>
                                <w:pStyle w:val="af5"/>
                                <w:jc w:val="center"/>
                                <w:rPr>
                                  <w:rFonts w:ascii="Cambria Math" w:hAnsi="Cambria Math"/>
                                  <w:lang w:val="en-US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+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wgp>
                        <wpg:cNvPr id="1475876999" name="Группа 1757960231"/>
                        <wpg:cNvGrpSpPr>
                          <a:grpSpLocks/>
                        </wpg:cNvGrpSpPr>
                        <wpg:grpSpPr bwMode="auto">
                          <a:xfrm>
                            <a:off x="4427855" y="1127760"/>
                            <a:ext cx="561340" cy="647065"/>
                            <a:chOff x="22414" y="7268"/>
                            <a:chExt cx="5723" cy="6480"/>
                          </a:xfrm>
                        </wpg:grpSpPr>
                        <wps:wsp>
                          <wps:cNvPr id="235163361" name="Равнобедренный треугольник 149704036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22000" y="7682"/>
                              <a:ext cx="6480" cy="5652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noFill/>
                            <a:ln w="1270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A9DB90B" w14:textId="77777777" w:rsidR="00FC108F" w:rsidRDefault="00FC108F" w:rsidP="00EA2F3E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845485029" name="Надпись 6251297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612" y="8075"/>
                              <a:ext cx="4525" cy="50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C4A6C5" w14:textId="77777777" w:rsidR="00FC108F" w:rsidRDefault="00FC108F" w:rsidP="00EA2F3E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8</m:t>
                                        </m:r>
                                      </m:den>
                                    </m:f>
                                  </m:oMath>
                                </m:oMathPara>
                              </w:p>
                            </w:txbxContent>
                          </wps:txbx>
                          <wps:bodyPr rot="0" vert="horz" wrap="none" lIns="91440" tIns="45720" rIns="91440" bIns="45720" anchor="ctr" anchorCtr="0" upright="1">
                            <a:noAutofit/>
                          </wps:bodyPr>
                        </wps:wsp>
                      </wpg:wgp>
                      <wps:wsp>
                        <wps:cNvPr id="966964550" name="AutoShape 74"/>
                        <wps:cNvCnPr>
                          <a:cxnSpLocks noChangeShapeType="1"/>
                          <a:endCxn id="1110374293" idx="2"/>
                        </wps:cNvCnPr>
                        <wps:spPr bwMode="auto">
                          <a:xfrm>
                            <a:off x="184785" y="381635"/>
                            <a:ext cx="1764665" cy="63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1431973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5144770" y="731520"/>
                            <a:ext cx="395605" cy="396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6A64AA" w14:textId="77777777" w:rsidR="00AE1FF9" w:rsidRDefault="00000000" w:rsidP="00EA2F3E">
                              <w:pPr>
                                <w:pStyle w:val="af5"/>
                              </w:pPr>
                              <m:oMathPara>
                                <m:oMathParaPr>
                                  <m:jc m:val="center"/>
                                </m:oMathParaPr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z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-1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217335243" name="AutoShape 76"/>
                        <wps:cNvCnPr>
                          <a:cxnSpLocks noChangeShapeType="1"/>
                          <a:stCxn id="1110374293" idx="6"/>
                          <a:endCxn id="1192271865" idx="2"/>
                        </wps:cNvCnPr>
                        <wps:spPr bwMode="auto">
                          <a:xfrm>
                            <a:off x="2381250" y="382270"/>
                            <a:ext cx="1614805" cy="63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5840576" name="AutoShape 77"/>
                        <wps:cNvCnPr>
                          <a:cxnSpLocks noChangeShapeType="1"/>
                          <a:stCxn id="1192271865" idx="6"/>
                        </wps:cNvCnPr>
                        <wps:spPr bwMode="auto">
                          <a:xfrm>
                            <a:off x="4427855" y="382270"/>
                            <a:ext cx="1673225" cy="190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766651" name="AutoShape 78"/>
                        <wps:cNvCnPr>
                          <a:cxnSpLocks noChangeShapeType="1"/>
                          <a:stCxn id="1110374293" idx="6"/>
                          <a:endCxn id="122447760" idx="0"/>
                        </wps:cNvCnPr>
                        <wps:spPr bwMode="auto">
                          <a:xfrm>
                            <a:off x="2381250" y="382270"/>
                            <a:ext cx="944245" cy="349250"/>
                          </a:xfrm>
                          <a:prstGeom prst="bentConnector2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8241391" name="AutoShape 79"/>
                        <wps:cNvCnPr>
                          <a:cxnSpLocks noChangeShapeType="1"/>
                          <a:stCxn id="122447760" idx="2"/>
                          <a:endCxn id="1761601711" idx="3"/>
                        </wps:cNvCnPr>
                        <wps:spPr bwMode="auto">
                          <a:xfrm rot="5400000">
                            <a:off x="2952750" y="1087120"/>
                            <a:ext cx="332105" cy="413385"/>
                          </a:xfrm>
                          <a:prstGeom prst="bentConnector2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2892555" name="AutoShape 80"/>
                        <wps:cNvCnPr>
                          <a:cxnSpLocks noChangeShapeType="1"/>
                          <a:stCxn id="1338337068" idx="0"/>
                          <a:endCxn id="1110374293" idx="4"/>
                        </wps:cNvCnPr>
                        <wps:spPr bwMode="auto">
                          <a:xfrm rot="10800000">
                            <a:off x="2165350" y="598170"/>
                            <a:ext cx="186055" cy="854075"/>
                          </a:xfrm>
                          <a:prstGeom prst="bentConnector2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5492041" name="AutoShape 81"/>
                        <wps:cNvCnPr>
                          <a:cxnSpLocks noChangeShapeType="1"/>
                          <a:stCxn id="1192271865" idx="6"/>
                          <a:endCxn id="1061431973" idx="0"/>
                        </wps:cNvCnPr>
                        <wps:spPr bwMode="auto">
                          <a:xfrm>
                            <a:off x="4427855" y="382270"/>
                            <a:ext cx="915035" cy="349250"/>
                          </a:xfrm>
                          <a:prstGeom prst="bentConnector2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4104604" name="AutoShape 82"/>
                        <wps:cNvCnPr>
                          <a:cxnSpLocks noChangeShapeType="1"/>
                          <a:stCxn id="1061431973" idx="2"/>
                          <a:endCxn id="845485029" idx="3"/>
                        </wps:cNvCnPr>
                        <wps:spPr bwMode="auto">
                          <a:xfrm rot="5400000">
                            <a:off x="4999990" y="1116965"/>
                            <a:ext cx="332105" cy="353695"/>
                          </a:xfrm>
                          <a:prstGeom prst="bentConnector2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559109" name="AutoShape 84"/>
                        <wps:cNvCnPr>
                          <a:cxnSpLocks noChangeShapeType="1"/>
                          <a:stCxn id="235163361" idx="0"/>
                          <a:endCxn id="1192271865" idx="4"/>
                        </wps:cNvCnPr>
                        <wps:spPr bwMode="auto">
                          <a:xfrm rot="10800000">
                            <a:off x="4211955" y="598170"/>
                            <a:ext cx="216535" cy="854075"/>
                          </a:xfrm>
                          <a:prstGeom prst="bentConnector2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9756851" name="Надпись 284795467"/>
                        <wps:cNvSpPr txBox="1">
                          <a:spLocks noChangeArrowheads="1"/>
                        </wps:cNvSpPr>
                        <wps:spPr bwMode="auto">
                          <a:xfrm>
                            <a:off x="1169670" y="59055"/>
                            <a:ext cx="535305" cy="323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25E599" w14:textId="77777777" w:rsidR="00AE1FF9" w:rsidRPr="00100093" w:rsidRDefault="00AE1FF9" w:rsidP="00EA2F3E">
                              <w:pPr>
                                <w:pStyle w:val="af5"/>
                                <w:rPr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n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27986497" name="Надпись 284795467"/>
                        <wps:cNvSpPr txBox="1">
                          <a:spLocks noChangeArrowheads="1"/>
                        </wps:cNvSpPr>
                        <wps:spPr bwMode="auto">
                          <a:xfrm>
                            <a:off x="5479415" y="59055"/>
                            <a:ext cx="534035" cy="323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2A50E3" w14:textId="77777777" w:rsidR="00AE1FF9" w:rsidRPr="00100093" w:rsidRDefault="00AE1FF9" w:rsidP="00EA2F3E">
                              <w:pPr>
                                <w:pStyle w:val="af5"/>
                                <w:rPr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n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731517510" name="Надпись 284795467"/>
                        <wps:cNvSpPr txBox="1">
                          <a:spLocks noChangeArrowheads="1"/>
                        </wps:cNvSpPr>
                        <wps:spPr bwMode="auto">
                          <a:xfrm>
                            <a:off x="2649855" y="59055"/>
                            <a:ext cx="606425" cy="323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3EE248" w14:textId="77777777" w:rsidR="00AE1FF9" w:rsidRPr="00100093" w:rsidRDefault="00000000" w:rsidP="00EA2F3E">
                              <w:pPr>
                                <w:pStyle w:val="af5"/>
                                <w:rPr>
                                  <w:lang w:val="en-US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n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51364967" name="Овал 717288481"/>
                        <wps:cNvSpPr>
                          <a:spLocks noChangeArrowheads="1"/>
                        </wps:cNvSpPr>
                        <wps:spPr bwMode="auto">
                          <a:xfrm>
                            <a:off x="3308350" y="367030"/>
                            <a:ext cx="35560" cy="36195"/>
                          </a:xfrm>
                          <a:prstGeom prst="ellipse">
                            <a:avLst/>
                          </a:prstGeom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1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89397537" name="Овал 717288481"/>
                        <wps:cNvSpPr>
                          <a:spLocks noChangeArrowheads="1"/>
                        </wps:cNvSpPr>
                        <wps:spPr bwMode="auto">
                          <a:xfrm>
                            <a:off x="5325745" y="367030"/>
                            <a:ext cx="35560" cy="36195"/>
                          </a:xfrm>
                          <a:prstGeom prst="ellipse">
                            <a:avLst/>
                          </a:prstGeom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1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E4E84CF" id="Полотно 2" o:spid="_x0000_s1052" editas="canvas" style="width:523.3pt;height:150.1pt;mso-position-horizontal-relative:char;mso-position-vertical-relative:line" coordsize="66459,19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">
                <v:shape id="_x0000_s1053" type="#_x0000_t75" style="position:absolute;width:66459;height:19062;visibility:visible;mso-wrap-style:square">
                  <v:fill o:detectmouseclick="t"/>
                  <v:path o:connecttype="none"/>
                </v:shape>
                <v:oval id="Oval 65" o:spid="_x0000_s1054" style="position:absolute;left:19494;top:1663;width:4318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" filled="f" strokeweight="1pt">
                  <v:textbox inset="0,0,0,0">
                    <w:txbxContent>
                      <w:p w14:paraId="15D9E267" w14:textId="77777777" w:rsidR="00FC108F" w:rsidRPr="00FC108F" w:rsidRDefault="00FC108F" w:rsidP="00EA2F3E">
                        <w:pPr>
                          <w:pStyle w:val="af5"/>
                          <w:jc w:val="center"/>
                          <w:rPr>
                            <w:rFonts w:ascii="Cambria Math" w:hAnsi="Cambria Math"/>
                            <w:lang w:val="en-US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</m:t>
                            </m:r>
                          </m:oMath>
                        </m:oMathPara>
                      </w:p>
                    </w:txbxContent>
                  </v:textbox>
                </v:oval>
                <v:rect id="Rectangle 66" o:spid="_x0000_s1055" style="position:absolute;left:31280;top:7315;width:3949;height:39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" strokeweight="1pt">
                  <v:textbox inset="0,0,0,0">
                    <w:txbxContent>
                      <w:p w14:paraId="43854D2F" w14:textId="77777777" w:rsidR="00FC108F" w:rsidRDefault="00000000" w:rsidP="00EA2F3E">
                        <w:pPr>
                          <w:pStyle w:val="af5"/>
                        </w:pPr>
                        <m:oMathPara>
                          <m:oMathParaPr>
                            <m:jc m:val="center"/>
                          </m:oMathParaPr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rect>
                <v:group id="Группа 1757960231" o:spid="_x0000_s1056" style="position:absolute;left:23507;top:11277;width:5614;height:6471" coordorigin="22414,7268" coordsize="5723,6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">
                  <v:shape id="Равнобедренный треугольник 1497040367" o:spid="_x0000_s1057" type="#_x0000_t5" style="position:absolute;left:22000;top:7682;width:6480;height:565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" filled="f" strokecolor="black [3200]" strokeweight="1pt">
                    <v:textbox>
                      <w:txbxContent>
                        <w:p w14:paraId="436B66B5" w14:textId="77777777" w:rsidR="00FC108F" w:rsidRDefault="00FC108F" w:rsidP="00EA2F3E"/>
                      </w:txbxContent>
                    </v:textbox>
                  </v:shape>
                  <v:shape id="Надпись 625129747" o:spid="_x0000_s1058" type="#_x0000_t202" style="position:absolute;left:23612;top:8075;width:4525;height:503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" filled="f" stroked="f" strokeweight=".5pt">
                    <v:textbox>
                      <w:txbxContent>
                        <w:p w14:paraId="3DC9C6AA" w14:textId="77777777" w:rsidR="00FC108F" w:rsidRDefault="00FC108F" w:rsidP="00EA2F3E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3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4</m:t>
                                  </m:r>
                                </m:den>
                              </m:f>
                            </m:oMath>
                          </m:oMathPara>
                        </w:p>
                      </w:txbxContent>
                    </v:textbox>
                  </v:shape>
                </v:group>
                <v:oval id="Oval 70" o:spid="_x0000_s1059" style="position:absolute;left:39960;top:1663;width:4318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" filled="f" strokeweight="1pt">
                  <v:textbox inset="0,0,0,0">
                    <w:txbxContent>
                      <w:p w14:paraId="5B52EF65" w14:textId="77777777" w:rsidR="00FC108F" w:rsidRPr="00FC108F" w:rsidRDefault="00FC108F" w:rsidP="00EA2F3E">
                        <w:pPr>
                          <w:pStyle w:val="af5"/>
                          <w:jc w:val="center"/>
                          <w:rPr>
                            <w:rFonts w:ascii="Cambria Math" w:hAnsi="Cambria Math"/>
                            <w:lang w:val="en-US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</m:t>
                            </m:r>
                          </m:oMath>
                        </m:oMathPara>
                      </w:p>
                    </w:txbxContent>
                  </v:textbox>
                </v:oval>
                <v:group id="Группа 1757960231" o:spid="_x0000_s1060" style="position:absolute;left:44278;top:11277;width:5613;height:6471" coordorigin="22414,7268" coordsize="5723,6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">
                  <v:shape id="Равнобедренный треугольник 1497040367" o:spid="_x0000_s1061" type="#_x0000_t5" style="position:absolute;left:22000;top:7682;width:6480;height:565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" filled="f" strokecolor="black [3200]" strokeweight="1pt">
                    <v:textbox>
                      <w:txbxContent>
                        <w:p w14:paraId="5A9DB90B" w14:textId="77777777" w:rsidR="00FC108F" w:rsidRDefault="00FC108F" w:rsidP="00EA2F3E"/>
                      </w:txbxContent>
                    </v:textbox>
                  </v:shape>
                  <v:shape id="Надпись 625129747" o:spid="_x0000_s1062" type="#_x0000_t202" style="position:absolute;left:23612;top:8075;width:4525;height:503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" filled="f" stroked="f" strokeweight=".5pt">
                    <v:textbox>
                      <w:txbxContent>
                        <w:p w14:paraId="34C4A6C5" w14:textId="77777777" w:rsidR="00FC108F" w:rsidRDefault="00FC108F" w:rsidP="00EA2F3E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8</m:t>
                                  </m:r>
                                </m:den>
                              </m:f>
                            </m:oMath>
                          </m:oMathPara>
                        </w:p>
                      </w:txbxContent>
                    </v:textbox>
                  </v:shape>
                </v:group>
                <v:shape id="AutoShape 74" o:spid="_x0000_s1063" type="#_x0000_t32" style="position:absolute;left:1847;top:3816;width:17647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" strokeweight="1pt"/>
                <v:rect id="Rectangle 75" o:spid="_x0000_s1064" style="position:absolute;left:51447;top:7315;width:3956;height:39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" strokeweight="1pt">
                  <v:textbox inset="0,0,0,0">
                    <w:txbxContent>
                      <w:p w14:paraId="376A64AA" w14:textId="77777777" w:rsidR="00AE1FF9" w:rsidRDefault="00000000" w:rsidP="00EA2F3E">
                        <w:pPr>
                          <w:pStyle w:val="af5"/>
                        </w:pPr>
                        <m:oMathPara>
                          <m:oMathParaPr>
                            <m:jc m:val="center"/>
                          </m:oMathParaPr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rect>
                <v:shape id="AutoShape 76" o:spid="_x0000_s1065" type="#_x0000_t32" style="position:absolute;left:23812;top:3822;width:16148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" strokeweight="1pt"/>
                <v:shape id="AutoShape 77" o:spid="_x0000_s1066" type="#_x0000_t32" style="position:absolute;left:44278;top:3822;width:16732;height: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" strokeweight="1pt">
                  <v:stroke endarrow="classic"/>
                </v:shape>
                <v:shape id="AutoShape 78" o:spid="_x0000_s1067" type="#_x0000_t33" style="position:absolute;left:23812;top:3822;width:9442;height:349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" strokeweight="1pt"/>
                <v:shape id="AutoShape 79" o:spid="_x0000_s1068" type="#_x0000_t33" style="position:absolute;left:29527;top:10871;width:3321;height:413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" strokeweight="1pt"/>
                <v:shape id="AutoShape 80" o:spid="_x0000_s1069" type="#_x0000_t33" style="position:absolute;left:21653;top:5981;width:1861;height:8541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" strokeweight="1pt">
                  <v:stroke endarrow="classic"/>
                </v:shape>
                <v:shape id="AutoShape 81" o:spid="_x0000_s1070" type="#_x0000_t33" style="position:absolute;left:44278;top:3822;width:9150;height:349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" strokeweight="1pt"/>
                <v:shape id="AutoShape 82" o:spid="_x0000_s1071" type="#_x0000_t33" style="position:absolute;left:49999;top:11169;width:3321;height:353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" strokeweight="1pt"/>
                <v:shape id="AutoShape 84" o:spid="_x0000_s1072" type="#_x0000_t33" style="position:absolute;left:42119;top:5981;width:2165;height:8541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" strokeweight="1pt">
                  <v:stroke endarrow="classic"/>
                </v:shape>
                <v:shape id="Надпись 284795467" o:spid="_x0000_s1073" type="#_x0000_t202" style="position:absolute;left:11696;top:590;width:5353;height:323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" filled="f" stroked="f" strokeweight=".5pt">
                  <v:textbox>
                    <w:txbxContent>
                      <w:p w14:paraId="5325E599" w14:textId="77777777" w:rsidR="00AE1FF9" w:rsidRPr="00100093" w:rsidRDefault="00AE1FF9" w:rsidP="00EA2F3E">
                        <w:pPr>
                          <w:pStyle w:val="af5"/>
                          <w:rPr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n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Надпись 284795467" o:spid="_x0000_s1074" type="#_x0000_t202" style="position:absolute;left:54794;top:590;width:5340;height:323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" filled="f" stroked="f" strokeweight=".5pt">
                  <v:textbox>
                    <w:txbxContent>
                      <w:p w14:paraId="652A50E3" w14:textId="77777777" w:rsidR="00AE1FF9" w:rsidRPr="00100093" w:rsidRDefault="00AE1FF9" w:rsidP="00EA2F3E">
                        <w:pPr>
                          <w:pStyle w:val="af5"/>
                          <w:rPr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n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Надпись 284795467" o:spid="_x0000_s1075" type="#_x0000_t202" style="position:absolute;left:26498;top:590;width:6064;height:323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" filled="f" stroked="f" strokeweight=".5pt">
                  <v:textbox>
                    <w:txbxContent>
                      <w:p w14:paraId="4D3EE248" w14:textId="77777777" w:rsidR="00AE1FF9" w:rsidRPr="00100093" w:rsidRDefault="00000000" w:rsidP="00EA2F3E">
                        <w:pPr>
                          <w:pStyle w:val="af5"/>
                          <w:rPr>
                            <w:lang w:val="en-US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n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oval id="Овал 717288481" o:spid="_x0000_s1076" style="position:absolute;left:33083;top:3670;width:356;height:3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" fillcolor="black [3200]" strokecolor="black [480]" strokeweight="1pt">
                  <v:stroke joinstyle="miter"/>
                </v:oval>
                <v:oval id="Овал 717288481" o:spid="_x0000_s1077" style="position:absolute;left:53257;top:3670;width:356;height:3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" fillcolor="black [3200]" strokecolor="black [480]" strokeweight="1pt">
                  <v:stroke joinstyle="miter"/>
                </v:oval>
                <w10:anchorlock/>
              </v:group>
            </w:pict>
          </mc:Fallback>
        </mc:AlternateContent>
      </w:r>
    </w:p>
    <w:p w14:paraId="7845931B" w14:textId="77777777" w:rsidR="00EA78E7" w:rsidRPr="00145BD7" w:rsidRDefault="00145BD7" w:rsidP="00145BD7">
      <w:pPr>
        <w:pStyle w:val="af4"/>
        <w:jc w:val="center"/>
      </w:pPr>
      <w:r w:rsidRPr="00145BD7">
        <w:t xml:space="preserve">Рис. </w:t>
      </w:r>
      <w:r w:rsidR="001A0A28" w:rsidRPr="00145BD7">
        <w:fldChar w:fldCharType="begin"/>
      </w:r>
      <w:r w:rsidRPr="00145BD7">
        <w:instrText xml:space="preserve"> SEQ Рис. \* ARABIC </w:instrText>
      </w:r>
      <w:r w:rsidR="001A0A28" w:rsidRPr="00145BD7">
        <w:fldChar w:fldCharType="separate"/>
      </w:r>
      <w:r w:rsidRPr="00145BD7">
        <w:t>4</w:t>
      </w:r>
      <w:r w:rsidR="001A0A28" w:rsidRPr="00145BD7">
        <w:fldChar w:fldCharType="end"/>
      </w:r>
      <w:r w:rsidR="007C5F2E">
        <w:t>. Последовательная форма</w:t>
      </w:r>
    </w:p>
    <w:p w14:paraId="202973B0" w14:textId="77777777" w:rsidR="00145BD7" w:rsidRDefault="00533BD4" w:rsidP="00533BD4">
      <w:pPr>
        <w:pStyle w:val="af6"/>
      </w:pPr>
      <w:r>
        <w:lastRenderedPageBreak/>
        <w:t>Параллельная форма:</w:t>
      </w:r>
    </w:p>
    <w:p w14:paraId="7147EA98" w14:textId="77777777" w:rsidR="00533BD4" w:rsidRDefault="00533BD4" w:rsidP="00533BD4">
      <w:pPr>
        <w:pStyle w:val="af6"/>
        <w:rPr>
          <w:lang w:val="en-US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=C+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</m:e>
          </m:nary>
          <m:r>
            <w:rPr>
              <w:rFonts w:ascii="Cambria Math" w:hAnsi="Cambria Math"/>
            </w:rPr>
            <m:t>,</m:t>
          </m:r>
        </m:oMath>
      </m:oMathPara>
    </w:p>
    <w:p w14:paraId="6EFFCA3E" w14:textId="77777777" w:rsidR="00533BD4" w:rsidRDefault="00533BD4" w:rsidP="00533BD4">
      <w:pPr>
        <w:pStyle w:val="af6"/>
      </w:pPr>
      <w:r>
        <w:t>где</w:t>
      </w:r>
    </w:p>
    <w:p w14:paraId="65FEA4A2" w14:textId="77777777" w:rsidR="00533BD4" w:rsidRDefault="00000000" w:rsidP="00533BD4">
      <w:pPr>
        <w:pStyle w:val="af6"/>
        <w:ind w:left="1134"/>
      </w:pPr>
      <m:oMath>
        <m:sSub>
          <m:sSubPr>
            <m:ctrlPr>
              <w:rPr>
                <w:rFonts w:ascii="Cambria Math" w:hAnsi="Cambria Math" w:cstheme="majorHAnsi"/>
                <w:i/>
                <w:lang w:val="en-US"/>
              </w:rPr>
            </m:ctrlPr>
          </m:sSubPr>
          <m:e>
            <m:r>
              <w:rPr>
                <w:rFonts w:ascii="Cambria Math" w:hAnsi="Cambria Math" w:cstheme="majorHAnsi"/>
              </w:rPr>
              <m:t>H</m:t>
            </m:r>
            <m:ctrlPr>
              <w:rPr>
                <w:rFonts w:ascii="Cambria Math" w:hAnsi="Cambria Math" w:cstheme="majorHAnsi"/>
                <w:i/>
              </w:rPr>
            </m:ctrlPr>
          </m:e>
          <m:sub>
            <m:r>
              <w:rPr>
                <w:rFonts w:ascii="Cambria Math" w:hAnsi="Cambria Math" w:cstheme="majorHAnsi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 w:cstheme="majorHAnsi"/>
                <w:i/>
                <w:lang w:val="en-US"/>
              </w:rPr>
            </m:ctrlPr>
          </m:dPr>
          <m:e>
            <m:r>
              <w:rPr>
                <w:rFonts w:ascii="Cambria Math" w:hAnsi="Cambria Math" w:cstheme="majorHAnsi"/>
                <w:lang w:val="en-US"/>
              </w:rPr>
              <m:t>z</m:t>
            </m:r>
          </m:e>
        </m:d>
        <m:r>
          <w:rPr>
            <w:rFonts w:ascii="Cambria Math" w:hAnsi="Cambria Math" w:cstheme="majorHAnsi"/>
          </w:rPr>
          <m:t>=</m:t>
        </m:r>
        <m:f>
          <m:fPr>
            <m:ctrlPr>
              <w:rPr>
                <w:rFonts w:ascii="Cambria Math" w:hAnsi="Cambria Math" w:cstheme="majorHAnsi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hAnsi="Cambria Math" w:cstheme="majorHAnsi"/>
                  </w:rPr>
                  <m:t>b</m:t>
                </m:r>
              </m:e>
              <m:sub>
                <m:r>
                  <w:rPr>
                    <w:rFonts w:ascii="Cambria Math" w:hAnsi="Cambria Math" w:cstheme="majorHAnsi"/>
                  </w:rPr>
                  <m:t>0i</m:t>
                </m:r>
              </m:sub>
            </m:sSub>
            <m:ctrlPr>
              <w:rPr>
                <w:rFonts w:ascii="Cambria Math" w:hAnsi="Cambria Math" w:cstheme="majorHAnsi"/>
                <w:i/>
              </w:rPr>
            </m:ctrlPr>
          </m:num>
          <m:den>
            <m:r>
              <w:rPr>
                <w:rFonts w:ascii="Cambria Math" w:hAnsi="Cambria Math" w:cstheme="majorHAnsi"/>
              </w:rPr>
              <m:t>1+</m:t>
            </m:r>
            <m:sSub>
              <m:sSubPr>
                <m:ctrlPr>
                  <w:rPr>
                    <w:rFonts w:ascii="Cambria Math" w:hAnsi="Cambria Math" w:cstheme="majorHAns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ajorHAnsi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theme="majorHAnsi"/>
                  </w:rPr>
                  <m:t>1</m:t>
                </m:r>
                <m:r>
                  <w:rPr>
                    <w:rFonts w:ascii="Cambria Math" w:hAnsi="Cambria Math" w:cstheme="majorHAnsi"/>
                    <w:lang w:val="en-US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 w:cstheme="majorHAnsi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ajorHAnsi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Cambria Math" w:cstheme="majorHAnsi"/>
                  </w:rPr>
                  <m:t>-1</m:t>
                </m:r>
              </m:sup>
            </m:sSup>
          </m:den>
        </m:f>
      </m:oMath>
      <w:r w:rsidR="00533BD4" w:rsidRPr="00176B42">
        <w:t xml:space="preserve"> </w:t>
      </w:r>
      <w:r w:rsidR="00533BD4">
        <w:t xml:space="preserve">– </w:t>
      </w:r>
      <w:r w:rsidR="00533BD4" w:rsidRPr="00176B42">
        <w:t>звено 1-го порядка либо</w:t>
      </w:r>
    </w:p>
    <w:p w14:paraId="74FEBB48" w14:textId="77777777" w:rsidR="00533BD4" w:rsidRDefault="00000000" w:rsidP="00533BD4">
      <w:pPr>
        <w:ind w:left="1134"/>
      </w:pPr>
      <m:oMath>
        <m:sSub>
          <m:sSubPr>
            <m:ctrlPr>
              <w:rPr>
                <w:rFonts w:ascii="Cambria Math" w:eastAsiaTheme="minorEastAsia" w:hAnsi="Cambria Math" w:cstheme="majorHAns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ajorHAnsi"/>
              </w:rPr>
              <m:t>H</m:t>
            </m:r>
            <m:ctrlPr>
              <w:rPr>
                <w:rFonts w:ascii="Cambria Math" w:eastAsiaTheme="minorEastAsia" w:hAnsi="Cambria Math" w:cstheme="majorHAnsi"/>
                <w:i/>
              </w:rPr>
            </m:ctrlPr>
          </m:e>
          <m:sub>
            <m:r>
              <w:rPr>
                <w:rFonts w:ascii="Cambria Math" w:eastAsiaTheme="minorEastAsia" w:hAnsi="Cambria Math" w:cstheme="majorHAnsi"/>
                <w:lang w:val="en-US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 w:cstheme="majorHAnsi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ajorHAnsi"/>
                <w:lang w:val="en-US"/>
              </w:rPr>
              <m:t>z</m:t>
            </m:r>
          </m:e>
        </m:d>
        <m:r>
          <w:rPr>
            <w:rFonts w:ascii="Cambria Math" w:eastAsiaTheme="minorEastAsia" w:hAnsi="Cambria Math" w:cstheme="majorHAnsi"/>
          </w:rPr>
          <m:t>=</m:t>
        </m:r>
        <m:f>
          <m:fPr>
            <m:ctrlPr>
              <w:rPr>
                <w:rFonts w:ascii="Cambria Math" w:eastAsiaTheme="minorEastAsia" w:hAnsi="Cambria Math" w:cstheme="majorHAnsi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0i</m:t>
                </m:r>
              </m:sub>
            </m:sSub>
            <m:r>
              <w:rPr>
                <w:rFonts w:ascii="Cambria Math" w:eastAsiaTheme="minorEastAsia" w:hAnsi="Cambria Math" w:cstheme="majorHAnsi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1i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aj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ajorHAnsi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theme="majorHAnsi"/>
                  </w:rPr>
                  <m:t>-1</m:t>
                </m:r>
              </m:sup>
            </m:sSup>
            <m:ctrlPr>
              <w:rPr>
                <w:rFonts w:ascii="Cambria Math" w:eastAsiaTheme="minorEastAsia" w:hAnsi="Cambria Math" w:cstheme="majorHAnsi"/>
                <w:i/>
              </w:rPr>
            </m:ctrlPr>
          </m:num>
          <m:den>
            <m:r>
              <w:rPr>
                <w:rFonts w:ascii="Cambria Math" w:eastAsiaTheme="minorEastAsia" w:hAnsi="Cambria Math" w:cstheme="majorHAnsi"/>
              </w:rPr>
              <m:t>1+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1</m:t>
                </m:r>
                <m:r>
                  <w:rPr>
                    <w:rFonts w:ascii="Cambria Math" w:eastAsiaTheme="minorEastAsia" w:hAnsi="Cambria Math" w:cstheme="majorHAnsi"/>
                    <w:lang w:val="en-US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ajorHAnsi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theme="majorHAnsi"/>
                    <w:lang w:val="en-US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theme="majorHAnsi"/>
                  </w:rPr>
                  <m:t>-1</m:t>
                </m:r>
              </m:sup>
            </m:sSup>
            <m:r>
              <w:rPr>
                <w:rFonts w:ascii="Cambria Math" w:eastAsiaTheme="minorEastAsia" w:hAnsi="Cambria Math" w:cstheme="majorHAnsi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</w:rPr>
                  <m:t>2</m:t>
                </m:r>
                <m:r>
                  <w:rPr>
                    <w:rFonts w:ascii="Cambria Math" w:eastAsiaTheme="minorEastAsia" w:hAnsi="Cambria Math" w:cstheme="majorHAnsi"/>
                    <w:lang w:val="en-US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ajorHAnsi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theme="majorHAnsi"/>
                    <w:lang w:val="en-US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theme="majorHAnsi"/>
                  </w:rPr>
                  <m:t>-2</m:t>
                </m:r>
              </m:sup>
            </m:sSup>
          </m:den>
        </m:f>
      </m:oMath>
      <w:r w:rsidR="00533BD4" w:rsidRPr="00176B42">
        <w:t xml:space="preserve"> </w:t>
      </w:r>
      <w:r w:rsidR="00533BD4">
        <w:t xml:space="preserve">– </w:t>
      </w:r>
      <w:r w:rsidR="00533BD4" w:rsidRPr="00176B42">
        <w:t xml:space="preserve">звено </w:t>
      </w:r>
      <w:r w:rsidR="00533BD4">
        <w:t>2</w:t>
      </w:r>
      <w:r w:rsidR="00533BD4" w:rsidRPr="00176B42">
        <w:t>-го порядка</w:t>
      </w:r>
      <w:r w:rsidR="00533BD4">
        <w:t>.</w:t>
      </w:r>
    </w:p>
    <w:p w14:paraId="6B63B097" w14:textId="77777777" w:rsidR="00533BD4" w:rsidRPr="008D22BE" w:rsidRDefault="00533BD4" w:rsidP="00533BD4">
      <w:pPr>
        <w:pStyle w:val="af6"/>
      </w:pPr>
      <w:r>
        <w:t>Для построения структурной схемы можно воспользоваться передаточной функцией, найденной в задании 2 (импульсная характеристика):</w:t>
      </w:r>
    </w:p>
    <w:p w14:paraId="6A7A7F5F" w14:textId="77777777" w:rsidR="00533BD4" w:rsidRPr="007C5F2E" w:rsidRDefault="00533BD4" w:rsidP="00533BD4">
      <w:pPr>
        <w:pStyle w:val="af6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78755CB7" w14:textId="77777777" w:rsidR="00533BD4" w:rsidRDefault="007C5F2E" w:rsidP="007C5F2E">
      <w:pPr>
        <w:pStyle w:val="af6"/>
      </w:pPr>
      <w:r>
        <w:t>где</w:t>
      </w:r>
    </w:p>
    <w:p w14:paraId="4972C653" w14:textId="77777777" w:rsidR="007C5F2E" w:rsidRDefault="00000000" w:rsidP="007C5F2E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</m:den>
          </m:f>
        </m:oMath>
      </m:oMathPara>
    </w:p>
    <w:p w14:paraId="532F4314" w14:textId="77777777" w:rsidR="007C5F2E" w:rsidRDefault="007C5F2E" w:rsidP="007C5F2E">
      <w:pPr>
        <w:pStyle w:val="af6"/>
      </w:pPr>
      <w:r>
        <w:t>Система разностных уравнений:</w:t>
      </w:r>
    </w:p>
    <w:p w14:paraId="572D49CE" w14:textId="77777777" w:rsidR="007C5F2E" w:rsidRPr="007C5F2E" w:rsidRDefault="00000000" w:rsidP="007C5F2E">
      <w:pPr>
        <w:rPr>
          <w:rFonts w:eastAsiaTheme="minorEastAsia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=-x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e>
                  </m:d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=2⋅x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y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n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n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n</m:t>
                      </m:r>
                    </m:e>
                  </m:d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eqArr>
            </m:e>
          </m:d>
        </m:oMath>
      </m:oMathPara>
    </w:p>
    <w:p w14:paraId="7F75411E" w14:textId="77777777" w:rsidR="007C5F2E" w:rsidRDefault="007C5F2E" w:rsidP="007C5F2E">
      <w:pPr>
        <w:pStyle w:val="af6"/>
      </w:pPr>
      <w:r>
        <w:t xml:space="preserve">Структурная схема представлена на рис. </w:t>
      </w:r>
      <w:r w:rsidRPr="007C5F2E">
        <w:t>5</w:t>
      </w:r>
      <w:r>
        <w:t>.</w:t>
      </w:r>
    </w:p>
    <w:p w14:paraId="50502192" w14:textId="0B0BBEC3" w:rsidR="007C5F2E" w:rsidRDefault="00F66B6C" w:rsidP="007C5F2E">
      <w:pPr>
        <w:pStyle w:val="af6"/>
        <w:rPr>
          <w:lang w:val="en-US"/>
        </w:rPr>
      </w:pPr>
      <w:r>
        <w:rPr>
          <w:noProof/>
        </w:rPr>
        <mc:AlternateContent>
          <mc:Choice Requires="wpc">
            <w:drawing>
              <wp:inline distT="0" distB="0" distL="0" distR="0" wp14:anchorId="20DAE2C9" wp14:editId="5620D85B">
                <wp:extent cx="6645910" cy="2908300"/>
                <wp:effectExtent l="0" t="0" r="0" b="6350"/>
                <wp:docPr id="89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84926998" name="Group 99"/>
                        <wpg:cNvGrpSpPr>
                          <a:grpSpLocks/>
                        </wpg:cNvGrpSpPr>
                        <wpg:grpSpPr bwMode="auto">
                          <a:xfrm>
                            <a:off x="1969770" y="109024"/>
                            <a:ext cx="439420" cy="514985"/>
                            <a:chOff x="3822" y="11327"/>
                            <a:chExt cx="692" cy="811"/>
                          </a:xfrm>
                        </wpg:grpSpPr>
                        <wps:wsp>
                          <wps:cNvPr id="1217387316" name="AutoShape 93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771" y="11378"/>
                              <a:ext cx="793" cy="692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5690127" name="Text Box 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22" y="11345"/>
                              <a:ext cx="455" cy="7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DE7531" w14:textId="77777777" w:rsidR="00D8661B" w:rsidRDefault="00D8661B" w:rsidP="00EA2F3E">
                                <w:pPr>
                                  <w:pStyle w:val="af5"/>
                                </w:pPr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-1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wgp>
                      <wpg:wgp>
                        <wpg:cNvPr id="596679134" name="Group 100"/>
                        <wpg:cNvGrpSpPr>
                          <a:grpSpLocks/>
                        </wpg:cNvGrpSpPr>
                        <wpg:grpSpPr bwMode="auto">
                          <a:xfrm>
                            <a:off x="1971675" y="1579049"/>
                            <a:ext cx="439420" cy="514985"/>
                            <a:chOff x="3822" y="11327"/>
                            <a:chExt cx="692" cy="811"/>
                          </a:xfrm>
                        </wpg:grpSpPr>
                        <wps:wsp>
                          <wps:cNvPr id="1599879216" name="AutoShape 101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771" y="11378"/>
                              <a:ext cx="793" cy="692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2629543" name="Text Box 1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22" y="11345"/>
                              <a:ext cx="455" cy="7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42CF00" w14:textId="77777777" w:rsidR="00D8661B" w:rsidRDefault="00D8661B" w:rsidP="00EA2F3E">
                                <w:pPr>
                                  <w:pStyle w:val="af5"/>
                                </w:pPr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wgp>
                      <wpg:wgp>
                        <wpg:cNvPr id="1111545276" name="Group 109"/>
                        <wpg:cNvGrpSpPr>
                          <a:grpSpLocks/>
                        </wpg:cNvGrpSpPr>
                        <wpg:grpSpPr bwMode="auto">
                          <a:xfrm>
                            <a:off x="3180080" y="2186109"/>
                            <a:ext cx="567055" cy="691515"/>
                            <a:chOff x="5728" y="14435"/>
                            <a:chExt cx="893" cy="1089"/>
                          </a:xfrm>
                        </wpg:grpSpPr>
                        <wps:wsp>
                          <wps:cNvPr id="271069560" name="Равнобедренный треугольник 149704036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5655" y="14508"/>
                              <a:ext cx="1019" cy="873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noFill/>
                            <a:ln w="1270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4FF552B" w14:textId="77777777" w:rsidR="00D8661B" w:rsidRDefault="00D8661B" w:rsidP="00EA2F3E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52230585" name="Надпись 6251297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22" y="14504"/>
                              <a:ext cx="699" cy="1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2D2BAB" w14:textId="3B662173" w:rsidR="00FC108F" w:rsidRDefault="00C3344B" w:rsidP="00C3344B">
                                <w:pPr>
                                  <w:pStyle w:val="af6"/>
                                </w:pPr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</m:oMath>
                                </m:oMathPara>
                              </w:p>
                            </w:txbxContent>
                          </wps:txbx>
                          <wps:bodyPr rot="0" vert="horz" wrap="none" lIns="91440" tIns="45720" rIns="91440" bIns="45720" anchor="ctr" anchorCtr="0" upright="1">
                            <a:noAutofit/>
                          </wps:bodyPr>
                        </wps:wsp>
                      </wpg:wgp>
                      <wpg:wgp>
                        <wpg:cNvPr id="794209214" name="Group 110"/>
                        <wpg:cNvGrpSpPr>
                          <a:grpSpLocks/>
                        </wpg:cNvGrpSpPr>
                        <wpg:grpSpPr bwMode="auto">
                          <a:xfrm>
                            <a:off x="3180080" y="747834"/>
                            <a:ext cx="554355" cy="647700"/>
                            <a:chOff x="5728" y="14435"/>
                            <a:chExt cx="873" cy="1020"/>
                          </a:xfrm>
                        </wpg:grpSpPr>
                        <wps:wsp>
                          <wps:cNvPr id="2059664080" name="Равнобедренный треугольник 149704036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5655" y="14508"/>
                              <a:ext cx="1019" cy="873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noFill/>
                            <a:ln w="1270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88AA22E" w14:textId="77777777" w:rsidR="00D8661B" w:rsidRDefault="00D8661B" w:rsidP="00EA2F3E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64355738" name="Надпись 6251297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02" y="14435"/>
                              <a:ext cx="699" cy="1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1A3232" w14:textId="77777777" w:rsidR="00D8661B" w:rsidRDefault="00D8661B" w:rsidP="00EA2F3E">
                                <w:pPr>
                                  <w:pStyle w:val="af5"/>
                                </w:pPr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4</m:t>
                                        </m:r>
                                      </m:den>
                                    </m:f>
                                  </m:oMath>
                                </m:oMathPara>
                              </w:p>
                            </w:txbxContent>
                          </wps:txbx>
                          <wps:bodyPr rot="0" vert="horz" wrap="none" lIns="91440" tIns="45720" rIns="91440" bIns="45720" anchor="ctr" anchorCtr="0" upright="1">
                            <a:noAutofit/>
                          </wps:bodyPr>
                        </wps:wsp>
                      </wpg:wgp>
                      <wps:wsp>
                        <wps:cNvPr id="1492307225" name="Oval 113"/>
                        <wps:cNvSpPr>
                          <a:spLocks noChangeArrowheads="1"/>
                        </wps:cNvSpPr>
                        <wps:spPr bwMode="auto">
                          <a:xfrm>
                            <a:off x="2748280" y="143314"/>
                            <a:ext cx="431800" cy="43180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AF13516" w14:textId="77777777" w:rsidR="00D8661B" w:rsidRPr="00FC108F" w:rsidRDefault="00D8661B" w:rsidP="00EA2F3E">
                              <w:pPr>
                                <w:pStyle w:val="af5"/>
                                <w:jc w:val="center"/>
                                <w:rPr>
                                  <w:rFonts w:ascii="Cambria Math" w:hAnsi="Cambria Math"/>
                                  <w:lang w:val="en-US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+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2105035516" name="Oval 114"/>
                        <wps:cNvSpPr>
                          <a:spLocks noChangeArrowheads="1"/>
                        </wps:cNvSpPr>
                        <wps:spPr bwMode="auto">
                          <a:xfrm>
                            <a:off x="2748280" y="1613339"/>
                            <a:ext cx="431800" cy="43180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6DEA6AC" w14:textId="77777777" w:rsidR="00D8661B" w:rsidRPr="00FC108F" w:rsidRDefault="00D8661B" w:rsidP="00EA2F3E">
                              <w:pPr>
                                <w:pStyle w:val="af5"/>
                                <w:jc w:val="center"/>
                                <w:rPr>
                                  <w:rFonts w:ascii="Cambria Math" w:hAnsi="Cambria Math"/>
                                  <w:lang w:val="en-US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+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104445851" name="Rectangle 115"/>
                        <wps:cNvSpPr>
                          <a:spLocks noChangeArrowheads="1"/>
                        </wps:cNvSpPr>
                        <wps:spPr bwMode="auto">
                          <a:xfrm>
                            <a:off x="4008120" y="511614"/>
                            <a:ext cx="394970" cy="396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6E4F49" w14:textId="77777777" w:rsidR="00EA2F3E" w:rsidRDefault="00000000" w:rsidP="00EA2F3E">
                              <w:pPr>
                                <w:pStyle w:val="af5"/>
                              </w:pPr>
                              <m:oMathPara>
                                <m:oMathParaPr>
                                  <m:jc m:val="center"/>
                                </m:oMathParaPr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z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-1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917547422" name="Rectangle 116"/>
                        <wps:cNvSpPr>
                          <a:spLocks noChangeArrowheads="1"/>
                        </wps:cNvSpPr>
                        <wps:spPr bwMode="auto">
                          <a:xfrm>
                            <a:off x="4008120" y="1969574"/>
                            <a:ext cx="394970" cy="396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C614D6" w14:textId="77777777" w:rsidR="00EA2F3E" w:rsidRDefault="00000000" w:rsidP="00EA2F3E">
                              <w:pPr>
                                <w:pStyle w:val="af5"/>
                              </w:pPr>
                              <m:oMathPara>
                                <m:oMathParaPr>
                                  <m:jc m:val="center"/>
                                </m:oMathParaPr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z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-1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2004876393" name="Oval 117"/>
                        <wps:cNvSpPr>
                          <a:spLocks noChangeArrowheads="1"/>
                        </wps:cNvSpPr>
                        <wps:spPr bwMode="auto">
                          <a:xfrm>
                            <a:off x="4895850" y="907854"/>
                            <a:ext cx="431800" cy="43180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EC8A280" w14:textId="3B06985C" w:rsidR="00EA2F3E" w:rsidRPr="00C3344B" w:rsidRDefault="00C3344B" w:rsidP="00EA2F3E">
                              <w:pPr>
                                <w:pStyle w:val="af5"/>
                                <w:jc w:val="center"/>
                                <w:rPr>
                                  <w:rFonts w:ascii="Cambria Math" w:hAnsi="Cambria Math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+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493028139" name="AutoShape 118"/>
                        <wps:cNvCnPr>
                          <a:cxnSpLocks noChangeShapeType="1"/>
                          <a:endCxn id="1675690127" idx="1"/>
                        </wps:cNvCnPr>
                        <wps:spPr bwMode="auto">
                          <a:xfrm flipV="1">
                            <a:off x="326390" y="372549"/>
                            <a:ext cx="1643380" cy="65468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8627709" name="AutoShape 119"/>
                        <wps:cNvCnPr>
                          <a:cxnSpLocks noChangeShapeType="1"/>
                          <a:endCxn id="1912629543" idx="1"/>
                        </wps:cNvCnPr>
                        <wps:spPr bwMode="auto">
                          <a:xfrm>
                            <a:off x="326390" y="1027234"/>
                            <a:ext cx="1645285" cy="815340"/>
                          </a:xfrm>
                          <a:prstGeom prst="bentConnector3">
                            <a:avLst>
                              <a:gd name="adj1" fmla="val 49981"/>
                            </a:avLst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760968" name="Овал 717288481"/>
                        <wps:cNvSpPr>
                          <a:spLocks noChangeArrowheads="1"/>
                        </wps:cNvSpPr>
                        <wps:spPr bwMode="auto">
                          <a:xfrm>
                            <a:off x="1127760" y="1008184"/>
                            <a:ext cx="35560" cy="36195"/>
                          </a:xfrm>
                          <a:prstGeom prst="ellipse">
                            <a:avLst/>
                          </a:prstGeom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1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68209215" name="AutoShape 123"/>
                        <wps:cNvCnPr>
                          <a:cxnSpLocks noChangeShapeType="1"/>
                          <a:stCxn id="1492307225" idx="6"/>
                          <a:endCxn id="1104445851" idx="0"/>
                        </wps:cNvCnPr>
                        <wps:spPr bwMode="auto">
                          <a:xfrm>
                            <a:off x="3180080" y="359214"/>
                            <a:ext cx="1025525" cy="152400"/>
                          </a:xfrm>
                          <a:prstGeom prst="bentConnector2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2708860" name="AutoShape 124"/>
                        <wps:cNvCnPr>
                          <a:cxnSpLocks noChangeShapeType="1"/>
                          <a:stCxn id="1104445851" idx="2"/>
                          <a:endCxn id="1464355738" idx="3"/>
                        </wps:cNvCnPr>
                        <wps:spPr bwMode="auto">
                          <a:xfrm rot="5400000">
                            <a:off x="3888105" y="754184"/>
                            <a:ext cx="163830" cy="471170"/>
                          </a:xfrm>
                          <a:prstGeom prst="bentConnector2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049227" name="AutoShape 125"/>
                        <wps:cNvCnPr>
                          <a:cxnSpLocks noChangeShapeType="1"/>
                          <a:stCxn id="2059664080" idx="0"/>
                          <a:endCxn id="1492307225" idx="4"/>
                        </wps:cNvCnPr>
                        <wps:spPr bwMode="auto">
                          <a:xfrm rot="10800000">
                            <a:off x="2964180" y="575114"/>
                            <a:ext cx="216535" cy="497205"/>
                          </a:xfrm>
                          <a:prstGeom prst="bentConnector2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4903178" name="AutoShape 126"/>
                        <wps:cNvCnPr>
                          <a:cxnSpLocks noChangeShapeType="1"/>
                          <a:stCxn id="271069560" idx="0"/>
                          <a:endCxn id="2105035516" idx="4"/>
                        </wps:cNvCnPr>
                        <wps:spPr bwMode="auto">
                          <a:xfrm rot="10800000">
                            <a:off x="2964180" y="2045139"/>
                            <a:ext cx="216535" cy="465455"/>
                          </a:xfrm>
                          <a:prstGeom prst="bentConnector2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6949655" name="AutoShape 127"/>
                        <wps:cNvCnPr>
                          <a:cxnSpLocks noChangeShapeType="1"/>
                          <a:stCxn id="2105035516" idx="6"/>
                          <a:endCxn id="917547422" idx="0"/>
                        </wps:cNvCnPr>
                        <wps:spPr bwMode="auto">
                          <a:xfrm>
                            <a:off x="3180080" y="1829239"/>
                            <a:ext cx="1025525" cy="140335"/>
                          </a:xfrm>
                          <a:prstGeom prst="bentConnector2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117848" name="AutoShape 128"/>
                        <wps:cNvCnPr>
                          <a:cxnSpLocks noChangeShapeType="1"/>
                          <a:stCxn id="917547422" idx="2"/>
                          <a:endCxn id="271069560" idx="3"/>
                        </wps:cNvCnPr>
                        <wps:spPr bwMode="auto">
                          <a:xfrm rot="5400000">
                            <a:off x="3898107" y="2202142"/>
                            <a:ext cx="143827" cy="471170"/>
                          </a:xfrm>
                          <a:prstGeom prst="bentConnector2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258118" name="AutoShape 129"/>
                        <wps:cNvCnPr>
                          <a:cxnSpLocks noChangeShapeType="1"/>
                          <a:stCxn id="2105035516" idx="6"/>
                          <a:endCxn id="2004876393" idx="4"/>
                        </wps:cNvCnPr>
                        <wps:spPr bwMode="auto">
                          <a:xfrm flipV="1">
                            <a:off x="3180080" y="1339654"/>
                            <a:ext cx="1931670" cy="489585"/>
                          </a:xfrm>
                          <a:prstGeom prst="bentConnector2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1763811" name="AutoShape 130"/>
                        <wps:cNvCnPr>
                          <a:cxnSpLocks noChangeShapeType="1"/>
                          <a:stCxn id="1492307225" idx="6"/>
                          <a:endCxn id="2004876393" idx="0"/>
                        </wps:cNvCnPr>
                        <wps:spPr bwMode="auto">
                          <a:xfrm>
                            <a:off x="3180080" y="359214"/>
                            <a:ext cx="1931670" cy="548640"/>
                          </a:xfrm>
                          <a:prstGeom prst="bentConnector2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8799998" name="AutoShape 131"/>
                        <wps:cNvCnPr>
                          <a:cxnSpLocks noChangeShapeType="1"/>
                          <a:stCxn id="1217387316" idx="0"/>
                          <a:endCxn id="1492307225" idx="2"/>
                        </wps:cNvCnPr>
                        <wps:spPr bwMode="auto">
                          <a:xfrm flipV="1">
                            <a:off x="2409825" y="359214"/>
                            <a:ext cx="338455" cy="127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1713952" name="AutoShape 132"/>
                        <wps:cNvCnPr>
                          <a:cxnSpLocks noChangeShapeType="1"/>
                          <a:stCxn id="1599879216" idx="0"/>
                          <a:endCxn id="2105035516" idx="2"/>
                        </wps:cNvCnPr>
                        <wps:spPr bwMode="auto">
                          <a:xfrm flipV="1">
                            <a:off x="2411730" y="1829239"/>
                            <a:ext cx="336550" cy="127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703143" name="Овал 717288481"/>
                        <wps:cNvSpPr>
                          <a:spLocks noChangeArrowheads="1"/>
                        </wps:cNvSpPr>
                        <wps:spPr bwMode="auto">
                          <a:xfrm>
                            <a:off x="4188460" y="342069"/>
                            <a:ext cx="35560" cy="36195"/>
                          </a:xfrm>
                          <a:prstGeom prst="ellipse">
                            <a:avLst/>
                          </a:prstGeom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1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25728254" name="Овал 717288481"/>
                        <wps:cNvSpPr>
                          <a:spLocks noChangeArrowheads="1"/>
                        </wps:cNvSpPr>
                        <wps:spPr bwMode="auto">
                          <a:xfrm>
                            <a:off x="4188460" y="1812094"/>
                            <a:ext cx="35560" cy="36195"/>
                          </a:xfrm>
                          <a:prstGeom prst="ellipse">
                            <a:avLst/>
                          </a:prstGeom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1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79084214" name="AutoShape 136"/>
                        <wps:cNvCnPr>
                          <a:cxnSpLocks noChangeShapeType="1"/>
                          <a:stCxn id="2004876393" idx="6"/>
                        </wps:cNvCnPr>
                        <wps:spPr bwMode="auto">
                          <a:xfrm>
                            <a:off x="5327650" y="1123754"/>
                            <a:ext cx="1080135" cy="63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393585" name="Надпись 284795467"/>
                        <wps:cNvSpPr txBox="1">
                          <a:spLocks noChangeArrowheads="1"/>
                        </wps:cNvSpPr>
                        <wps:spPr bwMode="auto">
                          <a:xfrm>
                            <a:off x="326390" y="704019"/>
                            <a:ext cx="535305" cy="323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50124F" w14:textId="77777777" w:rsidR="00EA2F3E" w:rsidRPr="00100093" w:rsidRDefault="00EA2F3E" w:rsidP="00EA2F3E">
                              <w:pPr>
                                <w:pStyle w:val="af5"/>
                                <w:rPr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n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465829751" name="Надпись 284795467"/>
                        <wps:cNvSpPr txBox="1">
                          <a:spLocks noChangeArrowheads="1"/>
                        </wps:cNvSpPr>
                        <wps:spPr bwMode="auto">
                          <a:xfrm>
                            <a:off x="3180080" y="35999"/>
                            <a:ext cx="607060" cy="323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DBD3F7" w14:textId="77777777" w:rsidR="00EA2F3E" w:rsidRPr="00100093" w:rsidRDefault="00000000" w:rsidP="00EA2F3E">
                              <w:pPr>
                                <w:pStyle w:val="af5"/>
                                <w:rPr>
                                  <w:lang w:val="en-US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n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12592816" name="Надпись 284795467"/>
                        <wps:cNvSpPr txBox="1">
                          <a:spLocks noChangeArrowheads="1"/>
                        </wps:cNvSpPr>
                        <wps:spPr bwMode="auto">
                          <a:xfrm>
                            <a:off x="3180715" y="1506024"/>
                            <a:ext cx="610870" cy="323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D54D91" w14:textId="77777777" w:rsidR="00EA2F3E" w:rsidRPr="00100093" w:rsidRDefault="00000000" w:rsidP="00EA2F3E">
                              <w:pPr>
                                <w:pStyle w:val="af5"/>
                                <w:rPr>
                                  <w:lang w:val="en-US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n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75321932" name="Надпись 284795467"/>
                        <wps:cNvSpPr txBox="1">
                          <a:spLocks noChangeArrowheads="1"/>
                        </wps:cNvSpPr>
                        <wps:spPr bwMode="auto">
                          <a:xfrm>
                            <a:off x="5327650" y="801174"/>
                            <a:ext cx="535305" cy="323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2647B4" w14:textId="77777777" w:rsidR="00EA2F3E" w:rsidRPr="00100093" w:rsidRDefault="00EA2F3E" w:rsidP="00EA2F3E">
                              <w:pPr>
                                <w:pStyle w:val="af5"/>
                                <w:rPr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n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0DAE2C9" id="Полотно 1" o:spid="_x0000_s1078" editas="canvas" style="width:523.3pt;height:229pt;mso-position-horizontal-relative:char;mso-position-vertical-relative:line" coordsize="66459,29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">
                <v:shape id="_x0000_s1079" type="#_x0000_t75" style="position:absolute;width:66459;height:29083;visibility:visible;mso-wrap-style:square">
                  <v:fill o:detectmouseclick="t"/>
                  <v:path o:connecttype="none"/>
                </v:shape>
                <v:group id="Group 99" o:spid="_x0000_s1080" style="position:absolute;left:19697;top:1090;width:4394;height:5150" coordorigin="3822,11327" coordsize="692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">
                  <v:shape id="AutoShape 93" o:spid="_x0000_s1081" type="#_x0000_t5" style="position:absolute;left:3771;top:11378;width:793;height:692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" filled="f" strokeweight="1pt"/>
                  <v:shape id="Text Box 94" o:spid="_x0000_s1082" type="#_x0000_t202" style="position:absolute;left:3822;top:11345;width:455;height: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" filled="f" stroked="f">
                    <v:textbox inset="0,0,0,0">
                      <w:txbxContent>
                        <w:p w14:paraId="25DE7531" w14:textId="77777777" w:rsidR="00D8661B" w:rsidRDefault="00D8661B" w:rsidP="00EA2F3E">
                          <w:pPr>
                            <w:pStyle w:val="af5"/>
                          </w:pPr>
                          <m:oMathPara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group id="Group 100" o:spid="_x0000_s1083" style="position:absolute;left:19716;top:15790;width:4394;height:5150" coordorigin="3822,11327" coordsize="692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">
                  <v:shape id="AutoShape 101" o:spid="_x0000_s1084" type="#_x0000_t5" style="position:absolute;left:3771;top:11378;width:793;height:692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" filled="f" strokeweight="1pt"/>
                  <v:shape id="Text Box 102" o:spid="_x0000_s1085" type="#_x0000_t202" style="position:absolute;left:3822;top:11345;width:455;height: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" filled="f" stroked="f">
                    <v:textbox inset="0,0,0,0">
                      <w:txbxContent>
                        <w:p w14:paraId="2F42CF00" w14:textId="77777777" w:rsidR="00D8661B" w:rsidRDefault="00D8661B" w:rsidP="00EA2F3E">
                          <w:pPr>
                            <w:pStyle w:val="af5"/>
                          </w:pPr>
                          <m:oMathPara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group id="Group 109" o:spid="_x0000_s1086" style="position:absolute;left:31800;top:21861;width:5671;height:6915" coordorigin="5728,14435" coordsize="893,1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">
                  <v:shape id="Равнобедренный треугольник 1497040367" o:spid="_x0000_s1087" type="#_x0000_t5" style="position:absolute;left:5655;top:14508;width:1019;height:873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" filled="f" strokecolor="black [3200]" strokeweight="1pt">
                    <v:textbox>
                      <w:txbxContent>
                        <w:p w14:paraId="34FF552B" w14:textId="77777777" w:rsidR="00D8661B" w:rsidRDefault="00D8661B" w:rsidP="00EA2F3E"/>
                      </w:txbxContent>
                    </v:textbox>
                  </v:shape>
                  <v:shape id="Надпись 625129747" o:spid="_x0000_s1088" type="#_x0000_t202" style="position:absolute;left:5922;top:14504;width:699;height:102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" filled="f" stroked="f" strokeweight=".5pt">
                    <v:textbox>
                      <w:txbxContent>
                        <w:p w14:paraId="562D2BAB" w14:textId="3B662173" w:rsidR="00FC108F" w:rsidRDefault="00C3344B" w:rsidP="00C3344B">
                          <w:pPr>
                            <w:pStyle w:val="af6"/>
                          </w:pPr>
                          <m:oMathPara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</m:oMathPara>
                        </w:p>
                      </w:txbxContent>
                    </v:textbox>
                  </v:shape>
                </v:group>
                <v:group id="Group 110" o:spid="_x0000_s1089" style="position:absolute;left:31800;top:7478;width:5544;height:6477" coordorigin="5728,14435" coordsize="873,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">
                  <v:shape id="Равнобедренный треугольник 1497040367" o:spid="_x0000_s1090" type="#_x0000_t5" style="position:absolute;left:5655;top:14508;width:1019;height:873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" filled="f" strokecolor="black [3200]" strokeweight="1pt">
                    <v:textbox>
                      <w:txbxContent>
                        <w:p w14:paraId="488AA22E" w14:textId="77777777" w:rsidR="00D8661B" w:rsidRDefault="00D8661B" w:rsidP="00EA2F3E"/>
                      </w:txbxContent>
                    </v:textbox>
                  </v:shape>
                  <v:shape id="Надпись 625129747" o:spid="_x0000_s1091" type="#_x0000_t202" style="position:absolute;left:5902;top:14435;width:699;height:102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" filled="f" stroked="f" strokeweight=".5pt">
                    <v:textbox>
                      <w:txbxContent>
                        <w:p w14:paraId="0E1A3232" w14:textId="77777777" w:rsidR="00D8661B" w:rsidRDefault="00D8661B" w:rsidP="00EA2F3E">
                          <w:pPr>
                            <w:pStyle w:val="af5"/>
                          </w:pPr>
                          <m:oMathPara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4</m:t>
                                  </m:r>
                                </m:den>
                              </m:f>
                            </m:oMath>
                          </m:oMathPara>
                        </w:p>
                      </w:txbxContent>
                    </v:textbox>
                  </v:shape>
                </v:group>
                <v:oval id="Oval 113" o:spid="_x0000_s1092" style="position:absolute;left:27482;top:1433;width:4318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" filled="f" strokeweight="1pt">
                  <v:textbox inset="0,0,0,0">
                    <w:txbxContent>
                      <w:p w14:paraId="2AF13516" w14:textId="77777777" w:rsidR="00D8661B" w:rsidRPr="00FC108F" w:rsidRDefault="00D8661B" w:rsidP="00EA2F3E">
                        <w:pPr>
                          <w:pStyle w:val="af5"/>
                          <w:jc w:val="center"/>
                          <w:rPr>
                            <w:rFonts w:ascii="Cambria Math" w:hAnsi="Cambria Math"/>
                            <w:lang w:val="en-US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</m:t>
                            </m:r>
                          </m:oMath>
                        </m:oMathPara>
                      </w:p>
                    </w:txbxContent>
                  </v:textbox>
                </v:oval>
                <v:oval id="Oval 114" o:spid="_x0000_s1093" style="position:absolute;left:27482;top:16133;width:4318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" filled="f" strokeweight="1pt">
                  <v:textbox inset="0,0,0,0">
                    <w:txbxContent>
                      <w:p w14:paraId="26DEA6AC" w14:textId="77777777" w:rsidR="00D8661B" w:rsidRPr="00FC108F" w:rsidRDefault="00D8661B" w:rsidP="00EA2F3E">
                        <w:pPr>
                          <w:pStyle w:val="af5"/>
                          <w:jc w:val="center"/>
                          <w:rPr>
                            <w:rFonts w:ascii="Cambria Math" w:hAnsi="Cambria Math"/>
                            <w:lang w:val="en-US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</m:t>
                            </m:r>
                          </m:oMath>
                        </m:oMathPara>
                      </w:p>
                    </w:txbxContent>
                  </v:textbox>
                </v:oval>
                <v:rect id="Rectangle 115" o:spid="_x0000_s1094" style="position:absolute;left:40081;top:5116;width:3949;height:39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" strokeweight="1pt">
                  <v:textbox inset="0,0,0,0">
                    <w:txbxContent>
                      <w:p w14:paraId="706E4F49" w14:textId="77777777" w:rsidR="00EA2F3E" w:rsidRDefault="00000000" w:rsidP="00EA2F3E">
                        <w:pPr>
                          <w:pStyle w:val="af5"/>
                        </w:pPr>
                        <m:oMathPara>
                          <m:oMathParaPr>
                            <m:jc m:val="center"/>
                          </m:oMathParaPr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rect>
                <v:rect id="Rectangle 116" o:spid="_x0000_s1095" style="position:absolute;left:40081;top:19695;width:3949;height:39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" strokeweight="1pt">
                  <v:textbox inset="0,0,0,0">
                    <w:txbxContent>
                      <w:p w14:paraId="26C614D6" w14:textId="77777777" w:rsidR="00EA2F3E" w:rsidRDefault="00000000" w:rsidP="00EA2F3E">
                        <w:pPr>
                          <w:pStyle w:val="af5"/>
                        </w:pPr>
                        <m:oMathPara>
                          <m:oMathParaPr>
                            <m:jc m:val="center"/>
                          </m:oMathParaPr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rect>
                <v:oval id="Oval 117" o:spid="_x0000_s1096" style="position:absolute;left:48958;top:9078;width:4318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" filled="f" strokeweight="1pt">
                  <v:textbox inset="0,0,0,0">
                    <w:txbxContent>
                      <w:p w14:paraId="3EC8A280" w14:textId="3B06985C" w:rsidR="00EA2F3E" w:rsidRPr="00C3344B" w:rsidRDefault="00C3344B" w:rsidP="00EA2F3E">
                        <w:pPr>
                          <w:pStyle w:val="af5"/>
                          <w:jc w:val="center"/>
                          <w:rPr>
                            <w:rFonts w:ascii="Cambria Math" w:hAnsi="Cambria Math"/>
                            <w:oMath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</m:t>
                            </m:r>
                          </m:oMath>
                        </m:oMathPara>
                      </w:p>
                    </w:txbxContent>
                  </v:textbox>
                </v:oval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118" o:spid="_x0000_s1097" type="#_x0000_t34" style="position:absolute;left:3263;top:3725;width:16434;height:654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" strokeweight="1pt"/>
                <v:shape id="AutoShape 119" o:spid="_x0000_s1098" type="#_x0000_t34" style="position:absolute;left:3263;top:10272;width:16453;height:815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" adj="10796" strokeweight="1pt"/>
                <v:oval id="Овал 717288481" o:spid="_x0000_s1099" style="position:absolute;left:11277;top:10081;width:356;height:3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" fillcolor="black [3200]" strokecolor="black [480]" strokeweight="1pt">
                  <v:stroke joinstyle="miter"/>
                </v:oval>
                <v:shape id="AutoShape 123" o:spid="_x0000_s1100" type="#_x0000_t33" style="position:absolute;left:31800;top:3592;width:10256;height:152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" strokeweight="1pt"/>
                <v:shape id="AutoShape 124" o:spid="_x0000_s1101" type="#_x0000_t33" style="position:absolute;left:38881;top:7541;width:1638;height:471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" strokeweight="1pt"/>
                <v:shape id="AutoShape 125" o:spid="_x0000_s1102" type="#_x0000_t33" style="position:absolute;left:29641;top:5751;width:2166;height:497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" strokeweight="1pt">
                  <v:stroke endarrow="classic"/>
                </v:shape>
                <v:shape id="AutoShape 126" o:spid="_x0000_s1103" type="#_x0000_t33" style="position:absolute;left:29641;top:20451;width:2166;height:4654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" strokeweight="1pt">
                  <v:stroke endarrow="classic"/>
                </v:shape>
                <v:shape id="AutoShape 127" o:spid="_x0000_s1104" type="#_x0000_t33" style="position:absolute;left:31800;top:18292;width:10256;height:140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" strokeweight="1pt"/>
                <v:shape id="AutoShape 128" o:spid="_x0000_s1105" type="#_x0000_t33" style="position:absolute;left:38981;top:22021;width:1438;height:471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" strokeweight="1pt"/>
                <v:shape id="AutoShape 129" o:spid="_x0000_s1106" type="#_x0000_t33" style="position:absolute;left:31800;top:13396;width:19317;height:4896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" strokeweight="1pt">
                  <v:stroke endarrow="classic"/>
                </v:shape>
                <v:shape id="AutoShape 130" o:spid="_x0000_s1107" type="#_x0000_t33" style="position:absolute;left:31800;top:3592;width:19317;height:548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" strokeweight="1pt">
                  <v:stroke endarrow="classic"/>
                </v:shape>
                <v:shape id="AutoShape 131" o:spid="_x0000_s1108" type="#_x0000_t32" style="position:absolute;left:24098;top:3592;width:3384;height:1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" strokeweight="1pt">
                  <v:stroke endarrow="classic"/>
                </v:shape>
                <v:shape id="AutoShape 132" o:spid="_x0000_s1109" type="#_x0000_t32" style="position:absolute;left:24117;top:18292;width:3365;height: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" strokeweight="1pt">
                  <v:stroke endarrow="classic"/>
                </v:shape>
                <v:oval id="Овал 717288481" o:spid="_x0000_s1110" style="position:absolute;left:41884;top:3420;width:356;height:3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" fillcolor="black [3200]" strokecolor="black [480]" strokeweight="1pt">
                  <v:stroke joinstyle="miter"/>
                </v:oval>
                <v:oval id="Овал 717288481" o:spid="_x0000_s1111" style="position:absolute;left:41884;top:18120;width:356;height:3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" fillcolor="black [3200]" strokecolor="black [480]" strokeweight="1pt">
                  <v:stroke joinstyle="miter"/>
                </v:oval>
                <v:shape id="AutoShape 136" o:spid="_x0000_s1112" type="#_x0000_t32" style="position:absolute;left:53276;top:11237;width:10801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" strokeweight="1pt">
                  <v:stroke endarrow="classic"/>
                </v:shape>
                <v:shape id="Надпись 284795467" o:spid="_x0000_s1113" type="#_x0000_t202" style="position:absolute;left:3263;top:7040;width:5353;height:323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" filled="f" stroked="f" strokeweight=".5pt">
                  <v:textbox>
                    <w:txbxContent>
                      <w:p w14:paraId="0050124F" w14:textId="77777777" w:rsidR="00EA2F3E" w:rsidRPr="00100093" w:rsidRDefault="00EA2F3E" w:rsidP="00EA2F3E">
                        <w:pPr>
                          <w:pStyle w:val="af5"/>
                          <w:rPr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n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Надпись 284795467" o:spid="_x0000_s1114" type="#_x0000_t202" style="position:absolute;left:31800;top:359;width:6071;height:323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" filled="f" stroked="f" strokeweight=".5pt">
                  <v:textbox>
                    <w:txbxContent>
                      <w:p w14:paraId="5EDBD3F7" w14:textId="77777777" w:rsidR="00EA2F3E" w:rsidRPr="00100093" w:rsidRDefault="00000000" w:rsidP="00EA2F3E">
                        <w:pPr>
                          <w:pStyle w:val="af5"/>
                          <w:rPr>
                            <w:lang w:val="en-US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n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Надпись 284795467" o:spid="_x0000_s1115" type="#_x0000_t202" style="position:absolute;left:31807;top:15060;width:6108;height:323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" filled="f" stroked="f" strokeweight=".5pt">
                  <v:textbox>
                    <w:txbxContent>
                      <w:p w14:paraId="14D54D91" w14:textId="77777777" w:rsidR="00EA2F3E" w:rsidRPr="00100093" w:rsidRDefault="00000000" w:rsidP="00EA2F3E">
                        <w:pPr>
                          <w:pStyle w:val="af5"/>
                          <w:rPr>
                            <w:lang w:val="en-US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n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Надпись 284795467" o:spid="_x0000_s1116" type="#_x0000_t202" style="position:absolute;left:53276;top:8011;width:5353;height:323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" filled="f" stroked="f" strokeweight=".5pt">
                  <v:textbox>
                    <w:txbxContent>
                      <w:p w14:paraId="5F2647B4" w14:textId="77777777" w:rsidR="00EA2F3E" w:rsidRPr="00100093" w:rsidRDefault="00EA2F3E" w:rsidP="00EA2F3E">
                        <w:pPr>
                          <w:pStyle w:val="af5"/>
                          <w:rPr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n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D24B9AE" w14:textId="77777777" w:rsidR="007C5F2E" w:rsidRPr="008D22BE" w:rsidRDefault="007C5F2E" w:rsidP="007C5F2E">
      <w:pPr>
        <w:pStyle w:val="af4"/>
        <w:jc w:val="center"/>
      </w:pPr>
      <w:r w:rsidRPr="00145BD7">
        <w:t xml:space="preserve">Рис. </w:t>
      </w:r>
      <w:fldSimple w:instr=" SEQ Рис. \* ARABIC ">
        <w:r>
          <w:rPr>
            <w:noProof/>
          </w:rPr>
          <w:t>5</w:t>
        </w:r>
      </w:fldSimple>
      <w:r w:rsidRPr="00145BD7">
        <w:t xml:space="preserve">. </w:t>
      </w:r>
      <w:r>
        <w:t>Параллельная форма</w:t>
      </w:r>
    </w:p>
    <w:p w14:paraId="74F4014E" w14:textId="77777777" w:rsidR="00EA2F3E" w:rsidRDefault="00EA2F3E" w:rsidP="00EA2F3E">
      <w:pPr>
        <w:pStyle w:val="af6"/>
      </w:pPr>
      <w:r>
        <w:lastRenderedPageBreak/>
        <w:t xml:space="preserve">Проверим результаты в </w:t>
      </w:r>
      <w:r>
        <w:rPr>
          <w:lang w:val="en-US"/>
        </w:rPr>
        <w:t>MATLAB</w:t>
      </w:r>
      <w:r w:rsidRPr="008D22BE"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A2F3E" w:rsidRPr="00F6052B" w14:paraId="21A49317" w14:textId="77777777" w:rsidTr="00EA2F3E">
        <w:tc>
          <w:tcPr>
            <w:tcW w:w="10682" w:type="dxa"/>
          </w:tcPr>
          <w:p w14:paraId="4FE2F6E9" w14:textId="77777777" w:rsidR="00F6052B" w:rsidRDefault="00F6052B" w:rsidP="00F6052B">
            <w:pPr>
              <w:pStyle w:val="af2"/>
            </w:pPr>
            <w:r>
              <w:t>octave:1&gt; b = [1 0 0];</w:t>
            </w:r>
          </w:p>
          <w:p w14:paraId="51271FEF" w14:textId="77777777" w:rsidR="00F6052B" w:rsidRDefault="00F6052B" w:rsidP="00F6052B">
            <w:pPr>
              <w:pStyle w:val="af2"/>
            </w:pPr>
            <w:r>
              <w:t>a = [1 3/4 1/8];</w:t>
            </w:r>
          </w:p>
          <w:p w14:paraId="6501051D" w14:textId="77777777" w:rsidR="00F6052B" w:rsidRDefault="00F6052B" w:rsidP="00F6052B">
            <w:pPr>
              <w:pStyle w:val="af2"/>
            </w:pPr>
            <w:r>
              <w:t>[r, p, k] = residuez(b, a)</w:t>
            </w:r>
          </w:p>
          <w:p w14:paraId="732E1BF3" w14:textId="77777777" w:rsidR="00F6052B" w:rsidRDefault="00F6052B" w:rsidP="00F6052B">
            <w:pPr>
              <w:pStyle w:val="af2"/>
            </w:pPr>
            <w:r>
              <w:t>r =</w:t>
            </w:r>
          </w:p>
          <w:p w14:paraId="4AF32121" w14:textId="77777777" w:rsidR="00F6052B" w:rsidRDefault="00F6052B" w:rsidP="00F6052B">
            <w:pPr>
              <w:pStyle w:val="af2"/>
            </w:pPr>
          </w:p>
          <w:p w14:paraId="6C4ABF89" w14:textId="77777777" w:rsidR="00F6052B" w:rsidRDefault="00F6052B" w:rsidP="00F6052B">
            <w:pPr>
              <w:pStyle w:val="af2"/>
            </w:pPr>
            <w:r>
              <w:t xml:space="preserve">  -1</w:t>
            </w:r>
          </w:p>
          <w:p w14:paraId="0AA2CEBA" w14:textId="77777777" w:rsidR="00F6052B" w:rsidRDefault="00F6052B" w:rsidP="00F6052B">
            <w:pPr>
              <w:pStyle w:val="af2"/>
            </w:pPr>
            <w:r>
              <w:t xml:space="preserve">   2</w:t>
            </w:r>
          </w:p>
          <w:p w14:paraId="22E17509" w14:textId="77777777" w:rsidR="00F6052B" w:rsidRDefault="00F6052B" w:rsidP="00F6052B">
            <w:pPr>
              <w:pStyle w:val="af2"/>
            </w:pPr>
          </w:p>
          <w:p w14:paraId="3E53AE57" w14:textId="77777777" w:rsidR="00F6052B" w:rsidRDefault="00F6052B" w:rsidP="00F6052B">
            <w:pPr>
              <w:pStyle w:val="af2"/>
            </w:pPr>
            <w:r>
              <w:t>p =</w:t>
            </w:r>
          </w:p>
          <w:p w14:paraId="2B5411CE" w14:textId="77777777" w:rsidR="00F6052B" w:rsidRDefault="00F6052B" w:rsidP="00F6052B">
            <w:pPr>
              <w:pStyle w:val="af2"/>
            </w:pPr>
          </w:p>
          <w:p w14:paraId="533BC947" w14:textId="77777777" w:rsidR="00F6052B" w:rsidRDefault="00F6052B" w:rsidP="00F6052B">
            <w:pPr>
              <w:pStyle w:val="af2"/>
            </w:pPr>
            <w:r>
              <w:t xml:space="preserve">  -0.2500</w:t>
            </w:r>
          </w:p>
          <w:p w14:paraId="37A58089" w14:textId="77777777" w:rsidR="00F6052B" w:rsidRDefault="00F6052B" w:rsidP="00F6052B">
            <w:pPr>
              <w:pStyle w:val="af2"/>
            </w:pPr>
            <w:r>
              <w:t xml:space="preserve">  -0.5000</w:t>
            </w:r>
          </w:p>
          <w:p w14:paraId="6340D625" w14:textId="77777777" w:rsidR="00F6052B" w:rsidRDefault="00F6052B" w:rsidP="00F6052B">
            <w:pPr>
              <w:pStyle w:val="af2"/>
            </w:pPr>
          </w:p>
          <w:p w14:paraId="49642321" w14:textId="77777777" w:rsidR="00EA2F3E" w:rsidRDefault="00F6052B" w:rsidP="00F6052B">
            <w:pPr>
              <w:pStyle w:val="af2"/>
            </w:pPr>
            <w:r>
              <w:t>k = [](0x0)</w:t>
            </w:r>
          </w:p>
        </w:tc>
      </w:tr>
    </w:tbl>
    <w:p w14:paraId="41AB94A0" w14:textId="77777777" w:rsidR="00F6052B" w:rsidRPr="00F6052B" w:rsidRDefault="00F6052B" w:rsidP="00EA2F3E">
      <w:r>
        <w:t xml:space="preserve">Функция </w:t>
      </w:r>
      <w:r w:rsidRPr="00F6052B">
        <w:rPr>
          <w:i/>
        </w:rPr>
        <w:t>residuez</w:t>
      </w:r>
      <w:r>
        <w:t xml:space="preserve"> разлагает передаточную функцию на сумму простых дробей в </w:t>
      </w:r>
      <w:r w:rsidRPr="00F6052B">
        <w:rPr>
          <w:i/>
        </w:rPr>
        <w:t>z</w:t>
      </w:r>
      <w:r>
        <w:t>-области.</w:t>
      </w:r>
    </w:p>
    <w:p w14:paraId="6E718B99" w14:textId="77777777" w:rsidR="00F6052B" w:rsidRPr="008D22BE" w:rsidRDefault="00F6052B" w:rsidP="00EA2F3E">
      <w:r>
        <w:t xml:space="preserve">Параметры: </w:t>
      </w:r>
    </w:p>
    <w:p w14:paraId="150565BE" w14:textId="77777777" w:rsidR="00EA2F3E" w:rsidRDefault="00F6052B" w:rsidP="00F6052B">
      <w:pPr>
        <w:ind w:left="357"/>
        <w:jc w:val="left"/>
      </w:pPr>
      <m:oMath>
        <m:r>
          <w:rPr>
            <w:rFonts w:ascii="Cambria Math" w:hAnsi="Cambria Math"/>
          </w:rPr>
          <m:t>r</m:t>
        </m:r>
      </m:oMath>
      <w:r>
        <w:t xml:space="preserve"> – нули передаточной функции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0i</m:t>
            </m:r>
          </m:sub>
        </m:sSub>
      </m:oMath>
      <w:r>
        <w:t xml:space="preserve">); </w:t>
      </w:r>
      <w:r w:rsidRPr="00F6052B">
        <w:br/>
      </w:r>
      <m:oMath>
        <m:r>
          <w:rPr>
            <w:rFonts w:ascii="Cambria Math" w:hAnsi="Cambria Math"/>
          </w:rPr>
          <m:t>p</m:t>
        </m:r>
      </m:oMath>
      <w:r>
        <w:t xml:space="preserve"> – полюсы передаточной функции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0i</m:t>
            </m:r>
          </m:sub>
        </m:sSub>
      </m:oMath>
      <w:r>
        <w:t>);</w:t>
      </w:r>
      <w:r w:rsidRPr="00F6052B">
        <w:br/>
      </w:r>
      <m:oMath>
        <m:r>
          <w:rPr>
            <w:rFonts w:ascii="Cambria Math" w:hAnsi="Cambria Math"/>
          </w:rPr>
          <m:t>k</m:t>
        </m:r>
      </m:oMath>
      <w:r>
        <w:t xml:space="preserve"> – коэффициент </w:t>
      </w:r>
      <m:oMath>
        <m:r>
          <w:rPr>
            <w:rFonts w:ascii="Cambria Math" w:hAnsi="Cambria Math"/>
          </w:rPr>
          <m:t>C</m:t>
        </m:r>
      </m:oMath>
      <w:r>
        <w:t>.</w:t>
      </w:r>
    </w:p>
    <w:p w14:paraId="0B1CF8ED" w14:textId="77777777" w:rsidR="00F6052B" w:rsidRPr="00384AEF" w:rsidRDefault="00F6052B" w:rsidP="00F6052B">
      <w:pPr>
        <w:pStyle w:val="a8"/>
        <w:numPr>
          <w:ilvl w:val="0"/>
          <w:numId w:val="6"/>
        </w:numPr>
      </w:pPr>
      <w:r>
        <w:rPr>
          <w:rFonts w:eastAsiaTheme="minorEastAsia"/>
        </w:rPr>
        <w:t>Устойчива ли система.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61"/>
      </w:tblGrid>
      <w:tr w:rsidR="00F6052B" w14:paraId="4A315A5B" w14:textId="77777777" w:rsidTr="00F6052B">
        <w:tc>
          <w:tcPr>
            <w:tcW w:w="1068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8659D6" w14:textId="77777777" w:rsidR="00F6052B" w:rsidRPr="00F6052B" w:rsidRDefault="00F6052B" w:rsidP="00F6052B">
            <w:pPr>
              <w:rPr>
                <w:i/>
              </w:rPr>
            </w:pPr>
            <w:r w:rsidRPr="00F6052B">
              <w:rPr>
                <w:i/>
              </w:rPr>
              <w:t>Для того чтобы линейная дискретная система была устойчива, необходимо и достаточно, чтобы все корни ее характеристического уравнения (полюсы системы) были по модулю меньше единицы.</w:t>
            </w:r>
          </w:p>
        </w:tc>
      </w:tr>
    </w:tbl>
    <w:p w14:paraId="62643963" w14:textId="77777777" w:rsidR="00F6052B" w:rsidRDefault="00F6052B" w:rsidP="00F6052B">
      <w:r>
        <w:t>У нас уже имеются найденные полюсы системы в задании 2 (импульсная характеристика системы):</w:t>
      </w:r>
    </w:p>
    <w:p w14:paraId="39FA6D1F" w14:textId="77777777" w:rsidR="00F6052B" w:rsidRDefault="00000000" w:rsidP="00F6052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7391627" w14:textId="77777777" w:rsidR="00F6052B" w:rsidRPr="00F6052B" w:rsidRDefault="00F6052B" w:rsidP="00F6052B">
      <w:r>
        <w:t>Оба корня по модулю меньше единицы, следовательно, система является устойчивой и при ограниченном входном сигнале формирует ограниченный выходной сигнал.</w:t>
      </w:r>
    </w:p>
    <w:p w14:paraId="4413B27B" w14:textId="77777777" w:rsidR="00F6052B" w:rsidRPr="00824F93" w:rsidRDefault="00F6052B" w:rsidP="00824F93">
      <w:pPr>
        <w:pStyle w:val="af6"/>
      </w:pPr>
      <w:r>
        <w:t xml:space="preserve">Для проверки воспользуемся функцией </w:t>
      </w:r>
      <w:r w:rsidRPr="00F6052B">
        <w:rPr>
          <w:i/>
        </w:rPr>
        <w:t>zplane</w:t>
      </w:r>
      <w:r w:rsidR="00824F93">
        <w:t xml:space="preserve"> в системе MATLAB</w:t>
      </w:r>
      <w: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24F93" w:rsidRPr="008D22BE" w14:paraId="2C339182" w14:textId="77777777" w:rsidTr="00824F93">
        <w:tc>
          <w:tcPr>
            <w:tcW w:w="10682" w:type="dxa"/>
          </w:tcPr>
          <w:p w14:paraId="24BCE723" w14:textId="77777777" w:rsidR="008D22BE" w:rsidRPr="008D22BE" w:rsidRDefault="008D22BE" w:rsidP="008D22BE">
            <w:pPr>
              <w:pStyle w:val="af2"/>
            </w:pPr>
            <w:r w:rsidRPr="008D22BE">
              <w:rPr>
                <w:b/>
                <w:bCs/>
              </w:rPr>
              <w:t xml:space="preserve">octave:1&gt; </w:t>
            </w:r>
            <w:r w:rsidRPr="008D22BE">
              <w:t>b = 1;</w:t>
            </w:r>
          </w:p>
          <w:p w14:paraId="7DFBE401" w14:textId="77777777" w:rsidR="008D22BE" w:rsidRPr="008D22BE" w:rsidRDefault="008D22BE" w:rsidP="008D22BE">
            <w:pPr>
              <w:pStyle w:val="af2"/>
            </w:pPr>
            <w:r w:rsidRPr="008D22BE">
              <w:t>a = [1 3/4 1/8];</w:t>
            </w:r>
          </w:p>
          <w:p w14:paraId="228D9255" w14:textId="44D656F3" w:rsidR="00824F93" w:rsidRDefault="008D22BE" w:rsidP="00824F93">
            <w:pPr>
              <w:pStyle w:val="af2"/>
            </w:pPr>
            <w:proofErr w:type="gramStart"/>
            <w:r w:rsidRPr="008D22BE">
              <w:t>zplane(</w:t>
            </w:r>
            <w:proofErr w:type="gramEnd"/>
            <w:r w:rsidRPr="008D22BE">
              <w:t>b, a)</w:t>
            </w:r>
          </w:p>
        </w:tc>
      </w:tr>
    </w:tbl>
    <w:p w14:paraId="5161FEC5" w14:textId="77777777" w:rsidR="00824F93" w:rsidRPr="00824F93" w:rsidRDefault="00824F93" w:rsidP="00824F93">
      <w:pPr>
        <w:pStyle w:val="af6"/>
      </w:pPr>
      <w:r>
        <w:lastRenderedPageBreak/>
        <w:t>Карта нулей и полюсов представлена на рис. 6.</w:t>
      </w:r>
    </w:p>
    <w:p w14:paraId="37779D8A" w14:textId="5DFAC1EF" w:rsidR="00824F93" w:rsidRDefault="008D22BE" w:rsidP="00824F93">
      <w:pPr>
        <w:pStyle w:val="af6"/>
        <w:jc w:val="center"/>
      </w:pPr>
      <w:r>
        <w:rPr>
          <w:noProof/>
        </w:rPr>
        <w:drawing>
          <wp:inline distT="0" distB="0" distL="0" distR="0" wp14:anchorId="77EEDFA3" wp14:editId="175F366A">
            <wp:extent cx="3546282" cy="3489960"/>
            <wp:effectExtent l="0" t="0" r="0" b="0"/>
            <wp:docPr id="1265664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64191" name=""/>
                    <pic:cNvPicPr/>
                  </pic:nvPicPr>
                  <pic:blipFill rotWithShape="1"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rcRect l="17296" t="6956" r="16198" b="5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403" cy="3491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38609" w14:textId="77777777" w:rsidR="00824F93" w:rsidRDefault="00824F93" w:rsidP="00824F93">
      <w:pPr>
        <w:pStyle w:val="af4"/>
        <w:jc w:val="center"/>
      </w:pPr>
      <w:r w:rsidRPr="00145BD7">
        <w:t xml:space="preserve">Рис. </w:t>
      </w:r>
      <w:fldSimple w:instr=" SEQ Рис. \* ARABIC ">
        <w:r>
          <w:rPr>
            <w:noProof/>
          </w:rPr>
          <w:t>6</w:t>
        </w:r>
      </w:fldSimple>
      <w:r w:rsidRPr="00145BD7">
        <w:t xml:space="preserve">. </w:t>
      </w:r>
      <w:r>
        <w:t>Карта нулей и полюсов</w:t>
      </w:r>
    </w:p>
    <w:p w14:paraId="6D99C502" w14:textId="77777777" w:rsidR="002955E5" w:rsidRDefault="002955E5" w:rsidP="002955E5">
      <w:r>
        <w:t>Поскольку оба корня по модулю меньше единицы (располагаются внутри единичного круга), система является устойчивой.</w:t>
      </w:r>
    </w:p>
    <w:p w14:paraId="3F27D158" w14:textId="77777777" w:rsidR="002955E5" w:rsidRPr="00384AEF" w:rsidRDefault="002955E5" w:rsidP="002955E5">
      <w:pPr>
        <w:pStyle w:val="a8"/>
        <w:numPr>
          <w:ilvl w:val="0"/>
          <w:numId w:val="6"/>
        </w:numPr>
      </w:pPr>
      <w:r>
        <w:rPr>
          <w:rFonts w:eastAsiaTheme="minorEastAsia"/>
        </w:rPr>
        <w:t xml:space="preserve">Выходную последовательность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</m:d>
      </m:oMath>
      <w:r w:rsidRPr="00384AEF">
        <w:rPr>
          <w:rFonts w:eastAsiaTheme="minorEastAsia"/>
        </w:rPr>
        <w:t xml:space="preserve"> (</w:t>
      </w:r>
      <w:r>
        <w:rPr>
          <w:rFonts w:eastAsiaTheme="minorEastAsia"/>
        </w:rPr>
        <w:t>несколько первых отсчётов):</w:t>
      </w:r>
    </w:p>
    <w:p w14:paraId="7596F1DC" w14:textId="77777777" w:rsidR="002955E5" w:rsidRDefault="002955E5" w:rsidP="002955E5">
      <w:pPr>
        <w:pStyle w:val="a8"/>
        <w:numPr>
          <w:ilvl w:val="0"/>
          <w:numId w:val="12"/>
        </w:numPr>
      </w:pPr>
      <w:r>
        <w:t>по разностному уравнению;</w:t>
      </w:r>
    </w:p>
    <w:p w14:paraId="3AC97D68" w14:textId="77777777" w:rsidR="002955E5" w:rsidRDefault="002955E5" w:rsidP="002955E5">
      <w:pPr>
        <w:pStyle w:val="a8"/>
        <w:numPr>
          <w:ilvl w:val="0"/>
          <w:numId w:val="12"/>
        </w:numPr>
      </w:pPr>
      <w:r>
        <w:t>формуле свёртки;</w:t>
      </w:r>
    </w:p>
    <w:p w14:paraId="5EDCDB9E" w14:textId="77777777" w:rsidR="002955E5" w:rsidRDefault="002955E5" w:rsidP="002955E5">
      <w:pPr>
        <w:pStyle w:val="a8"/>
        <w:numPr>
          <w:ilvl w:val="0"/>
          <w:numId w:val="12"/>
        </w:numPr>
      </w:pPr>
      <w:r>
        <w:t xml:space="preserve">с использованием </w:t>
      </w:r>
      <w:r>
        <w:rPr>
          <w:i/>
          <w:iCs/>
          <w:lang w:val="en-US"/>
        </w:rPr>
        <w:t>z</w:t>
      </w:r>
      <w:r>
        <w:t>-преобразования.</w:t>
      </w:r>
    </w:p>
    <w:p w14:paraId="59E21842" w14:textId="69EE4613" w:rsidR="002955E5" w:rsidRDefault="005B5FA4" w:rsidP="002955E5">
      <w:r>
        <w:t>По разностному уравнению</w:t>
      </w:r>
    </w:p>
    <w:p w14:paraId="39BF8E35" w14:textId="6C6612C6" w:rsidR="005B5FA4" w:rsidRDefault="005B5FA4" w:rsidP="002955E5">
      <w:r w:rsidRPr="005B5FA4">
        <w:t>Разностное уравнение получено в задании 3 (структурная схема в прямой форме):</w:t>
      </w:r>
    </w:p>
    <w:p w14:paraId="577F423E" w14:textId="77777777" w:rsidR="005B5FA4" w:rsidRPr="001F6D5A" w:rsidRDefault="005B5FA4" w:rsidP="005B5FA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=x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8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n-2</m:t>
              </m:r>
            </m:e>
          </m:d>
        </m:oMath>
      </m:oMathPara>
    </w:p>
    <w:p w14:paraId="79B2FA3A" w14:textId="2460892F" w:rsidR="005B5FA4" w:rsidRDefault="005B5FA4" w:rsidP="005B5FA4">
      <w:pPr>
        <w:pStyle w:val="af6"/>
      </w:pPr>
      <w:r>
        <w:t>Тогда расчёты имеют вид: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872"/>
        <w:gridCol w:w="1761"/>
        <w:gridCol w:w="7823"/>
      </w:tblGrid>
      <w:tr w:rsidR="005B5FA4" w14:paraId="4F19035E" w14:textId="77777777" w:rsidTr="005B5FA4">
        <w:tc>
          <w:tcPr>
            <w:tcW w:w="417" w:type="pct"/>
            <w:vAlign w:val="center"/>
          </w:tcPr>
          <w:p w14:paraId="658AD455" w14:textId="53561ECF" w:rsidR="005B5FA4" w:rsidRDefault="005B5FA4" w:rsidP="005B5FA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842" w:type="pct"/>
            <w:vAlign w:val="center"/>
          </w:tcPr>
          <w:p w14:paraId="1A00A9C8" w14:textId="36BF0D3B" w:rsidR="005B5FA4" w:rsidRDefault="005B5FA4" w:rsidP="005B5FA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3741" w:type="pct"/>
            <w:vAlign w:val="center"/>
          </w:tcPr>
          <w:p w14:paraId="267E1C86" w14:textId="7347C147" w:rsidR="005B5FA4" w:rsidRPr="005B5FA4" w:rsidRDefault="005B5FA4" w:rsidP="005B5FA4">
            <w:pPr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d>
              </m:oMath>
            </m:oMathPara>
          </w:p>
        </w:tc>
      </w:tr>
      <w:tr w:rsidR="005B5FA4" w14:paraId="4EB53C2E" w14:textId="77777777" w:rsidTr="005B5FA4">
        <w:tc>
          <w:tcPr>
            <w:tcW w:w="417" w:type="pct"/>
            <w:vAlign w:val="center"/>
          </w:tcPr>
          <w:p w14:paraId="3F8F9280" w14:textId="5737E7A3" w:rsidR="005B5FA4" w:rsidRDefault="005B5FA4" w:rsidP="005B5FA4">
            <w:pPr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0</m:t>
                </m:r>
              </m:oMath>
            </m:oMathPara>
          </w:p>
        </w:tc>
        <w:tc>
          <w:tcPr>
            <w:tcW w:w="842" w:type="pct"/>
            <w:vAlign w:val="center"/>
          </w:tcPr>
          <w:p w14:paraId="01F408C1" w14:textId="141F08F5" w:rsidR="005B5FA4" w:rsidRPr="005B5FA4" w:rsidRDefault="005B5FA4" w:rsidP="005B5FA4">
            <w:pPr>
              <w:jc w:val="center"/>
              <w:rPr>
                <w:rFonts w:ascii="Times New Roman" w:eastAsia="Times New Roman" w:hAnsi="Times New Roman" w:cs="Times New Roman"/>
                <w:i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val="en-US"/>
                  </w:rPr>
                  <m:t>1</m:t>
                </m:r>
              </m:oMath>
            </m:oMathPara>
          </w:p>
        </w:tc>
        <w:tc>
          <w:tcPr>
            <w:tcW w:w="3741" w:type="pct"/>
            <w:vAlign w:val="center"/>
          </w:tcPr>
          <w:p w14:paraId="0A0075D6" w14:textId="04C11055" w:rsidR="005B5FA4" w:rsidRPr="005B5FA4" w:rsidRDefault="005B5FA4" w:rsidP="005B5FA4">
            <w:pPr>
              <w:jc w:val="center"/>
              <w:rPr>
                <w:rFonts w:ascii="Times New Roman" w:eastAsia="Times New Roman" w:hAnsi="Times New Roman" w:cs="Times New Roman"/>
                <w:i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1</m:t>
                </m:r>
              </m:oMath>
            </m:oMathPara>
          </w:p>
        </w:tc>
      </w:tr>
      <w:tr w:rsidR="005B5FA4" w14:paraId="266EB235" w14:textId="77777777" w:rsidTr="005B5FA4">
        <w:tc>
          <w:tcPr>
            <w:tcW w:w="417" w:type="pct"/>
            <w:vAlign w:val="center"/>
          </w:tcPr>
          <w:p w14:paraId="550B85A2" w14:textId="4F0B4009" w:rsidR="005B5FA4" w:rsidRDefault="005B5FA4" w:rsidP="005B5FA4">
            <w:pPr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1</m:t>
                </m:r>
              </m:oMath>
            </m:oMathPara>
          </w:p>
        </w:tc>
        <w:tc>
          <w:tcPr>
            <w:tcW w:w="842" w:type="pct"/>
            <w:vAlign w:val="center"/>
          </w:tcPr>
          <w:p w14:paraId="361272D1" w14:textId="7A812741" w:rsidR="005B5FA4" w:rsidRDefault="005B5FA4" w:rsidP="005B5FA4">
            <w:pPr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0</m:t>
                </m:r>
              </m:oMath>
            </m:oMathPara>
          </w:p>
        </w:tc>
        <w:tc>
          <w:tcPr>
            <w:tcW w:w="3741" w:type="pct"/>
            <w:vAlign w:val="center"/>
          </w:tcPr>
          <w:p w14:paraId="7CCB8308" w14:textId="7C9FE739" w:rsidR="005B5FA4" w:rsidRPr="005B5FA4" w:rsidRDefault="005B5FA4" w:rsidP="005B5FA4">
            <w:pPr>
              <w:jc w:val="center"/>
              <w:rPr>
                <w:rFonts w:ascii="Times New Roman" w:eastAsia="Times New Roman" w:hAnsi="Times New Roman" w:cs="Times New Roman"/>
                <w:i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3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lang w:val="en-US"/>
                  </w:rPr>
                  <m:t>⋅1=-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4</m:t>
                    </m:r>
                  </m:den>
                </m:f>
              </m:oMath>
            </m:oMathPara>
          </w:p>
        </w:tc>
      </w:tr>
      <w:tr w:rsidR="005B5FA4" w14:paraId="6422330E" w14:textId="77777777" w:rsidTr="005B5FA4">
        <w:tc>
          <w:tcPr>
            <w:tcW w:w="417" w:type="pct"/>
            <w:vAlign w:val="center"/>
          </w:tcPr>
          <w:p w14:paraId="0B6DD61B" w14:textId="787AC4AF" w:rsidR="005B5FA4" w:rsidRDefault="005B5FA4" w:rsidP="005B5FA4">
            <w:pPr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2</m:t>
                </m:r>
              </m:oMath>
            </m:oMathPara>
          </w:p>
        </w:tc>
        <w:tc>
          <w:tcPr>
            <w:tcW w:w="842" w:type="pct"/>
            <w:vAlign w:val="center"/>
          </w:tcPr>
          <w:p w14:paraId="0FBB8A66" w14:textId="3FF94030" w:rsidR="005B5FA4" w:rsidRPr="005B5FA4" w:rsidRDefault="005B5FA4" w:rsidP="005B5FA4">
            <w:pPr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0</m:t>
                </m:r>
              </m:oMath>
            </m:oMathPara>
          </w:p>
        </w:tc>
        <w:tc>
          <w:tcPr>
            <w:tcW w:w="3741" w:type="pct"/>
            <w:vAlign w:val="center"/>
          </w:tcPr>
          <w:p w14:paraId="28B93490" w14:textId="1D767B4E" w:rsidR="005B5FA4" w:rsidRPr="005B5FA4" w:rsidRDefault="005B5FA4" w:rsidP="005B5FA4">
            <w:pPr>
              <w:jc w:val="center"/>
              <w:rPr>
                <w:rFonts w:ascii="Times New Roman" w:eastAsia="Times New Roman" w:hAnsi="Times New Roman" w:cs="Times New Roman"/>
                <w:i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3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lang w:val="en-US"/>
                  </w:rPr>
                  <m:t>⋅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lang w:val="en-US"/>
                          </w:rPr>
                          <m:t>4</m:t>
                        </m:r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8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lang w:val="en-US"/>
                  </w:rPr>
                  <m:t>⋅1=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7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16</m:t>
                    </m:r>
                  </m:den>
                </m:f>
              </m:oMath>
            </m:oMathPara>
          </w:p>
        </w:tc>
      </w:tr>
      <w:tr w:rsidR="005B5FA4" w14:paraId="5EC3DC49" w14:textId="77777777" w:rsidTr="005B5FA4">
        <w:tc>
          <w:tcPr>
            <w:tcW w:w="417" w:type="pct"/>
            <w:vAlign w:val="center"/>
          </w:tcPr>
          <w:p w14:paraId="457546AD" w14:textId="0D98FB2F" w:rsidR="005B5FA4" w:rsidRDefault="005B5FA4" w:rsidP="005B5FA4">
            <w:pPr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3</m:t>
                </m:r>
              </m:oMath>
            </m:oMathPara>
          </w:p>
        </w:tc>
        <w:tc>
          <w:tcPr>
            <w:tcW w:w="842" w:type="pct"/>
            <w:vAlign w:val="center"/>
          </w:tcPr>
          <w:p w14:paraId="3F252208" w14:textId="597B1971" w:rsidR="005B5FA4" w:rsidRPr="005B5FA4" w:rsidRDefault="005B5FA4" w:rsidP="005B5FA4">
            <w:pPr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1</m:t>
                </m:r>
              </m:oMath>
            </m:oMathPara>
          </w:p>
        </w:tc>
        <w:tc>
          <w:tcPr>
            <w:tcW w:w="3741" w:type="pct"/>
            <w:vAlign w:val="center"/>
          </w:tcPr>
          <w:p w14:paraId="0E9755D1" w14:textId="2B9CA390" w:rsidR="005B5FA4" w:rsidRPr="005B5FA4" w:rsidRDefault="005B5FA4" w:rsidP="005B5FA4">
            <w:pPr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1</m:t>
                </m:r>
                <m:r>
                  <w:rPr>
                    <w:rFonts w:ascii="Cambria Math" w:eastAsia="Times New Roman" w:hAnsi="Cambria Math" w:cs="Times New Roman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lang w:val="en-US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7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16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8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lang w:val="en-US"/>
                  </w:rPr>
                  <m:t>⋅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lang w:val="en-US"/>
                          </w:rPr>
                          <m:t>4</m:t>
                        </m:r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49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64</m:t>
                    </m:r>
                  </m:den>
                </m:f>
              </m:oMath>
            </m:oMathPara>
          </w:p>
        </w:tc>
      </w:tr>
      <w:tr w:rsidR="005B5FA4" w14:paraId="28718547" w14:textId="77777777" w:rsidTr="005B5FA4">
        <w:tc>
          <w:tcPr>
            <w:tcW w:w="417" w:type="pct"/>
            <w:vAlign w:val="center"/>
          </w:tcPr>
          <w:p w14:paraId="2FEE35F4" w14:textId="2175B578" w:rsidR="005B5FA4" w:rsidRDefault="005B5FA4" w:rsidP="005B5FA4">
            <w:pPr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4</m:t>
                </m:r>
              </m:oMath>
            </m:oMathPara>
          </w:p>
        </w:tc>
        <w:tc>
          <w:tcPr>
            <w:tcW w:w="842" w:type="pct"/>
            <w:vAlign w:val="center"/>
          </w:tcPr>
          <w:p w14:paraId="6098A8DB" w14:textId="1751BF02" w:rsidR="005B5FA4" w:rsidRPr="005B5FA4" w:rsidRDefault="005B5FA4" w:rsidP="005B5FA4">
            <w:pPr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0</m:t>
                </m:r>
              </m:oMath>
            </m:oMathPara>
          </w:p>
        </w:tc>
        <w:tc>
          <w:tcPr>
            <w:tcW w:w="3741" w:type="pct"/>
            <w:vAlign w:val="center"/>
          </w:tcPr>
          <w:p w14:paraId="5B92C3E1" w14:textId="3A53194F" w:rsidR="005B5FA4" w:rsidRPr="005B5FA4" w:rsidRDefault="005B5FA4" w:rsidP="005B5FA4">
            <w:pPr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3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lang w:val="en-US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49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64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8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lang w:val="en-US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7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16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lang w:val="en-US"/>
                  </w:rPr>
                  <m:t>=-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161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256</m:t>
                    </m:r>
                  </m:den>
                </m:f>
              </m:oMath>
            </m:oMathPara>
          </w:p>
        </w:tc>
      </w:tr>
    </w:tbl>
    <w:p w14:paraId="6C08032B" w14:textId="0350D19E" w:rsidR="005B5FA4" w:rsidRPr="003D74E7" w:rsidRDefault="005B5FA4" w:rsidP="002955E5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w:lastRenderedPageBreak/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1; 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16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49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64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;</m:t>
              </m:r>
              <m:r>
                <w:rPr>
                  <w:rFonts w:ascii="Cambria Math" w:eastAsia="Times New Roman" w:hAnsi="Cambria Math" w:cs="Times New Roman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161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256</m:t>
                  </m:r>
                </m:den>
              </m:f>
              <m:r>
                <w:rPr>
                  <w:rFonts w:ascii="Cambria Math" w:eastAsia="Times New Roman" w:hAnsi="Cambria Math" w:cs="Times New Roman"/>
                  <w:lang w:val="en-US"/>
                </w:rPr>
                <m:t>;…</m:t>
              </m:r>
            </m:e>
          </m:d>
        </m:oMath>
      </m:oMathPara>
    </w:p>
    <w:p w14:paraId="0F043356" w14:textId="5E70BD22" w:rsidR="003D74E7" w:rsidRDefault="003D74E7" w:rsidP="003D74E7">
      <w:pPr>
        <w:pStyle w:val="af6"/>
      </w:pPr>
      <w:r>
        <w:t>По формуле свёртки:</w:t>
      </w:r>
    </w:p>
    <w:p w14:paraId="0030915D" w14:textId="182FB7B1" w:rsidR="003D74E7" w:rsidRPr="003D74E7" w:rsidRDefault="003D74E7" w:rsidP="003D74E7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m=0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r>
                <w:rPr>
                  <w:rFonts w:ascii="Cambria Math" w:hAnsi="Cambria Math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n-m</m:t>
                  </m:r>
                </m:e>
              </m:d>
            </m:e>
          </m:nary>
        </m:oMath>
      </m:oMathPara>
    </w:p>
    <w:p w14:paraId="1B40FBBA" w14:textId="58B95FEF" w:rsidR="003D74E7" w:rsidRDefault="003D74E7" w:rsidP="003D74E7">
      <w:pPr>
        <w:pStyle w:val="af6"/>
      </w:pPr>
      <w:r w:rsidRPr="003D74E7">
        <w:t xml:space="preserve">Импульсная характеристика </w:t>
      </w:r>
      <m:oMath>
        <m:r>
          <w:rPr>
            <w:rFonts w:ascii="Cambria Math" w:hAnsi="Cambria Math"/>
          </w:rPr>
          <m:t>h(n)</m:t>
        </m:r>
      </m:oMath>
      <w:r w:rsidRPr="003D74E7">
        <w:t xml:space="preserve"> найдена в задании 2:</w:t>
      </w:r>
    </w:p>
    <w:p w14:paraId="17157301" w14:textId="77777777" w:rsidR="003D74E7" w:rsidRPr="004F630C" w:rsidRDefault="003D74E7" w:rsidP="003D74E7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</m:sSup>
        </m:oMath>
      </m:oMathPara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82"/>
        <w:gridCol w:w="772"/>
        <w:gridCol w:w="782"/>
        <w:gridCol w:w="8520"/>
      </w:tblGrid>
      <w:tr w:rsidR="000051FC" w14:paraId="62C95EFD" w14:textId="77777777" w:rsidTr="000051FC">
        <w:tc>
          <w:tcPr>
            <w:tcW w:w="0" w:type="auto"/>
            <w:vAlign w:val="center"/>
          </w:tcPr>
          <w:p w14:paraId="608BC6EA" w14:textId="4ECC0305" w:rsidR="003D74E7" w:rsidRPr="003D74E7" w:rsidRDefault="003D74E7" w:rsidP="000051FC">
            <w:pPr>
              <w:jc w:val="center"/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</w:tcPr>
          <w:p w14:paraId="6D5AF624" w14:textId="6391B623" w:rsidR="003D74E7" w:rsidRDefault="003D74E7" w:rsidP="000051FC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</w:tcPr>
          <w:p w14:paraId="55A1BBF0" w14:textId="31CC25F0" w:rsidR="003D74E7" w:rsidRDefault="003D74E7" w:rsidP="000051FC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</w:tcPr>
          <w:p w14:paraId="38B3BF94" w14:textId="72C0B880" w:rsidR="003D74E7" w:rsidRDefault="003D74E7" w:rsidP="000051FC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e>
                </m:d>
              </m:oMath>
            </m:oMathPara>
          </w:p>
        </w:tc>
      </w:tr>
      <w:tr w:rsidR="000051FC" w14:paraId="7C4F3286" w14:textId="77777777" w:rsidTr="000051FC">
        <w:tc>
          <w:tcPr>
            <w:tcW w:w="0" w:type="auto"/>
            <w:vAlign w:val="center"/>
          </w:tcPr>
          <w:p w14:paraId="131F6C14" w14:textId="3C9726EE" w:rsidR="000051FC" w:rsidRDefault="000051FC" w:rsidP="000051FC">
            <w:pPr>
              <w:jc w:val="center"/>
              <w:rPr>
                <w:rFonts w:ascii="Times New Roman" w:eastAsia="Times New Roman" w:hAnsi="Times New Roman" w:cs="Times New Roman"/>
                <w:i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val="en-US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</w:tcPr>
          <w:p w14:paraId="3781FF74" w14:textId="66839EDF" w:rsidR="000051FC" w:rsidRDefault="000051FC" w:rsidP="000051FC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</w:tcPr>
          <w:p w14:paraId="1131C3DC" w14:textId="727633B9" w:rsidR="000051FC" w:rsidRDefault="000051FC" w:rsidP="000051FC">
            <w:pPr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</w:tcPr>
          <w:p w14:paraId="3D3383AC" w14:textId="16D23B24" w:rsidR="000051FC" w:rsidRDefault="000051FC" w:rsidP="000051FC">
            <w:pPr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=1⋅1=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0051FC" w14:paraId="14D8DD78" w14:textId="77777777" w:rsidTr="000051FC">
        <w:tc>
          <w:tcPr>
            <w:tcW w:w="0" w:type="auto"/>
            <w:vAlign w:val="center"/>
          </w:tcPr>
          <w:p w14:paraId="50621DF7" w14:textId="596427C6" w:rsidR="000051FC" w:rsidRDefault="000051FC" w:rsidP="000051FC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val="en-US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</w:tcPr>
          <w:p w14:paraId="5F2466F1" w14:textId="3161E1B1" w:rsidR="000051FC" w:rsidRDefault="000051FC" w:rsidP="000051FC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</w:tcPr>
          <w:p w14:paraId="128E2011" w14:textId="700C5C2E" w:rsidR="000051FC" w:rsidRPr="000051FC" w:rsidRDefault="000051FC" w:rsidP="000051FC">
            <w:pPr>
              <w:jc w:val="center"/>
              <w:rPr>
                <w:rFonts w:ascii="Times New Roman" w:eastAsia="Times New Roman" w:hAnsi="Times New Roman" w:cs="Times New Roman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7170F0F5" w14:textId="0494D70C" w:rsidR="000051FC" w:rsidRPr="000051FC" w:rsidRDefault="000051FC" w:rsidP="000051FC">
            <w:pPr>
              <w:jc w:val="center"/>
              <w:rPr>
                <w:rFonts w:ascii="Times New Roman" w:eastAsia="Times New Roman" w:hAnsi="Times New Roman" w:cs="Times New Roman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+x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=1⋅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4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lang w:val="en-US"/>
                  </w:rPr>
                  <m:t>+0⋅1=</m:t>
                </m:r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0051FC" w14:paraId="2F33A3CE" w14:textId="77777777" w:rsidTr="000051FC">
        <w:tc>
          <w:tcPr>
            <w:tcW w:w="0" w:type="auto"/>
            <w:vAlign w:val="center"/>
          </w:tcPr>
          <w:p w14:paraId="51ADCA9A" w14:textId="51FA4D5F" w:rsidR="000051FC" w:rsidRDefault="000051FC" w:rsidP="000051FC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val="en-US"/>
                  </w:rPr>
                  <m:t>2</m:t>
                </m:r>
              </m:oMath>
            </m:oMathPara>
          </w:p>
        </w:tc>
        <w:tc>
          <w:tcPr>
            <w:tcW w:w="0" w:type="auto"/>
            <w:vAlign w:val="center"/>
          </w:tcPr>
          <w:p w14:paraId="134266C1" w14:textId="47AE6F13" w:rsidR="000051FC" w:rsidRDefault="000051FC" w:rsidP="000051FC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</w:tcPr>
          <w:p w14:paraId="756CAC03" w14:textId="080F8C37" w:rsidR="000051FC" w:rsidRPr="000051FC" w:rsidRDefault="00000000" w:rsidP="000051FC">
            <w:pPr>
              <w:jc w:val="center"/>
              <w:rPr>
                <w:rFonts w:ascii="Times New Roman" w:eastAsia="Times New Roman" w:hAnsi="Times New Roman" w:cs="Times New Roman"/>
                <w:i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650FEE3E" w14:textId="6AE37DF4" w:rsidR="000051FC" w:rsidRPr="000051FC" w:rsidRDefault="000051FC" w:rsidP="000051FC">
            <w:pPr>
              <w:jc w:val="center"/>
              <w:rPr>
                <w:rFonts w:ascii="Times New Roman" w:eastAsia="Times New Roman" w:hAnsi="Times New Roman" w:cs="Times New Roman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+x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+x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=1⋅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16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+0⋅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4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lang w:val="en-US"/>
                  </w:rPr>
                  <m:t>+0⋅1=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</w:tr>
      <w:tr w:rsidR="000051FC" w14:paraId="1BFA5025" w14:textId="77777777" w:rsidTr="000051FC">
        <w:tc>
          <w:tcPr>
            <w:tcW w:w="0" w:type="auto"/>
            <w:vAlign w:val="center"/>
          </w:tcPr>
          <w:p w14:paraId="0E4F8135" w14:textId="4CB01399" w:rsidR="000051FC" w:rsidRDefault="000051FC" w:rsidP="000051FC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val="en-US"/>
                  </w:rPr>
                  <m:t>3</m:t>
                </m:r>
              </m:oMath>
            </m:oMathPara>
          </w:p>
        </w:tc>
        <w:tc>
          <w:tcPr>
            <w:tcW w:w="0" w:type="auto"/>
            <w:vAlign w:val="center"/>
          </w:tcPr>
          <w:p w14:paraId="1B1C8EFF" w14:textId="2AEBB461" w:rsidR="000051FC" w:rsidRDefault="000051FC" w:rsidP="000051FC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</w:tcPr>
          <w:p w14:paraId="31A67DB7" w14:textId="79631DAF" w:rsidR="000051FC" w:rsidRPr="000051FC" w:rsidRDefault="000051FC" w:rsidP="000051FC">
            <w:pPr>
              <w:jc w:val="center"/>
              <w:rPr>
                <w:rFonts w:ascii="Times New Roman" w:eastAsia="Times New Roman" w:hAnsi="Times New Roman" w:cs="Times New Roman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64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5B31AE58" w14:textId="55B17658" w:rsidR="000051FC" w:rsidRPr="000051FC" w:rsidRDefault="000051FC" w:rsidP="000051FC">
            <w:pPr>
              <w:jc w:val="center"/>
              <w:rPr>
                <w:rFonts w:ascii="Times New Roman" w:eastAsia="Times New Roman" w:hAnsi="Times New Roman" w:cs="Times New Roman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+x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+x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+x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==1⋅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64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lang w:val="en-US"/>
                  </w:rPr>
                  <m:t>+0⋅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16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+0⋅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4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lang w:val="en-US"/>
                  </w:rPr>
                  <m:t>+1⋅1=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64</m:t>
                    </m:r>
                  </m:den>
                </m:f>
              </m:oMath>
            </m:oMathPara>
          </w:p>
        </w:tc>
      </w:tr>
      <w:tr w:rsidR="000051FC" w14:paraId="2ED9F349" w14:textId="77777777" w:rsidTr="000051FC">
        <w:tc>
          <w:tcPr>
            <w:tcW w:w="0" w:type="auto"/>
            <w:vAlign w:val="center"/>
          </w:tcPr>
          <w:p w14:paraId="0DF26F4A" w14:textId="5333519C" w:rsidR="000051FC" w:rsidRDefault="000051FC" w:rsidP="000051FC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val="en-US"/>
                  </w:rPr>
                  <m:t>4</m:t>
                </m:r>
              </m:oMath>
            </m:oMathPara>
          </w:p>
        </w:tc>
        <w:tc>
          <w:tcPr>
            <w:tcW w:w="0" w:type="auto"/>
            <w:vAlign w:val="center"/>
          </w:tcPr>
          <w:p w14:paraId="28A42514" w14:textId="7F6CE232" w:rsidR="000051FC" w:rsidRDefault="000051FC" w:rsidP="000051FC">
            <w:pPr>
              <w:jc w:val="center"/>
              <w:rPr>
                <w:rFonts w:ascii="Times New Roman" w:eastAsia="Times New Roman" w:hAnsi="Times New Roman" w:cs="Times New Roman"/>
                <w:i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</w:tcPr>
          <w:p w14:paraId="3C2F36C6" w14:textId="55094D32" w:rsidR="000051FC" w:rsidRPr="000051FC" w:rsidRDefault="00000000" w:rsidP="000051FC">
            <w:pPr>
              <w:jc w:val="center"/>
              <w:rPr>
                <w:rFonts w:ascii="Times New Roman" w:eastAsia="Times New Roman" w:hAnsi="Times New Roman" w:cs="Times New Roman"/>
                <w:i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256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7A5520D8" w14:textId="76B1A2B4" w:rsidR="000051FC" w:rsidRPr="000051FC" w:rsidRDefault="000051FC" w:rsidP="000051FC">
            <w:pPr>
              <w:jc w:val="center"/>
              <w:rPr>
                <w:rFonts w:ascii="Times New Roman" w:eastAsia="Times New Roman" w:hAnsi="Times New Roman" w:cs="Times New Roman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+x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+x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+x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+x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==1⋅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31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256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+0⋅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64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lang w:val="en-US"/>
                  </w:rPr>
                  <m:t>+0⋅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16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+1⋅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4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lang w:val="en-US"/>
                  </w:rPr>
                  <m:t>+0⋅1==</m:t>
                </m:r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256</m:t>
                    </m:r>
                  </m:den>
                </m:f>
              </m:oMath>
            </m:oMathPara>
          </w:p>
        </w:tc>
      </w:tr>
    </w:tbl>
    <w:p w14:paraId="7F6A3614" w14:textId="77777777" w:rsidR="000051FC" w:rsidRPr="003D74E7" w:rsidRDefault="000051FC" w:rsidP="000051FC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1; 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16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49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64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;</m:t>
              </m:r>
              <m:r>
                <w:rPr>
                  <w:rFonts w:ascii="Cambria Math" w:eastAsia="Times New Roman" w:hAnsi="Cambria Math" w:cs="Times New Roman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161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256</m:t>
                  </m:r>
                </m:den>
              </m:f>
              <m:r>
                <w:rPr>
                  <w:rFonts w:ascii="Cambria Math" w:eastAsia="Times New Roman" w:hAnsi="Cambria Math" w:cs="Times New Roman"/>
                  <w:lang w:val="en-US"/>
                </w:rPr>
                <m:t>;…</m:t>
              </m:r>
            </m:e>
          </m:d>
        </m:oMath>
      </m:oMathPara>
    </w:p>
    <w:p w14:paraId="72E770EA" w14:textId="7F10A5EF" w:rsidR="000051FC" w:rsidRDefault="000051FC" w:rsidP="000051FC">
      <w:pPr>
        <w:pStyle w:val="af6"/>
      </w:pPr>
      <w:r>
        <w:t>С</w:t>
      </w:r>
      <w:r>
        <w:rPr>
          <w:lang w:val="en-US"/>
        </w:rPr>
        <w:t xml:space="preserve"> </w:t>
      </w:r>
      <w:r>
        <w:t>использованием</w:t>
      </w:r>
      <w:r>
        <w:rPr>
          <w:lang w:val="en-US"/>
        </w:rPr>
        <w:t xml:space="preserve"> </w:t>
      </w:r>
      <w:r>
        <w:rPr>
          <w:i/>
          <w:iCs/>
          <w:lang w:val="en-US"/>
        </w:rPr>
        <w:t>z</w:t>
      </w:r>
      <w:r>
        <w:rPr>
          <w:lang w:val="en-US"/>
        </w:rPr>
        <w:t>-</w:t>
      </w:r>
      <w:r>
        <w:t>преобразования:</w:t>
      </w:r>
    </w:p>
    <w:p w14:paraId="634AF3DF" w14:textId="2A74D53E" w:rsidR="000051FC" w:rsidRPr="000051FC" w:rsidRDefault="000051FC" w:rsidP="000051FC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</m:den>
          </m:f>
          <m:r>
            <w:rPr>
              <w:rFonts w:ascii="Cambria Math" w:hAnsi="Cambria Math"/>
            </w:rPr>
            <m:t>⇒Y(z)=H(z)X(z)</m:t>
          </m:r>
        </m:oMath>
      </m:oMathPara>
    </w:p>
    <w:p w14:paraId="1D3AB235" w14:textId="42F399C4" w:rsidR="000051FC" w:rsidRPr="00AE38F4" w:rsidRDefault="000051FC" w:rsidP="000051FC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eastAsia="Times New Roman" w:hAnsi="Cambria Math" w:cs="Times New Roman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-2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lang w:val="en-US"/>
            </w:rPr>
            <m:t>,  X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/>
                </w:rPr>
                <m:t>z</m:t>
              </m:r>
            </m:e>
          </m:d>
          <m:r>
            <w:rPr>
              <w:rFonts w:ascii="Cambria Math" w:eastAsia="Times New Roman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-3</m:t>
                  </m:r>
                </m:sup>
              </m:sSup>
            </m:den>
          </m:f>
        </m:oMath>
      </m:oMathPara>
    </w:p>
    <w:p w14:paraId="40AE7957" w14:textId="50A2284F" w:rsidR="00AE38F4" w:rsidRPr="00AE38F4" w:rsidRDefault="00AE38F4" w:rsidP="000051FC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eastAsia="Times New Roman" w:hAnsi="Cambria Math" w:cs="Times New Roman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-2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lang w:val="en-US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-3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eastAsia="Times New Roman" w:hAnsi="Cambria Math" w:cs="Times New Roman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-2</m:t>
                  </m:r>
                </m:sup>
              </m:sSup>
              <m:r>
                <w:rPr>
                  <w:rFonts w:ascii="Cambria Math" w:eastAsia="Times New Roman" w:hAnsi="Cambria Math" w:cs="Times New Roman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-3</m:t>
                  </m:r>
                </m:sup>
              </m:sSup>
              <m:r>
                <w:rPr>
                  <w:rFonts w:ascii="Cambria Math" w:eastAsia="Times New Roman" w:hAnsi="Cambria Math" w:cs="Times New Roman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-4</m:t>
                  </m:r>
                </m:sup>
              </m:sSup>
              <m:r>
                <w:rPr>
                  <w:rFonts w:ascii="Cambria Math" w:eastAsia="Times New Roman" w:hAnsi="Cambria Math" w:cs="Times New Roman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-5</m:t>
                  </m:r>
                </m:sup>
              </m:sSup>
            </m:den>
          </m:f>
        </m:oMath>
      </m:oMathPara>
    </w:p>
    <w:p w14:paraId="25B49359" w14:textId="77777777" w:rsidR="00223888" w:rsidRDefault="00223888">
      <w:pPr>
        <w:jc w:val="left"/>
        <w:rPr>
          <w:rFonts w:eastAsiaTheme="minorEastAsia"/>
        </w:rPr>
      </w:pPr>
      <w:r>
        <w:br w:type="page"/>
      </w:r>
    </w:p>
    <w:p w14:paraId="016B2277" w14:textId="7F777AF2" w:rsidR="00AE38F4" w:rsidRPr="00AE38F4" w:rsidRDefault="00AE38F4" w:rsidP="00AE38F4">
      <w:pPr>
        <w:pStyle w:val="af6"/>
      </w:pPr>
      <w:r>
        <w:lastRenderedPageBreak/>
        <w:t xml:space="preserve">Выходную последовательность </w:t>
      </w:r>
      <m:oMath>
        <m:r>
          <w:rPr>
            <w:rFonts w:ascii="Cambria Math" w:hAnsi="Cambria Math"/>
          </w:rPr>
          <m:t>y(n)</m:t>
        </m:r>
      </m:oMath>
      <w:r w:rsidRPr="00AE38F4">
        <w:t xml:space="preserve"> найд</w:t>
      </w:r>
      <w:r>
        <w:t>ё</w:t>
      </w:r>
      <w:r w:rsidRPr="00AE38F4">
        <w:t>м разложением по степеням, пут</w:t>
      </w:r>
      <w:r>
        <w:t>ё</w:t>
      </w:r>
      <w:r w:rsidRPr="00AE38F4">
        <w:t>м деления числителя на знаменатель:</w:t>
      </w:r>
    </w:p>
    <w:tbl>
      <w:tblPr>
        <w:tblStyle w:val="a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65"/>
        <w:gridCol w:w="165"/>
        <w:gridCol w:w="695"/>
        <w:gridCol w:w="821"/>
        <w:gridCol w:w="822"/>
        <w:gridCol w:w="946"/>
        <w:gridCol w:w="1069"/>
        <w:gridCol w:w="1069"/>
        <w:gridCol w:w="946"/>
        <w:gridCol w:w="1069"/>
        <w:gridCol w:w="1056"/>
        <w:gridCol w:w="946"/>
        <w:gridCol w:w="697"/>
      </w:tblGrid>
      <w:tr w:rsidR="00DB51B7" w:rsidRPr="00DB51B7" w14:paraId="61896FD1" w14:textId="77777777" w:rsidTr="00DB51B7">
        <w:tc>
          <w:tcPr>
            <w:tcW w:w="85" w:type="pct"/>
            <w:vMerge w:val="restart"/>
            <w:tcMar>
              <w:left w:w="0" w:type="dxa"/>
              <w:right w:w="0" w:type="dxa"/>
            </w:tcMar>
            <w:vAlign w:val="center"/>
          </w:tcPr>
          <w:p w14:paraId="3C44C857" w14:textId="0FD8193C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  <w:lang w:val="en-US"/>
                  </w:rPr>
                  <m:t>-</m:t>
                </m:r>
              </m:oMath>
            </m:oMathPara>
          </w:p>
        </w:tc>
        <w:tc>
          <w:tcPr>
            <w:tcW w:w="85" w:type="pct"/>
            <w:tcMar>
              <w:left w:w="0" w:type="dxa"/>
              <w:right w:w="0" w:type="dxa"/>
            </w:tcMar>
            <w:vAlign w:val="center"/>
          </w:tcPr>
          <w:p w14:paraId="35C67771" w14:textId="6857D7C3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1</m:t>
                </m:r>
              </m:oMath>
            </m:oMathPara>
          </w:p>
        </w:tc>
        <w:tc>
          <w:tcPr>
            <w:tcW w:w="341" w:type="pct"/>
            <w:tcMar>
              <w:left w:w="0" w:type="dxa"/>
              <w:right w:w="0" w:type="dxa"/>
            </w:tcMar>
            <w:vAlign w:val="center"/>
          </w:tcPr>
          <w:p w14:paraId="19E0E89E" w14:textId="62A7598D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00" w:type="pct"/>
            <w:tcMar>
              <w:left w:w="0" w:type="dxa"/>
              <w:right w:w="0" w:type="dxa"/>
            </w:tcMar>
            <w:vAlign w:val="center"/>
          </w:tcPr>
          <w:p w14:paraId="6448C293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00" w:type="pct"/>
            <w:tcMar>
              <w:left w:w="0" w:type="dxa"/>
              <w:right w:w="0" w:type="dxa"/>
            </w:tcMar>
            <w:vAlign w:val="center"/>
          </w:tcPr>
          <w:p w14:paraId="565D5EB0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59" w:type="pct"/>
            <w:tcMar>
              <w:left w:w="0" w:type="dxa"/>
              <w:right w:w="0" w:type="dxa"/>
            </w:tcMar>
            <w:vAlign w:val="center"/>
          </w:tcPr>
          <w:p w14:paraId="5706653F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518" w:type="pct"/>
            <w:tcBorders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66FD87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518" w:type="pct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918DD24" w14:textId="6D0401E0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1</m:t>
                </m:r>
              </m:oMath>
            </m:oMathPara>
          </w:p>
        </w:tc>
        <w:tc>
          <w:tcPr>
            <w:tcW w:w="459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9E8714A" w14:textId="1CEE226B" w:rsidR="001259B8" w:rsidRPr="00DB51B7" w:rsidRDefault="00CF332F" w:rsidP="001259B8">
            <w:pPr>
              <w:jc w:val="center"/>
              <w:rPr>
                <w:i/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518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54EFB1A" w14:textId="76AB3776" w:rsidR="001259B8" w:rsidRPr="00DB51B7" w:rsidRDefault="00CF332F" w:rsidP="001259B8">
            <w:pPr>
              <w:jc w:val="center"/>
              <w:rPr>
                <w:i/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8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418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203D867" w14:textId="69BF60A5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459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891DDF4" w14:textId="6B786827" w:rsidR="001259B8" w:rsidRPr="00DB51B7" w:rsidRDefault="001259B8" w:rsidP="001259B8">
            <w:pPr>
              <w:jc w:val="center"/>
              <w:rPr>
                <w:i/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340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EFCC11E" w14:textId="0B83E479" w:rsidR="001259B8" w:rsidRPr="00DB51B7" w:rsidRDefault="001259B8" w:rsidP="001259B8">
            <w:pPr>
              <w:jc w:val="center"/>
              <w:rPr>
                <w:i/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8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</w:tr>
      <w:tr w:rsidR="00DB51B7" w:rsidRPr="00DB51B7" w14:paraId="23E46469" w14:textId="77777777" w:rsidTr="00DB51B7">
        <w:tc>
          <w:tcPr>
            <w:tcW w:w="85" w:type="pct"/>
            <w:vMerge/>
            <w:tcMar>
              <w:left w:w="0" w:type="dxa"/>
              <w:right w:w="0" w:type="dxa"/>
            </w:tcMar>
            <w:vAlign w:val="center"/>
          </w:tcPr>
          <w:p w14:paraId="70938F8C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85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7F6D9E7" w14:textId="050AB302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1</m:t>
                </m:r>
              </m:oMath>
            </m:oMathPara>
          </w:p>
        </w:tc>
        <w:tc>
          <w:tcPr>
            <w:tcW w:w="341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412706D" w14:textId="6CF1A8E8" w:rsidR="001259B8" w:rsidRPr="00DB51B7" w:rsidRDefault="00DB51B7" w:rsidP="001259B8">
            <w:pPr>
              <w:jc w:val="center"/>
              <w:rPr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400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6FC297" w14:textId="3AB7BFB3" w:rsidR="001259B8" w:rsidRPr="00DB51B7" w:rsidRDefault="00DB51B7" w:rsidP="001259B8">
            <w:pPr>
              <w:jc w:val="center"/>
              <w:rPr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8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400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488EF27" w14:textId="2411EF86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459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44B6BE8" w14:textId="47B9E59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518" w:type="pct"/>
            <w:tcBorders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C777AB9" w14:textId="669A9FA3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8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EABE413" w14:textId="37EE1300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  <w:lang w:val="en-US"/>
                  </w:rPr>
                  <m:t>1</m:t>
                </m:r>
              </m:oMath>
            </m:oMathPara>
          </w:p>
        </w:tc>
        <w:tc>
          <w:tcPr>
            <w:tcW w:w="459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35970B6" w14:textId="1CBE1C29" w:rsidR="001259B8" w:rsidRPr="00DB51B7" w:rsidRDefault="00DB51B7" w:rsidP="001259B8">
            <w:pPr>
              <w:jc w:val="center"/>
              <w:rPr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  <w:lang w:val="en-US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518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945DEB7" w14:textId="7B0B3741" w:rsidR="001259B8" w:rsidRPr="00DB51B7" w:rsidRDefault="00DB51B7" w:rsidP="001259B8">
            <w:pPr>
              <w:jc w:val="center"/>
              <w:rPr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  <w:lang w:val="en-US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  <w:lang w:val="en-US"/>
                      </w:rPr>
                      <m:t>16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418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7E0232" w14:textId="727B30C7" w:rsidR="001259B8" w:rsidRPr="00DB51B7" w:rsidRDefault="00DB51B7" w:rsidP="001259B8">
            <w:pPr>
              <w:jc w:val="center"/>
              <w:rPr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  <w:lang w:val="en-US"/>
                      </w:rPr>
                      <m:t>49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  <w:lang w:val="en-US"/>
                      </w:rPr>
                      <m:t>64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459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52731B3" w14:textId="6277094C" w:rsidR="001259B8" w:rsidRPr="00DB51B7" w:rsidRDefault="00DB51B7" w:rsidP="001259B8">
            <w:pPr>
              <w:jc w:val="center"/>
              <w:rPr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  <w:lang w:val="en-US"/>
                      </w:rPr>
                      <m:t>161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  <w:lang w:val="en-US"/>
                      </w:rPr>
                      <m:t>256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340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BAA6B55" w14:textId="485F7BCA" w:rsidR="001259B8" w:rsidRPr="00DB51B7" w:rsidRDefault="00DB51B7" w:rsidP="001259B8">
            <w:pPr>
              <w:jc w:val="center"/>
              <w:rPr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  <w:lang w:val="en-US"/>
                  </w:rPr>
                  <m:t>…</m:t>
                </m:r>
              </m:oMath>
            </m:oMathPara>
          </w:p>
        </w:tc>
      </w:tr>
      <w:tr w:rsidR="00DB51B7" w:rsidRPr="00DB51B7" w14:paraId="5EC153D0" w14:textId="77777777" w:rsidTr="00DB51B7">
        <w:tc>
          <w:tcPr>
            <w:tcW w:w="85" w:type="pct"/>
            <w:tcMar>
              <w:left w:w="0" w:type="dxa"/>
              <w:right w:w="0" w:type="dxa"/>
            </w:tcMar>
            <w:vAlign w:val="center"/>
          </w:tcPr>
          <w:p w14:paraId="0BECE365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85" w:type="pct"/>
            <w:vMerge w:val="restar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9DC459A" w14:textId="3EA675AB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  <w:lang w:val="en-US"/>
                  </w:rPr>
                  <m:t>-</m:t>
                </m:r>
              </m:oMath>
            </m:oMathPara>
          </w:p>
        </w:tc>
        <w:tc>
          <w:tcPr>
            <w:tcW w:w="341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266E95B" w14:textId="607A970B" w:rsidR="001259B8" w:rsidRPr="00DB51B7" w:rsidRDefault="00DB51B7" w:rsidP="001259B8">
            <w:pPr>
              <w:jc w:val="center"/>
              <w:rPr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400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1131BAE" w14:textId="69C51256" w:rsidR="001259B8" w:rsidRPr="00DB51B7" w:rsidRDefault="00DB51B7" w:rsidP="001259B8">
            <w:pPr>
              <w:jc w:val="center"/>
              <w:rPr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8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400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519B0F6" w14:textId="49AFD6B0" w:rsidR="001259B8" w:rsidRPr="00DB51B7" w:rsidRDefault="00DB51B7" w:rsidP="001259B8">
            <w:pPr>
              <w:jc w:val="center"/>
              <w:rPr>
                <w:i/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459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5A6A38A" w14:textId="3CD4C02B" w:rsidR="001259B8" w:rsidRPr="00DB51B7" w:rsidRDefault="00DB51B7" w:rsidP="001259B8">
            <w:pPr>
              <w:jc w:val="center"/>
              <w:rPr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518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4DC9443" w14:textId="79091896" w:rsidR="001259B8" w:rsidRPr="00DB51B7" w:rsidRDefault="00DB51B7" w:rsidP="001259B8">
            <w:pPr>
              <w:jc w:val="center"/>
              <w:rPr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8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518" w:type="pct"/>
            <w:tcMar>
              <w:left w:w="0" w:type="dxa"/>
              <w:right w:w="0" w:type="dxa"/>
            </w:tcMar>
            <w:vAlign w:val="center"/>
          </w:tcPr>
          <w:p w14:paraId="7D30B1D7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59" w:type="pct"/>
            <w:tcMar>
              <w:left w:w="0" w:type="dxa"/>
              <w:right w:w="0" w:type="dxa"/>
            </w:tcMar>
            <w:vAlign w:val="center"/>
          </w:tcPr>
          <w:p w14:paraId="50238DB3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518" w:type="pct"/>
            <w:tcMar>
              <w:left w:w="0" w:type="dxa"/>
              <w:right w:w="0" w:type="dxa"/>
            </w:tcMar>
            <w:vAlign w:val="center"/>
          </w:tcPr>
          <w:p w14:paraId="7EFFEAF5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18" w:type="pct"/>
            <w:tcMar>
              <w:left w:w="0" w:type="dxa"/>
              <w:right w:w="0" w:type="dxa"/>
            </w:tcMar>
            <w:vAlign w:val="center"/>
          </w:tcPr>
          <w:p w14:paraId="3AE5BE87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59" w:type="pct"/>
            <w:tcMar>
              <w:left w:w="0" w:type="dxa"/>
              <w:right w:w="0" w:type="dxa"/>
            </w:tcMar>
            <w:vAlign w:val="center"/>
          </w:tcPr>
          <w:p w14:paraId="1ACB0EE5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340" w:type="pct"/>
            <w:tcMar>
              <w:left w:w="0" w:type="dxa"/>
              <w:right w:w="0" w:type="dxa"/>
            </w:tcMar>
            <w:vAlign w:val="center"/>
          </w:tcPr>
          <w:p w14:paraId="7B073676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</w:tr>
      <w:tr w:rsidR="00DB51B7" w:rsidRPr="00DB51B7" w14:paraId="69B0D2FD" w14:textId="77777777" w:rsidTr="00DB51B7">
        <w:tc>
          <w:tcPr>
            <w:tcW w:w="85" w:type="pct"/>
            <w:tcMar>
              <w:left w:w="0" w:type="dxa"/>
              <w:right w:w="0" w:type="dxa"/>
            </w:tcMar>
            <w:vAlign w:val="center"/>
          </w:tcPr>
          <w:p w14:paraId="3BD5652B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85" w:type="pct"/>
            <w:vMerge/>
            <w:tcMar>
              <w:left w:w="0" w:type="dxa"/>
              <w:right w:w="0" w:type="dxa"/>
            </w:tcMar>
            <w:vAlign w:val="center"/>
          </w:tcPr>
          <w:p w14:paraId="0496FB7D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341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F3AAE39" w14:textId="50C24BC4" w:rsidR="001259B8" w:rsidRPr="00DB51B7" w:rsidRDefault="00DB51B7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400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93A82F1" w14:textId="3FA0B017" w:rsidR="001259B8" w:rsidRPr="00DB51B7" w:rsidRDefault="00DB51B7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16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400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4BE4745" w14:textId="33154320" w:rsidR="001259B8" w:rsidRPr="00DB51B7" w:rsidRDefault="00DB51B7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32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459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2C0F550" w14:textId="57454416" w:rsidR="001259B8" w:rsidRPr="00DB51B7" w:rsidRDefault="00DB51B7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518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8FD055" w14:textId="6C019005" w:rsidR="001259B8" w:rsidRPr="00DB51B7" w:rsidRDefault="00DB51B7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16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518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3837A7" w14:textId="3852CB1B" w:rsidR="001259B8" w:rsidRPr="00DB51B7" w:rsidRDefault="00DB51B7" w:rsidP="001259B8">
            <w:pPr>
              <w:jc w:val="center"/>
              <w:rPr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32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459" w:type="pct"/>
            <w:tcMar>
              <w:left w:w="0" w:type="dxa"/>
              <w:right w:w="0" w:type="dxa"/>
            </w:tcMar>
            <w:vAlign w:val="center"/>
          </w:tcPr>
          <w:p w14:paraId="26BBD54A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518" w:type="pct"/>
            <w:tcMar>
              <w:left w:w="0" w:type="dxa"/>
              <w:right w:w="0" w:type="dxa"/>
            </w:tcMar>
            <w:vAlign w:val="center"/>
          </w:tcPr>
          <w:p w14:paraId="0EF246A3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18" w:type="pct"/>
            <w:tcMar>
              <w:left w:w="0" w:type="dxa"/>
              <w:right w:w="0" w:type="dxa"/>
            </w:tcMar>
            <w:vAlign w:val="center"/>
          </w:tcPr>
          <w:p w14:paraId="7F8C8B04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59" w:type="pct"/>
            <w:tcMar>
              <w:left w:w="0" w:type="dxa"/>
              <w:right w:w="0" w:type="dxa"/>
            </w:tcMar>
            <w:vAlign w:val="center"/>
          </w:tcPr>
          <w:p w14:paraId="4DBE144F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340" w:type="pct"/>
            <w:tcMar>
              <w:left w:w="0" w:type="dxa"/>
              <w:right w:w="0" w:type="dxa"/>
            </w:tcMar>
            <w:vAlign w:val="center"/>
          </w:tcPr>
          <w:p w14:paraId="101DFE48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</w:tr>
      <w:tr w:rsidR="00DB51B7" w:rsidRPr="00DB51B7" w14:paraId="1C402888" w14:textId="77777777" w:rsidTr="00DB51B7">
        <w:tc>
          <w:tcPr>
            <w:tcW w:w="85" w:type="pct"/>
            <w:tcMar>
              <w:left w:w="0" w:type="dxa"/>
              <w:right w:w="0" w:type="dxa"/>
            </w:tcMar>
            <w:vAlign w:val="center"/>
          </w:tcPr>
          <w:p w14:paraId="666EDC1A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85" w:type="pct"/>
            <w:tcMar>
              <w:left w:w="0" w:type="dxa"/>
              <w:right w:w="0" w:type="dxa"/>
            </w:tcMar>
            <w:vAlign w:val="center"/>
          </w:tcPr>
          <w:p w14:paraId="45FEB82C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341" w:type="pct"/>
            <w:vMerge w:val="restar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7EC4AF2" w14:textId="43DE16BD" w:rsidR="001259B8" w:rsidRPr="00DB51B7" w:rsidRDefault="001259B8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  <w:lang w:val="en-US"/>
                  </w:rPr>
                  <m:t>-</m:t>
                </m:r>
              </m:oMath>
            </m:oMathPara>
          </w:p>
        </w:tc>
        <w:tc>
          <w:tcPr>
            <w:tcW w:w="400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F041363" w14:textId="7145D4F5" w:rsidR="001259B8" w:rsidRPr="00DB51B7" w:rsidRDefault="00000000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16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400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687EE6" w14:textId="16A5F8AB" w:rsidR="001259B8" w:rsidRPr="00DB51B7" w:rsidRDefault="00DB51B7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35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32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459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5D937C4" w14:textId="1751DFD4" w:rsidR="001259B8" w:rsidRPr="00DB51B7" w:rsidRDefault="001259B8" w:rsidP="001259B8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518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93D1792" w14:textId="12FF0994" w:rsidR="001259B8" w:rsidRPr="00DB51B7" w:rsidRDefault="00DB51B7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16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518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7BE0CD0" w14:textId="5B46A58C" w:rsidR="001259B8" w:rsidRPr="00DB51B7" w:rsidRDefault="00DB51B7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32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459" w:type="pct"/>
            <w:tcMar>
              <w:left w:w="0" w:type="dxa"/>
              <w:right w:w="0" w:type="dxa"/>
            </w:tcMar>
            <w:vAlign w:val="center"/>
          </w:tcPr>
          <w:p w14:paraId="60FE5A0F" w14:textId="62E219C0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518" w:type="pct"/>
            <w:tcMar>
              <w:left w:w="0" w:type="dxa"/>
              <w:right w:w="0" w:type="dxa"/>
            </w:tcMar>
            <w:vAlign w:val="center"/>
          </w:tcPr>
          <w:p w14:paraId="18D1CAC4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18" w:type="pct"/>
            <w:tcMar>
              <w:left w:w="0" w:type="dxa"/>
              <w:right w:w="0" w:type="dxa"/>
            </w:tcMar>
            <w:vAlign w:val="center"/>
          </w:tcPr>
          <w:p w14:paraId="435C8876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59" w:type="pct"/>
            <w:tcMar>
              <w:left w:w="0" w:type="dxa"/>
              <w:right w:w="0" w:type="dxa"/>
            </w:tcMar>
            <w:vAlign w:val="center"/>
          </w:tcPr>
          <w:p w14:paraId="4FEBE6BD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340" w:type="pct"/>
            <w:tcMar>
              <w:left w:w="0" w:type="dxa"/>
              <w:right w:w="0" w:type="dxa"/>
            </w:tcMar>
            <w:vAlign w:val="center"/>
          </w:tcPr>
          <w:p w14:paraId="27FFD2A1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</w:tr>
      <w:tr w:rsidR="00DB51B7" w:rsidRPr="00DB51B7" w14:paraId="2F335A8D" w14:textId="77777777" w:rsidTr="00DB51B7">
        <w:tc>
          <w:tcPr>
            <w:tcW w:w="85" w:type="pct"/>
            <w:tcMar>
              <w:left w:w="0" w:type="dxa"/>
              <w:right w:w="0" w:type="dxa"/>
            </w:tcMar>
            <w:vAlign w:val="center"/>
          </w:tcPr>
          <w:p w14:paraId="0B75D3C8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85" w:type="pct"/>
            <w:tcMar>
              <w:left w:w="0" w:type="dxa"/>
              <w:right w:w="0" w:type="dxa"/>
            </w:tcMar>
            <w:vAlign w:val="center"/>
          </w:tcPr>
          <w:p w14:paraId="424A572E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341" w:type="pct"/>
            <w:vMerge/>
            <w:tcMar>
              <w:left w:w="0" w:type="dxa"/>
              <w:right w:w="0" w:type="dxa"/>
            </w:tcMar>
            <w:vAlign w:val="center"/>
          </w:tcPr>
          <w:p w14:paraId="38FF4A0A" w14:textId="77777777" w:rsidR="001259B8" w:rsidRPr="00DB51B7" w:rsidRDefault="001259B8" w:rsidP="001259B8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400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4C842AA" w14:textId="3B9322E2" w:rsidR="001259B8" w:rsidRPr="00DB51B7" w:rsidRDefault="00000000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16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400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1B25638" w14:textId="04788235" w:rsidR="001259B8" w:rsidRPr="00DB51B7" w:rsidRDefault="00DB51B7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64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459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1A24962" w14:textId="2C57DD12" w:rsidR="001259B8" w:rsidRPr="00DB51B7" w:rsidRDefault="00DB51B7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128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518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9E6006F" w14:textId="38F38AD9" w:rsidR="001259B8" w:rsidRPr="00DB51B7" w:rsidRDefault="00DB51B7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16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518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7AB65E9" w14:textId="41F50295" w:rsidR="001259B8" w:rsidRPr="00DB51B7" w:rsidRDefault="00DB51B7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64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459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5716F58" w14:textId="6263886A" w:rsidR="001259B8" w:rsidRPr="00DB51B7" w:rsidRDefault="00DB51B7" w:rsidP="001259B8">
            <w:pPr>
              <w:jc w:val="center"/>
              <w:rPr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128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-7</m:t>
                    </m:r>
                  </m:sup>
                </m:sSup>
              </m:oMath>
            </m:oMathPara>
          </w:p>
        </w:tc>
        <w:tc>
          <w:tcPr>
            <w:tcW w:w="518" w:type="pct"/>
            <w:tcMar>
              <w:left w:w="0" w:type="dxa"/>
              <w:right w:w="0" w:type="dxa"/>
            </w:tcMar>
            <w:vAlign w:val="center"/>
          </w:tcPr>
          <w:p w14:paraId="3BC93253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18" w:type="pct"/>
            <w:tcMar>
              <w:left w:w="0" w:type="dxa"/>
              <w:right w:w="0" w:type="dxa"/>
            </w:tcMar>
            <w:vAlign w:val="center"/>
          </w:tcPr>
          <w:p w14:paraId="309C6C33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59" w:type="pct"/>
            <w:tcMar>
              <w:left w:w="0" w:type="dxa"/>
              <w:right w:w="0" w:type="dxa"/>
            </w:tcMar>
            <w:vAlign w:val="center"/>
          </w:tcPr>
          <w:p w14:paraId="7BEFB664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340" w:type="pct"/>
            <w:tcMar>
              <w:left w:w="0" w:type="dxa"/>
              <w:right w:w="0" w:type="dxa"/>
            </w:tcMar>
            <w:vAlign w:val="center"/>
          </w:tcPr>
          <w:p w14:paraId="363520AD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</w:tr>
      <w:tr w:rsidR="00DB51B7" w:rsidRPr="00DB51B7" w14:paraId="3F61548A" w14:textId="77777777" w:rsidTr="00DB51B7">
        <w:tc>
          <w:tcPr>
            <w:tcW w:w="85" w:type="pct"/>
            <w:tcMar>
              <w:left w:w="0" w:type="dxa"/>
              <w:right w:w="0" w:type="dxa"/>
            </w:tcMar>
            <w:vAlign w:val="center"/>
          </w:tcPr>
          <w:p w14:paraId="7B33B49E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85" w:type="pct"/>
            <w:tcMar>
              <w:left w:w="0" w:type="dxa"/>
              <w:right w:w="0" w:type="dxa"/>
            </w:tcMar>
            <w:vAlign w:val="center"/>
          </w:tcPr>
          <w:p w14:paraId="09A5023F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341" w:type="pct"/>
            <w:tcMar>
              <w:left w:w="0" w:type="dxa"/>
              <w:right w:w="0" w:type="dxa"/>
            </w:tcMar>
            <w:vAlign w:val="center"/>
          </w:tcPr>
          <w:p w14:paraId="1A53E436" w14:textId="77777777" w:rsidR="001259B8" w:rsidRPr="00DB51B7" w:rsidRDefault="001259B8" w:rsidP="001259B8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400" w:type="pct"/>
            <w:vMerge w:val="restar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F669D5F" w14:textId="319B7D3D" w:rsidR="001259B8" w:rsidRPr="00DB51B7" w:rsidRDefault="001259B8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  <w:lang w:val="en-US"/>
                  </w:rPr>
                  <m:t>-</m:t>
                </m:r>
              </m:oMath>
            </m:oMathPara>
          </w:p>
        </w:tc>
        <w:tc>
          <w:tcPr>
            <w:tcW w:w="400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EB0105E" w14:textId="3AE540ED" w:rsidR="001259B8" w:rsidRPr="00DB51B7" w:rsidRDefault="00000000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49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64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459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370AB3D" w14:textId="50754C52" w:rsidR="001259B8" w:rsidRPr="00DB51B7" w:rsidRDefault="00DB51B7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128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518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465E269" w14:textId="41C8D3E2" w:rsidR="001259B8" w:rsidRPr="00DB51B7" w:rsidRDefault="001259B8" w:rsidP="001259B8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518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3AB7FCF" w14:textId="5B0A2B71" w:rsidR="001259B8" w:rsidRPr="00DB51B7" w:rsidRDefault="00DB51B7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64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459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552DB61" w14:textId="6FF87885" w:rsidR="001259B8" w:rsidRPr="00DB51B7" w:rsidRDefault="00DB51B7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128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-7</m:t>
                    </m:r>
                  </m:sup>
                </m:sSup>
              </m:oMath>
            </m:oMathPara>
          </w:p>
        </w:tc>
        <w:tc>
          <w:tcPr>
            <w:tcW w:w="518" w:type="pct"/>
            <w:tcMar>
              <w:left w:w="0" w:type="dxa"/>
              <w:right w:w="0" w:type="dxa"/>
            </w:tcMar>
            <w:vAlign w:val="center"/>
          </w:tcPr>
          <w:p w14:paraId="56B6CE09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18" w:type="pct"/>
            <w:tcMar>
              <w:left w:w="0" w:type="dxa"/>
              <w:right w:w="0" w:type="dxa"/>
            </w:tcMar>
            <w:vAlign w:val="center"/>
          </w:tcPr>
          <w:p w14:paraId="3E0B1925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59" w:type="pct"/>
            <w:tcMar>
              <w:left w:w="0" w:type="dxa"/>
              <w:right w:w="0" w:type="dxa"/>
            </w:tcMar>
            <w:vAlign w:val="center"/>
          </w:tcPr>
          <w:p w14:paraId="4AD06D2B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340" w:type="pct"/>
            <w:tcMar>
              <w:left w:w="0" w:type="dxa"/>
              <w:right w:w="0" w:type="dxa"/>
            </w:tcMar>
            <w:vAlign w:val="center"/>
          </w:tcPr>
          <w:p w14:paraId="38F8E476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</w:tr>
      <w:tr w:rsidR="00DB51B7" w:rsidRPr="00DB51B7" w14:paraId="63C563C8" w14:textId="77777777" w:rsidTr="00DB51B7">
        <w:tc>
          <w:tcPr>
            <w:tcW w:w="85" w:type="pct"/>
            <w:tcMar>
              <w:left w:w="0" w:type="dxa"/>
              <w:right w:w="0" w:type="dxa"/>
            </w:tcMar>
            <w:vAlign w:val="center"/>
          </w:tcPr>
          <w:p w14:paraId="364BD749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85" w:type="pct"/>
            <w:tcMar>
              <w:left w:w="0" w:type="dxa"/>
              <w:right w:w="0" w:type="dxa"/>
            </w:tcMar>
            <w:vAlign w:val="center"/>
          </w:tcPr>
          <w:p w14:paraId="168EE224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341" w:type="pct"/>
            <w:tcMar>
              <w:left w:w="0" w:type="dxa"/>
              <w:right w:w="0" w:type="dxa"/>
            </w:tcMar>
            <w:vAlign w:val="center"/>
          </w:tcPr>
          <w:p w14:paraId="028631A9" w14:textId="77777777" w:rsidR="001259B8" w:rsidRPr="00DB51B7" w:rsidRDefault="001259B8" w:rsidP="001259B8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400" w:type="pct"/>
            <w:vMerge/>
            <w:tcMar>
              <w:left w:w="0" w:type="dxa"/>
              <w:right w:w="0" w:type="dxa"/>
            </w:tcMar>
            <w:vAlign w:val="center"/>
          </w:tcPr>
          <w:p w14:paraId="712BC4CF" w14:textId="77777777" w:rsidR="001259B8" w:rsidRPr="00DB51B7" w:rsidRDefault="001259B8" w:rsidP="001259B8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400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A1DAE" w14:textId="20BE2D86" w:rsidR="001259B8" w:rsidRPr="00DB51B7" w:rsidRDefault="00000000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49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64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  <w:szCs w:val="20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459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5C17CF1" w14:textId="78B9F88A" w:rsidR="001259B8" w:rsidRPr="00DB51B7" w:rsidRDefault="00DB51B7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147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256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518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AE3167F" w14:textId="53389C72" w:rsidR="001259B8" w:rsidRPr="00DB51B7" w:rsidRDefault="00DB51B7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49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512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518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4E2E407" w14:textId="30317D78" w:rsidR="001259B8" w:rsidRPr="00DB51B7" w:rsidRDefault="00DB51B7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49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64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459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F528483" w14:textId="2A347B0E" w:rsidR="001259B8" w:rsidRPr="00DB51B7" w:rsidRDefault="00DB51B7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147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256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-7</m:t>
                    </m:r>
                  </m:sup>
                </m:sSup>
              </m:oMath>
            </m:oMathPara>
          </w:p>
        </w:tc>
        <w:tc>
          <w:tcPr>
            <w:tcW w:w="518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BB25042" w14:textId="30360C4F" w:rsidR="001259B8" w:rsidRPr="00DB51B7" w:rsidRDefault="00DB51B7" w:rsidP="001259B8">
            <w:pPr>
              <w:jc w:val="center"/>
              <w:rPr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49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512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-8</m:t>
                    </m:r>
                  </m:sup>
                </m:sSup>
              </m:oMath>
            </m:oMathPara>
          </w:p>
        </w:tc>
        <w:tc>
          <w:tcPr>
            <w:tcW w:w="418" w:type="pct"/>
            <w:tcMar>
              <w:left w:w="0" w:type="dxa"/>
              <w:right w:w="0" w:type="dxa"/>
            </w:tcMar>
            <w:vAlign w:val="center"/>
          </w:tcPr>
          <w:p w14:paraId="32BDD66F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59" w:type="pct"/>
            <w:tcMar>
              <w:left w:w="0" w:type="dxa"/>
              <w:right w:w="0" w:type="dxa"/>
            </w:tcMar>
            <w:vAlign w:val="center"/>
          </w:tcPr>
          <w:p w14:paraId="37D82DE0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340" w:type="pct"/>
            <w:tcMar>
              <w:left w:w="0" w:type="dxa"/>
              <w:right w:w="0" w:type="dxa"/>
            </w:tcMar>
            <w:vAlign w:val="center"/>
          </w:tcPr>
          <w:p w14:paraId="7B64C423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</w:tr>
      <w:tr w:rsidR="00DB51B7" w:rsidRPr="00DB51B7" w14:paraId="4632831B" w14:textId="77777777" w:rsidTr="00DB51B7">
        <w:tc>
          <w:tcPr>
            <w:tcW w:w="85" w:type="pct"/>
            <w:tcMar>
              <w:left w:w="0" w:type="dxa"/>
              <w:right w:w="0" w:type="dxa"/>
            </w:tcMar>
            <w:vAlign w:val="center"/>
          </w:tcPr>
          <w:p w14:paraId="4AB7631B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85" w:type="pct"/>
            <w:tcMar>
              <w:left w:w="0" w:type="dxa"/>
              <w:right w:w="0" w:type="dxa"/>
            </w:tcMar>
            <w:vAlign w:val="center"/>
          </w:tcPr>
          <w:p w14:paraId="7861DEF8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341" w:type="pct"/>
            <w:tcMar>
              <w:left w:w="0" w:type="dxa"/>
              <w:right w:w="0" w:type="dxa"/>
            </w:tcMar>
            <w:vAlign w:val="center"/>
          </w:tcPr>
          <w:p w14:paraId="5DB3B9F7" w14:textId="77777777" w:rsidR="001259B8" w:rsidRPr="00DB51B7" w:rsidRDefault="001259B8" w:rsidP="001259B8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400" w:type="pct"/>
            <w:tcMar>
              <w:left w:w="0" w:type="dxa"/>
              <w:right w:w="0" w:type="dxa"/>
            </w:tcMar>
            <w:vAlign w:val="center"/>
          </w:tcPr>
          <w:p w14:paraId="52F22BE5" w14:textId="77777777" w:rsidR="001259B8" w:rsidRPr="00DB51B7" w:rsidRDefault="001259B8" w:rsidP="001259B8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400" w:type="pct"/>
            <w:vMerge w:val="restar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F8AD100" w14:textId="250BE2E8" w:rsidR="001259B8" w:rsidRPr="00DB51B7" w:rsidRDefault="001259B8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  <w:lang w:val="en-US"/>
                  </w:rPr>
                  <m:t>-</m:t>
                </m:r>
              </m:oMath>
            </m:oMathPara>
          </w:p>
        </w:tc>
        <w:tc>
          <w:tcPr>
            <w:tcW w:w="459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B80BA8C" w14:textId="1180B913" w:rsidR="001259B8" w:rsidRPr="00DB51B7" w:rsidRDefault="00DB51B7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161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256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518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4818CFD" w14:textId="3DD6B567" w:rsidR="001259B8" w:rsidRPr="00DB51B7" w:rsidRDefault="00DB51B7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49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512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518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90A90C3" w14:textId="69AD0237" w:rsidR="001259B8" w:rsidRPr="00DB51B7" w:rsidRDefault="00223888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2"/>
                    <w:szCs w:val="20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459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560744A" w14:textId="79C1266E" w:rsidR="001259B8" w:rsidRPr="00DB51B7" w:rsidRDefault="00DB51B7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161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256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-7</m:t>
                    </m:r>
                  </m:sup>
                </m:sSup>
              </m:oMath>
            </m:oMathPara>
          </w:p>
        </w:tc>
        <w:tc>
          <w:tcPr>
            <w:tcW w:w="518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5A007E" w14:textId="0DF356EF" w:rsidR="001259B8" w:rsidRPr="00DB51B7" w:rsidRDefault="00DB51B7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49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512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-8</m:t>
                    </m:r>
                  </m:sup>
                </m:sSup>
              </m:oMath>
            </m:oMathPara>
          </w:p>
        </w:tc>
        <w:tc>
          <w:tcPr>
            <w:tcW w:w="418" w:type="pct"/>
            <w:tcMar>
              <w:left w:w="0" w:type="dxa"/>
              <w:right w:w="0" w:type="dxa"/>
            </w:tcMar>
            <w:vAlign w:val="center"/>
          </w:tcPr>
          <w:p w14:paraId="27D1B1CC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59" w:type="pct"/>
            <w:tcMar>
              <w:left w:w="0" w:type="dxa"/>
              <w:right w:w="0" w:type="dxa"/>
            </w:tcMar>
            <w:vAlign w:val="center"/>
          </w:tcPr>
          <w:p w14:paraId="329EB8A6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340" w:type="pct"/>
            <w:tcMar>
              <w:left w:w="0" w:type="dxa"/>
              <w:right w:w="0" w:type="dxa"/>
            </w:tcMar>
            <w:vAlign w:val="center"/>
          </w:tcPr>
          <w:p w14:paraId="0E1E9478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</w:tr>
      <w:tr w:rsidR="00DB51B7" w:rsidRPr="00DB51B7" w14:paraId="6ACFEF99" w14:textId="77777777" w:rsidTr="00DB51B7">
        <w:tc>
          <w:tcPr>
            <w:tcW w:w="85" w:type="pct"/>
            <w:tcMar>
              <w:left w:w="0" w:type="dxa"/>
              <w:right w:w="0" w:type="dxa"/>
            </w:tcMar>
            <w:vAlign w:val="center"/>
          </w:tcPr>
          <w:p w14:paraId="35971E1A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85" w:type="pct"/>
            <w:tcMar>
              <w:left w:w="0" w:type="dxa"/>
              <w:right w:w="0" w:type="dxa"/>
            </w:tcMar>
            <w:vAlign w:val="center"/>
          </w:tcPr>
          <w:p w14:paraId="016A8C43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341" w:type="pct"/>
            <w:tcMar>
              <w:left w:w="0" w:type="dxa"/>
              <w:right w:w="0" w:type="dxa"/>
            </w:tcMar>
            <w:vAlign w:val="center"/>
          </w:tcPr>
          <w:p w14:paraId="6F939E62" w14:textId="77777777" w:rsidR="001259B8" w:rsidRPr="00DB51B7" w:rsidRDefault="001259B8" w:rsidP="001259B8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400" w:type="pct"/>
            <w:tcMar>
              <w:left w:w="0" w:type="dxa"/>
              <w:right w:w="0" w:type="dxa"/>
            </w:tcMar>
            <w:vAlign w:val="center"/>
          </w:tcPr>
          <w:p w14:paraId="0D3010B7" w14:textId="77777777" w:rsidR="001259B8" w:rsidRPr="00DB51B7" w:rsidRDefault="001259B8" w:rsidP="001259B8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400" w:type="pct"/>
            <w:vMerge/>
            <w:tcMar>
              <w:left w:w="0" w:type="dxa"/>
              <w:right w:w="0" w:type="dxa"/>
            </w:tcMar>
            <w:vAlign w:val="center"/>
          </w:tcPr>
          <w:p w14:paraId="07FDE5EB" w14:textId="77777777" w:rsidR="001259B8" w:rsidRPr="00DB51B7" w:rsidRDefault="001259B8" w:rsidP="001259B8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459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26A2D02" w14:textId="611BC662" w:rsidR="001259B8" w:rsidRPr="00DB51B7" w:rsidRDefault="00DB51B7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161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256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518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E4D67E4" w14:textId="7C39DECF" w:rsidR="001259B8" w:rsidRPr="00DB51B7" w:rsidRDefault="00DB51B7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483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1024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518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A975836" w14:textId="2CC0A15D" w:rsidR="001259B8" w:rsidRPr="00DB51B7" w:rsidRDefault="00DB51B7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161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2048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459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B200D46" w14:textId="06DB6304" w:rsidR="001259B8" w:rsidRPr="00DB51B7" w:rsidRDefault="00DB51B7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161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256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-7</m:t>
                    </m:r>
                  </m:sup>
                </m:sSup>
              </m:oMath>
            </m:oMathPara>
          </w:p>
        </w:tc>
        <w:tc>
          <w:tcPr>
            <w:tcW w:w="518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7AA015C" w14:textId="705B28E9" w:rsidR="001259B8" w:rsidRPr="00DB51B7" w:rsidRDefault="00DB51B7" w:rsidP="001259B8">
            <w:pPr>
              <w:jc w:val="center"/>
              <w:rPr>
                <w:sz w:val="22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483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1024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-8</m:t>
                    </m:r>
                  </m:sup>
                </m:sSup>
              </m:oMath>
            </m:oMathPara>
          </w:p>
        </w:tc>
        <w:tc>
          <w:tcPr>
            <w:tcW w:w="418" w:type="pct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002F279" w14:textId="1B857382" w:rsidR="001259B8" w:rsidRPr="00DB51B7" w:rsidRDefault="00223888" w:rsidP="001259B8">
            <w:pPr>
              <w:jc w:val="center"/>
              <w:rPr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161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0"/>
                      </w:rPr>
                      <m:t>2048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2"/>
                        <w:szCs w:val="20"/>
                        <w:lang w:val="en-US"/>
                      </w:rPr>
                      <m:t>-9</m:t>
                    </m:r>
                  </m:sup>
                </m:sSup>
              </m:oMath>
            </m:oMathPara>
          </w:p>
        </w:tc>
        <w:tc>
          <w:tcPr>
            <w:tcW w:w="459" w:type="pct"/>
            <w:tcMar>
              <w:left w:w="0" w:type="dxa"/>
              <w:right w:w="0" w:type="dxa"/>
            </w:tcMar>
            <w:vAlign w:val="center"/>
          </w:tcPr>
          <w:p w14:paraId="4C1CF3CF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340" w:type="pct"/>
            <w:tcMar>
              <w:left w:w="0" w:type="dxa"/>
              <w:right w:w="0" w:type="dxa"/>
            </w:tcMar>
            <w:vAlign w:val="center"/>
          </w:tcPr>
          <w:p w14:paraId="0DC21C9A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</w:tr>
      <w:tr w:rsidR="00DB51B7" w:rsidRPr="00DB51B7" w14:paraId="1E58DBD7" w14:textId="77777777" w:rsidTr="00DB51B7">
        <w:tc>
          <w:tcPr>
            <w:tcW w:w="85" w:type="pct"/>
            <w:tcMar>
              <w:left w:w="0" w:type="dxa"/>
              <w:right w:w="0" w:type="dxa"/>
            </w:tcMar>
            <w:vAlign w:val="center"/>
          </w:tcPr>
          <w:p w14:paraId="2F929FA4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85" w:type="pct"/>
            <w:tcMar>
              <w:left w:w="0" w:type="dxa"/>
              <w:right w:w="0" w:type="dxa"/>
            </w:tcMar>
            <w:vAlign w:val="center"/>
          </w:tcPr>
          <w:p w14:paraId="2703354A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341" w:type="pct"/>
            <w:tcMar>
              <w:left w:w="0" w:type="dxa"/>
              <w:right w:w="0" w:type="dxa"/>
            </w:tcMar>
            <w:vAlign w:val="center"/>
          </w:tcPr>
          <w:p w14:paraId="41202223" w14:textId="77777777" w:rsidR="001259B8" w:rsidRPr="00DB51B7" w:rsidRDefault="001259B8" w:rsidP="001259B8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400" w:type="pct"/>
            <w:tcMar>
              <w:left w:w="0" w:type="dxa"/>
              <w:right w:w="0" w:type="dxa"/>
            </w:tcMar>
            <w:vAlign w:val="center"/>
          </w:tcPr>
          <w:p w14:paraId="08CA72C8" w14:textId="77777777" w:rsidR="001259B8" w:rsidRPr="00DB51B7" w:rsidRDefault="001259B8" w:rsidP="001259B8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400" w:type="pct"/>
            <w:tcMar>
              <w:left w:w="0" w:type="dxa"/>
              <w:right w:w="0" w:type="dxa"/>
            </w:tcMar>
            <w:vAlign w:val="center"/>
          </w:tcPr>
          <w:p w14:paraId="59A222DE" w14:textId="77777777" w:rsidR="001259B8" w:rsidRPr="00DB51B7" w:rsidRDefault="001259B8" w:rsidP="001259B8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C20920A" w14:textId="719751BB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0"/>
                    <w:lang w:val="en-US"/>
                  </w:rPr>
                  <m:t>…</m:t>
                </m:r>
              </m:oMath>
            </m:oMathPara>
          </w:p>
        </w:tc>
        <w:tc>
          <w:tcPr>
            <w:tcW w:w="518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88F58FB" w14:textId="77777777" w:rsidR="001259B8" w:rsidRPr="00DB51B7" w:rsidRDefault="001259B8" w:rsidP="001259B8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518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E557CBC" w14:textId="77777777" w:rsidR="001259B8" w:rsidRPr="00DB51B7" w:rsidRDefault="001259B8" w:rsidP="001259B8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09F132F" w14:textId="77777777" w:rsidR="001259B8" w:rsidRPr="00DB51B7" w:rsidRDefault="001259B8" w:rsidP="001259B8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518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1AFD894" w14:textId="77777777" w:rsidR="001259B8" w:rsidRPr="00DB51B7" w:rsidRDefault="001259B8" w:rsidP="001259B8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418" w:type="pct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146BD2" w14:textId="77777777" w:rsidR="001259B8" w:rsidRPr="00DB51B7" w:rsidRDefault="001259B8" w:rsidP="001259B8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459" w:type="pct"/>
            <w:tcMar>
              <w:left w:w="0" w:type="dxa"/>
              <w:right w:w="0" w:type="dxa"/>
            </w:tcMar>
            <w:vAlign w:val="center"/>
          </w:tcPr>
          <w:p w14:paraId="14795120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340" w:type="pct"/>
            <w:tcMar>
              <w:left w:w="0" w:type="dxa"/>
              <w:right w:w="0" w:type="dxa"/>
            </w:tcMar>
            <w:vAlign w:val="center"/>
          </w:tcPr>
          <w:p w14:paraId="0D29F997" w14:textId="77777777" w:rsidR="001259B8" w:rsidRPr="00DB51B7" w:rsidRDefault="001259B8" w:rsidP="001259B8">
            <w:pPr>
              <w:jc w:val="center"/>
              <w:rPr>
                <w:sz w:val="22"/>
                <w:szCs w:val="20"/>
                <w:lang w:val="en-US"/>
              </w:rPr>
            </w:pPr>
          </w:p>
        </w:tc>
      </w:tr>
    </w:tbl>
    <w:p w14:paraId="70D439D2" w14:textId="77777777" w:rsidR="00DB51B7" w:rsidRPr="003D74E7" w:rsidRDefault="00DB51B7" w:rsidP="00DB51B7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1; 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16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49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64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;</m:t>
              </m:r>
              <m:r>
                <w:rPr>
                  <w:rFonts w:ascii="Cambria Math" w:eastAsia="Times New Roman" w:hAnsi="Cambria Math" w:cs="Times New Roman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161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256</m:t>
                  </m:r>
                </m:den>
              </m:f>
              <m:r>
                <w:rPr>
                  <w:rFonts w:ascii="Cambria Math" w:eastAsia="Times New Roman" w:hAnsi="Cambria Math" w:cs="Times New Roman"/>
                  <w:lang w:val="en-US"/>
                </w:rPr>
                <m:t>;…</m:t>
              </m:r>
            </m:e>
          </m:d>
        </m:oMath>
      </m:oMathPara>
    </w:p>
    <w:p w14:paraId="40CC8F43" w14:textId="778ECD02" w:rsidR="00AE38F4" w:rsidRPr="00310E7F" w:rsidRDefault="00223888" w:rsidP="00223888">
      <w:pPr>
        <w:pStyle w:val="af6"/>
      </w:pPr>
      <w:r w:rsidRPr="00223888">
        <w:t>Проверим результат в системе MATLAB: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23888" w14:paraId="01AFC564" w14:textId="77777777" w:rsidTr="00223888">
        <w:tc>
          <w:tcPr>
            <w:tcW w:w="10682" w:type="dxa"/>
          </w:tcPr>
          <w:p w14:paraId="2851EAD3" w14:textId="77777777" w:rsidR="00223888" w:rsidRPr="00223888" w:rsidRDefault="00223888" w:rsidP="00223888">
            <w:pPr>
              <w:pStyle w:val="af2"/>
            </w:pPr>
            <w:r w:rsidRPr="00223888">
              <w:rPr>
                <w:b/>
                <w:bCs/>
              </w:rPr>
              <w:t xml:space="preserve">octave:1&gt; </w:t>
            </w:r>
            <w:r w:rsidRPr="00223888">
              <w:t>b = 1;</w:t>
            </w:r>
          </w:p>
          <w:p w14:paraId="69AA7505" w14:textId="77777777" w:rsidR="00223888" w:rsidRPr="00223888" w:rsidRDefault="00223888" w:rsidP="00223888">
            <w:pPr>
              <w:pStyle w:val="af2"/>
            </w:pPr>
            <w:r w:rsidRPr="00223888">
              <w:t>a = [1 3/4 1/8];</w:t>
            </w:r>
          </w:p>
          <w:p w14:paraId="4B582EE3" w14:textId="77777777" w:rsidR="00223888" w:rsidRPr="00223888" w:rsidRDefault="00223888" w:rsidP="00223888">
            <w:pPr>
              <w:pStyle w:val="af2"/>
            </w:pPr>
            <w:r w:rsidRPr="00223888">
              <w:t>x = [1 0 0 1 0];</w:t>
            </w:r>
          </w:p>
          <w:p w14:paraId="110B8DCA" w14:textId="77777777" w:rsidR="00223888" w:rsidRPr="00223888" w:rsidRDefault="00223888" w:rsidP="00223888">
            <w:pPr>
              <w:pStyle w:val="af2"/>
            </w:pPr>
            <w:r w:rsidRPr="00223888">
              <w:t xml:space="preserve">y = </w:t>
            </w:r>
            <w:proofErr w:type="gramStart"/>
            <w:r w:rsidRPr="00223888">
              <w:t>filter(</w:t>
            </w:r>
            <w:proofErr w:type="gramEnd"/>
            <w:r w:rsidRPr="00223888">
              <w:t>b, a, x)</w:t>
            </w:r>
          </w:p>
          <w:p w14:paraId="034B3143" w14:textId="77777777" w:rsidR="00223888" w:rsidRPr="00223888" w:rsidRDefault="00223888" w:rsidP="00223888">
            <w:pPr>
              <w:pStyle w:val="af2"/>
              <w:rPr>
                <w:lang w:val="ru-RU"/>
              </w:rPr>
            </w:pPr>
            <w:r w:rsidRPr="00223888">
              <w:rPr>
                <w:lang w:val="ru-RU"/>
              </w:rPr>
              <w:t>Y = [1 -3/4 7/16 49/64 -161/256]</w:t>
            </w:r>
          </w:p>
          <w:p w14:paraId="76AD97A0" w14:textId="77777777" w:rsidR="00223888" w:rsidRPr="00223888" w:rsidRDefault="00223888" w:rsidP="00223888">
            <w:pPr>
              <w:pStyle w:val="af2"/>
              <w:rPr>
                <w:lang w:val="ru-RU"/>
              </w:rPr>
            </w:pPr>
            <w:r w:rsidRPr="00223888">
              <w:rPr>
                <w:lang w:val="ru-RU"/>
              </w:rPr>
              <w:t>y =</w:t>
            </w:r>
          </w:p>
          <w:p w14:paraId="7C9ECF7B" w14:textId="77777777" w:rsidR="00223888" w:rsidRPr="00223888" w:rsidRDefault="00223888" w:rsidP="00223888">
            <w:pPr>
              <w:pStyle w:val="af2"/>
              <w:rPr>
                <w:lang w:val="ru-RU"/>
              </w:rPr>
            </w:pPr>
          </w:p>
          <w:p w14:paraId="738AAA46" w14:textId="77777777" w:rsidR="00223888" w:rsidRPr="00223888" w:rsidRDefault="00223888" w:rsidP="00223888">
            <w:pPr>
              <w:pStyle w:val="af2"/>
              <w:rPr>
                <w:lang w:val="ru-RU"/>
              </w:rPr>
            </w:pPr>
            <w:r w:rsidRPr="00223888">
              <w:rPr>
                <w:lang w:val="ru-RU"/>
              </w:rPr>
              <w:t xml:space="preserve">   </w:t>
            </w:r>
            <w:proofErr w:type="gramStart"/>
            <w:r w:rsidRPr="00223888">
              <w:rPr>
                <w:lang w:val="ru-RU"/>
              </w:rPr>
              <w:t>1.0000  -</w:t>
            </w:r>
            <w:proofErr w:type="gramEnd"/>
            <w:r w:rsidRPr="00223888">
              <w:rPr>
                <w:lang w:val="ru-RU"/>
              </w:rPr>
              <w:t xml:space="preserve">0.7500   0.4375   </w:t>
            </w:r>
            <w:proofErr w:type="gramStart"/>
            <w:r w:rsidRPr="00223888">
              <w:rPr>
                <w:lang w:val="ru-RU"/>
              </w:rPr>
              <w:t>0.7656  -</w:t>
            </w:r>
            <w:proofErr w:type="gramEnd"/>
            <w:r w:rsidRPr="00223888">
              <w:rPr>
                <w:lang w:val="ru-RU"/>
              </w:rPr>
              <w:t>0.6289</w:t>
            </w:r>
          </w:p>
          <w:p w14:paraId="29B344BB" w14:textId="77777777" w:rsidR="00223888" w:rsidRPr="00223888" w:rsidRDefault="00223888" w:rsidP="00223888">
            <w:pPr>
              <w:pStyle w:val="af2"/>
              <w:rPr>
                <w:lang w:val="ru-RU"/>
              </w:rPr>
            </w:pPr>
          </w:p>
          <w:p w14:paraId="5D6072CD" w14:textId="77777777" w:rsidR="00223888" w:rsidRPr="00223888" w:rsidRDefault="00223888" w:rsidP="00223888">
            <w:pPr>
              <w:pStyle w:val="af2"/>
              <w:rPr>
                <w:lang w:val="ru-RU"/>
              </w:rPr>
            </w:pPr>
            <w:r w:rsidRPr="00223888">
              <w:rPr>
                <w:lang w:val="ru-RU"/>
              </w:rPr>
              <w:t>Y =</w:t>
            </w:r>
          </w:p>
          <w:p w14:paraId="58211D81" w14:textId="77777777" w:rsidR="00223888" w:rsidRPr="00223888" w:rsidRDefault="00223888" w:rsidP="00223888">
            <w:pPr>
              <w:pStyle w:val="af2"/>
              <w:rPr>
                <w:lang w:val="ru-RU"/>
              </w:rPr>
            </w:pPr>
          </w:p>
          <w:p w14:paraId="62CD868D" w14:textId="25895892" w:rsidR="00223888" w:rsidRPr="00223888" w:rsidRDefault="00223888" w:rsidP="00223888">
            <w:pPr>
              <w:pStyle w:val="af2"/>
            </w:pPr>
            <w:r w:rsidRPr="00223888">
              <w:rPr>
                <w:lang w:val="ru-RU"/>
              </w:rPr>
              <w:t xml:space="preserve">   </w:t>
            </w:r>
            <w:proofErr w:type="gramStart"/>
            <w:r w:rsidRPr="00223888">
              <w:rPr>
                <w:lang w:val="ru-RU"/>
              </w:rPr>
              <w:t>1.0000  -</w:t>
            </w:r>
            <w:proofErr w:type="gramEnd"/>
            <w:r w:rsidRPr="00223888">
              <w:rPr>
                <w:lang w:val="ru-RU"/>
              </w:rPr>
              <w:t xml:space="preserve">0.7500   0.4375   </w:t>
            </w:r>
            <w:proofErr w:type="gramStart"/>
            <w:r w:rsidRPr="00223888">
              <w:rPr>
                <w:lang w:val="ru-RU"/>
              </w:rPr>
              <w:t>0.7656  -</w:t>
            </w:r>
            <w:proofErr w:type="gramEnd"/>
            <w:r w:rsidRPr="00223888">
              <w:rPr>
                <w:lang w:val="ru-RU"/>
              </w:rPr>
              <w:t>0.6289</w:t>
            </w:r>
          </w:p>
        </w:tc>
      </w:tr>
    </w:tbl>
    <w:p w14:paraId="0D12F88C" w14:textId="02AF35CD" w:rsidR="00223888" w:rsidRPr="00223888" w:rsidRDefault="00223888" w:rsidP="00223888">
      <w:r w:rsidRPr="00223888">
        <w:t>Результаты вычисления сходятся с результатами в системе MATLAB.</w:t>
      </w:r>
    </w:p>
    <w:p w14:paraId="51C99057" w14:textId="77777777" w:rsidR="003B4508" w:rsidRPr="008B6773" w:rsidRDefault="003B4508" w:rsidP="00C214E4">
      <w:pPr>
        <w:pStyle w:val="a"/>
        <w:keepNext/>
        <w:ind w:left="714" w:hanging="357"/>
        <w:rPr>
          <w:lang w:val="ru-RU"/>
        </w:rPr>
      </w:pPr>
      <w:r w:rsidRPr="003B4508">
        <w:rPr>
          <w:lang w:val="ru-RU"/>
        </w:rPr>
        <w:t>Заданы импульсная характеристика линейной дискретной системы h(n) и входная последовательность x(n)</w:t>
      </w:r>
    </w:p>
    <w:p w14:paraId="74F6D0DE" w14:textId="77777777" w:rsidR="008B6773" w:rsidRDefault="008B6773" w:rsidP="008B6773">
      <w:pPr>
        <w:pStyle w:val="af6"/>
        <w:rPr>
          <w:lang w:val="en-US"/>
        </w:rPr>
      </w:pPr>
      <w:r w:rsidRPr="008B6773">
        <w:t xml:space="preserve">Найти: </w:t>
      </w:r>
    </w:p>
    <w:p w14:paraId="15BB48F7" w14:textId="5D5E3BF1" w:rsidR="008B6773" w:rsidRPr="008B6773" w:rsidRDefault="008B6773" w:rsidP="008B6773">
      <w:pPr>
        <w:pStyle w:val="a8"/>
        <w:numPr>
          <w:ilvl w:val="0"/>
          <w:numId w:val="13"/>
        </w:numPr>
        <w:rPr>
          <w:lang w:val="en-US"/>
        </w:rPr>
      </w:pPr>
      <w:r w:rsidRPr="008B6773">
        <w:t xml:space="preserve">Передаточную функцию системы. </w:t>
      </w:r>
    </w:p>
    <w:p w14:paraId="6887B12D" w14:textId="7A2563F6" w:rsidR="008B6773" w:rsidRPr="008B6773" w:rsidRDefault="008B6773" w:rsidP="008B6773">
      <w:pPr>
        <w:pStyle w:val="a8"/>
        <w:numPr>
          <w:ilvl w:val="0"/>
          <w:numId w:val="13"/>
        </w:numPr>
      </w:pPr>
      <w:r w:rsidRPr="008B6773">
        <w:t xml:space="preserve">Структурные схемы системы в прямой и последовательной форме и соответствующие разностные уравнения. </w:t>
      </w:r>
    </w:p>
    <w:p w14:paraId="2AE4BDFF" w14:textId="71F583A7" w:rsidR="008B6773" w:rsidRPr="008B6773" w:rsidRDefault="008B6773" w:rsidP="008B6773">
      <w:pPr>
        <w:pStyle w:val="a8"/>
        <w:numPr>
          <w:ilvl w:val="0"/>
          <w:numId w:val="13"/>
        </w:numPr>
        <w:rPr>
          <w:lang w:val="en-US"/>
        </w:rPr>
      </w:pPr>
      <w:r w:rsidRPr="008B6773">
        <w:lastRenderedPageBreak/>
        <w:t xml:space="preserve">Выходную последовательность </w:t>
      </w:r>
      <m:oMath>
        <m:r>
          <w:rPr>
            <w:rFonts w:ascii="Cambria Math" w:hAnsi="Cambria Math"/>
          </w:rPr>
          <m:t>y(n)</m:t>
        </m:r>
      </m:oMath>
      <w:r w:rsidRPr="008B6773">
        <w:t xml:space="preserve">: </w:t>
      </w:r>
    </w:p>
    <w:p w14:paraId="1EFCC837" w14:textId="6DEB02A2" w:rsidR="008B6773" w:rsidRPr="008B6773" w:rsidRDefault="008B6773" w:rsidP="008B6773">
      <w:pPr>
        <w:pStyle w:val="a8"/>
        <w:numPr>
          <w:ilvl w:val="0"/>
          <w:numId w:val="14"/>
        </w:numPr>
        <w:rPr>
          <w:lang w:val="en-US"/>
        </w:rPr>
      </w:pPr>
      <w:r w:rsidRPr="008B6773">
        <w:t xml:space="preserve">по разностному уравнению; </w:t>
      </w:r>
    </w:p>
    <w:p w14:paraId="39421372" w14:textId="7C14552F" w:rsidR="008B6773" w:rsidRPr="008B6773" w:rsidRDefault="008B6773" w:rsidP="008B6773">
      <w:pPr>
        <w:pStyle w:val="a8"/>
        <w:numPr>
          <w:ilvl w:val="0"/>
          <w:numId w:val="14"/>
        </w:numPr>
        <w:rPr>
          <w:lang w:val="en-US"/>
        </w:rPr>
      </w:pPr>
      <w:r w:rsidRPr="008B6773">
        <w:t xml:space="preserve">формуле свёртки; </w:t>
      </w:r>
    </w:p>
    <w:p w14:paraId="4DA94C32" w14:textId="0FEC95B5" w:rsidR="008B6773" w:rsidRPr="008B6773" w:rsidRDefault="008B6773" w:rsidP="008B6773">
      <w:pPr>
        <w:pStyle w:val="a8"/>
        <w:numPr>
          <w:ilvl w:val="0"/>
          <w:numId w:val="14"/>
        </w:numPr>
        <w:rPr>
          <w:lang w:val="en-US"/>
        </w:rPr>
      </w:pPr>
      <w:r w:rsidRPr="008B6773">
        <w:t xml:space="preserve">с использованием </w:t>
      </w:r>
      <w:r w:rsidRPr="00D73D4A">
        <w:rPr>
          <w:i/>
          <w:iCs/>
        </w:rPr>
        <w:t>z</w:t>
      </w:r>
      <w:r w:rsidRPr="008B6773">
        <w:t xml:space="preserve">-преобразования; </w:t>
      </w:r>
    </w:p>
    <w:p w14:paraId="1F985269" w14:textId="6733B444" w:rsidR="008B6773" w:rsidRPr="008B6773" w:rsidRDefault="008B6773" w:rsidP="008B6773">
      <w:pPr>
        <w:pStyle w:val="a8"/>
        <w:numPr>
          <w:ilvl w:val="0"/>
          <w:numId w:val="14"/>
        </w:numPr>
        <w:rPr>
          <w:lang w:val="en-US"/>
        </w:rPr>
      </w:pPr>
      <w:r w:rsidRPr="008B6773">
        <w:t xml:space="preserve">с использованием циклической свёртки; </w:t>
      </w:r>
    </w:p>
    <w:p w14:paraId="06929DF2" w14:textId="1D923CB8" w:rsidR="008B6773" w:rsidRDefault="008B6773" w:rsidP="008B6773">
      <w:pPr>
        <w:pStyle w:val="a8"/>
        <w:numPr>
          <w:ilvl w:val="0"/>
          <w:numId w:val="14"/>
        </w:numPr>
      </w:pPr>
      <w:r w:rsidRPr="008B6773">
        <w:t>с использованием циклической свёртки и ДПФ.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F332F" w14:paraId="601DCF14" w14:textId="77777777" w:rsidTr="008B6773">
        <w:tc>
          <w:tcPr>
            <w:tcW w:w="3485" w:type="dxa"/>
            <w:vAlign w:val="center"/>
          </w:tcPr>
          <w:p w14:paraId="4791C3A7" w14:textId="3549A9DA" w:rsidR="00CF332F" w:rsidRDefault="008B6773" w:rsidP="008B6773">
            <w:pPr>
              <w:jc w:val="center"/>
            </w:pPr>
            <w:r>
              <w:t>Номер варианта</w:t>
            </w:r>
          </w:p>
        </w:tc>
        <w:tc>
          <w:tcPr>
            <w:tcW w:w="3485" w:type="dxa"/>
            <w:vAlign w:val="center"/>
          </w:tcPr>
          <w:p w14:paraId="3E0BCB4A" w14:textId="490A5894" w:rsidR="00CF332F" w:rsidRDefault="008B6773" w:rsidP="008B677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3486" w:type="dxa"/>
            <w:vAlign w:val="center"/>
          </w:tcPr>
          <w:p w14:paraId="6582A5C1" w14:textId="7B347B36" w:rsidR="00CF332F" w:rsidRDefault="008B6773" w:rsidP="008B677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</m:d>
              </m:oMath>
            </m:oMathPara>
          </w:p>
        </w:tc>
      </w:tr>
      <w:tr w:rsidR="00CF332F" w14:paraId="1C049C97" w14:textId="77777777" w:rsidTr="008B6773">
        <w:tc>
          <w:tcPr>
            <w:tcW w:w="3485" w:type="dxa"/>
            <w:vAlign w:val="center"/>
          </w:tcPr>
          <w:p w14:paraId="729E16AB" w14:textId="0F1D061D" w:rsidR="00CF332F" w:rsidRPr="008B6773" w:rsidRDefault="008B6773" w:rsidP="008B677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3485" w:type="dxa"/>
            <w:vAlign w:val="center"/>
          </w:tcPr>
          <w:p w14:paraId="35D8873F" w14:textId="5958B295" w:rsidR="00CF332F" w:rsidRDefault="008B6773" w:rsidP="008B677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(-6</m:t>
                </m:r>
                <m: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1)</m:t>
                </m:r>
              </m:oMath>
            </m:oMathPara>
          </w:p>
        </w:tc>
        <w:tc>
          <w:tcPr>
            <w:tcW w:w="3486" w:type="dxa"/>
            <w:vAlign w:val="center"/>
          </w:tcPr>
          <w:p w14:paraId="4EC94FBB" w14:textId="6FA7E2A0" w:rsidR="00CF332F" w:rsidRDefault="008B6773" w:rsidP="008B677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-2)</m:t>
                </m:r>
              </m:oMath>
            </m:oMathPara>
          </w:p>
        </w:tc>
      </w:tr>
    </w:tbl>
    <w:p w14:paraId="3CB336D1" w14:textId="77777777" w:rsidR="003B4508" w:rsidRDefault="003B4508" w:rsidP="003B4508">
      <w:pPr>
        <w:rPr>
          <w:lang w:val="en-US"/>
        </w:rPr>
      </w:pPr>
    </w:p>
    <w:p w14:paraId="0F6016D9" w14:textId="750819F7" w:rsidR="008B6773" w:rsidRPr="008B6773" w:rsidRDefault="008B6773" w:rsidP="008B6773">
      <w:pPr>
        <w:pStyle w:val="a8"/>
        <w:keepNext/>
        <w:numPr>
          <w:ilvl w:val="0"/>
          <w:numId w:val="15"/>
        </w:numPr>
        <w:ind w:left="714" w:hanging="357"/>
        <w:rPr>
          <w:lang w:val="en-US"/>
        </w:rPr>
      </w:pPr>
      <w:r>
        <w:t>Найти п</w:t>
      </w:r>
      <w:r w:rsidRPr="008B6773">
        <w:t xml:space="preserve">ередаточную функцию системы. </w:t>
      </w:r>
    </w:p>
    <w:p w14:paraId="69572BEB" w14:textId="240920A9" w:rsidR="008B6773" w:rsidRDefault="008B6773" w:rsidP="008B6773">
      <w:pPr>
        <w:pStyle w:val="af6"/>
      </w:pPr>
      <w:r w:rsidRPr="008B6773">
        <w:t>По определению передаточная функция:</w:t>
      </w:r>
    </w:p>
    <w:p w14:paraId="2E93C737" w14:textId="072163B1" w:rsidR="008B6773" w:rsidRPr="008B6773" w:rsidRDefault="008B6773" w:rsidP="008B6773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n=0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r>
                <w:rPr>
                  <w:rFonts w:ascii="Cambria Math" w:hAnsi="Cambria Math"/>
                  <w:lang w:val="en-US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-n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=h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</m:t>
              </m:r>
            </m:e>
          </m:d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lang w:val="en-US"/>
                </w:rPr>
                <m:t>-0</m:t>
              </m:r>
            </m:sup>
          </m:sSup>
          <m:r>
            <w:rPr>
              <w:rFonts w:ascii="Cambria Math" w:hAnsi="Cambria Math"/>
              <w:lang w:val="en-US"/>
            </w:rPr>
            <m:t>+h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>+h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</m:d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lang w:val="en-US"/>
                </w:rPr>
                <m:t>-2</m:t>
              </m:r>
            </m:sup>
          </m:sSup>
          <m:r>
            <w:rPr>
              <w:rFonts w:ascii="Cambria Math" w:hAnsi="Cambria Math"/>
              <w:lang w:val="en-US"/>
            </w:rPr>
            <m:t>=-6+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lang w:val="en-US"/>
                </w:rPr>
                <m:t>-2</m:t>
              </m:r>
            </m:sup>
          </m:sSup>
        </m:oMath>
      </m:oMathPara>
    </w:p>
    <w:p w14:paraId="0F34D5DE" w14:textId="0BB8AEEB" w:rsidR="008B6773" w:rsidRPr="008B6773" w:rsidRDefault="008B6773" w:rsidP="008B6773">
      <w:pPr>
        <w:pStyle w:val="a8"/>
        <w:keepNext/>
        <w:numPr>
          <w:ilvl w:val="0"/>
          <w:numId w:val="15"/>
        </w:numPr>
        <w:ind w:left="714" w:hanging="357"/>
      </w:pPr>
      <w:r>
        <w:t>Нарисовать с</w:t>
      </w:r>
      <w:r w:rsidRPr="008B6773">
        <w:t xml:space="preserve">труктурные схемы системы в прямой и последовательной форме и </w:t>
      </w:r>
      <w:r>
        <w:t xml:space="preserve">найти </w:t>
      </w:r>
      <w:r w:rsidRPr="008B6773">
        <w:t xml:space="preserve">соответствующие разностные уравнения. </w:t>
      </w:r>
    </w:p>
    <w:p w14:paraId="3A0CB3C5" w14:textId="4FB9CEC0" w:rsidR="008B6773" w:rsidRDefault="008B6773" w:rsidP="008B6773">
      <w:pPr>
        <w:pStyle w:val="af6"/>
      </w:pPr>
      <w:r>
        <w:t>Прямая форма:</w:t>
      </w:r>
    </w:p>
    <w:p w14:paraId="1F05D155" w14:textId="49910204" w:rsidR="008B6773" w:rsidRPr="008B6773" w:rsidRDefault="008B6773" w:rsidP="008B6773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den>
          </m:f>
          <m:r>
            <w:rPr>
              <w:rFonts w:ascii="Cambria Math" w:hAnsi="Cambria Math"/>
              <w:lang w:val="en-US"/>
            </w:rPr>
            <m:t>,  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=H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</m:oMath>
      </m:oMathPara>
    </w:p>
    <w:p w14:paraId="61FC2F92" w14:textId="72CBD263" w:rsidR="008B6773" w:rsidRDefault="008B6773" w:rsidP="008B6773">
      <w:pPr>
        <w:pStyle w:val="af6"/>
      </w:pPr>
      <w:r>
        <w:t>Разностное уравнение:</w:t>
      </w:r>
    </w:p>
    <w:p w14:paraId="60D1FA42" w14:textId="18E7FC3B" w:rsidR="008B6773" w:rsidRPr="008B6773" w:rsidRDefault="008B6773" w:rsidP="008B677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-6+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-2</m:t>
                  </m:r>
                </m:sup>
              </m:sSup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</m:oMath>
      </m:oMathPara>
    </w:p>
    <w:p w14:paraId="6668AD43" w14:textId="510B96EA" w:rsidR="008B6773" w:rsidRPr="008B6773" w:rsidRDefault="008B6773" w:rsidP="008B677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=-6⋅x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+x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+x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n-2</m:t>
              </m:r>
            </m:e>
          </m:d>
        </m:oMath>
      </m:oMathPara>
    </w:p>
    <w:p w14:paraId="49828FB6" w14:textId="2BC81DB7" w:rsidR="008B6773" w:rsidRDefault="008B6773" w:rsidP="008B6773">
      <w:pPr>
        <w:pStyle w:val="af6"/>
      </w:pPr>
      <w:r>
        <w:t>Структурная схема представлена на рис. 7.</w:t>
      </w:r>
    </w:p>
    <w:p w14:paraId="2F1FE295" w14:textId="5365167C" w:rsidR="008B6773" w:rsidRPr="008B6773" w:rsidRDefault="008B6773" w:rsidP="00B22C15">
      <w:pPr>
        <w:pStyle w:val="af6"/>
      </w:pPr>
      <w:r>
        <w:rPr>
          <w:noProof/>
        </w:rPr>
        <mc:AlternateContent>
          <mc:Choice Requires="wpc">
            <w:drawing>
              <wp:inline distT="0" distB="0" distL="0" distR="0" wp14:anchorId="681C8503" wp14:editId="287159F6">
                <wp:extent cx="6479540" cy="2664663"/>
                <wp:effectExtent l="0" t="0" r="0" b="2540"/>
                <wp:docPr id="1084471988" name="Полотно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780026228" name="Равнобедренный треугольник 1780026228"/>
                        <wps:cNvSpPr/>
                        <wps:spPr>
                          <a:xfrm rot="5400000">
                            <a:off x="2389322" y="287337"/>
                            <a:ext cx="432000" cy="374400"/>
                          </a:xfrm>
                          <a:prstGeom prst="triangl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84EEA7" w14:textId="77777777" w:rsidR="00C3344B" w:rsidRDefault="00C3344B" w:rsidP="00C3344B">
                              <w:pPr>
                                <w:spacing w:line="276" w:lineRule="auto"/>
                                <w:rPr>
                                  <w:rFonts w:eastAsia="Times New Roman"/>
                                  <w:szCs w:val="28"/>
                                </w:rPr>
                              </w:pPr>
                              <w:r>
                                <w:rPr>
                                  <w:rFonts w:eastAsia="Times New Roman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796091" name="Овал 1777796091"/>
                        <wps:cNvSpPr/>
                        <wps:spPr>
                          <a:xfrm>
                            <a:off x="3388971" y="258753"/>
                            <a:ext cx="431800" cy="4318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AB530A" w14:textId="07E08266" w:rsidR="00C3344B" w:rsidRPr="00C3344B" w:rsidRDefault="00C3344B" w:rsidP="00C3344B">
                              <w:pPr>
                                <w:pStyle w:val="af6"/>
                                <w:spacing w:after="0" w:line="240" w:lineRule="auto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808324" name="Прямоугольник 2055808324"/>
                        <wps:cNvSpPr/>
                        <wps:spPr>
                          <a:xfrm>
                            <a:off x="1683431" y="1066351"/>
                            <a:ext cx="395605" cy="39560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824B89" w14:textId="77777777" w:rsidR="00C3344B" w:rsidRDefault="00C3344B" w:rsidP="00C3344B">
                              <w:pPr>
                                <w:pStyle w:val="af6"/>
                                <w:spacing w:after="0" w:line="240" w:lineRule="auto"/>
                                <w:rPr>
                                  <w:rFonts w:eastAsia="Times New Roman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lang w:val="en-US"/>
                                        </w:rPr>
                                        <m:t>z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/>
                                          <w:lang w:val="en-US"/>
                                        </w:rPr>
                                        <m:t>-1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839253" name="Прямоугольник 1651839253"/>
                        <wps:cNvSpPr/>
                        <wps:spPr>
                          <a:xfrm>
                            <a:off x="1683431" y="1869490"/>
                            <a:ext cx="395605" cy="39560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381B89" w14:textId="77777777" w:rsidR="00B22C15" w:rsidRDefault="00B22C15" w:rsidP="00C3344B">
                              <w:pPr>
                                <w:pStyle w:val="af6"/>
                                <w:spacing w:after="0" w:line="240" w:lineRule="auto"/>
                                <w:rPr>
                                  <w:rFonts w:eastAsia="Times New Roman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lang w:val="en-US"/>
                                        </w:rPr>
                                        <m:t>z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/>
                                          <w:lang w:val="en-US"/>
                                        </w:rPr>
                                        <m:t>-1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709505" name="Прямая соединительная линия 519709505"/>
                        <wps:cNvCnPr>
                          <a:stCxn id="1780026228" idx="0"/>
                          <a:endCxn id="1777796091" idx="2"/>
                        </wps:cNvCnPr>
                        <wps:spPr>
                          <a:xfrm>
                            <a:off x="2792522" y="474537"/>
                            <a:ext cx="596449" cy="116"/>
                          </a:xfrm>
                          <a:prstGeom prst="line">
                            <a:avLst/>
                          </a:prstGeom>
                          <a:ln>
                            <a:tailEnd type="stealt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4769871" name="Прямая соединительная линия 844769871"/>
                        <wps:cNvCnPr>
                          <a:endCxn id="1777796091" idx="3"/>
                        </wps:cNvCnPr>
                        <wps:spPr>
                          <a:xfrm flipV="1">
                            <a:off x="3248083" y="627317"/>
                            <a:ext cx="204124" cy="1050019"/>
                          </a:xfrm>
                          <a:prstGeom prst="straightConnector1">
                            <a:avLst/>
                          </a:prstGeom>
                          <a:ln>
                            <a:tailEnd type="stealt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7901890" name="Прямая соединительная линия 677901890"/>
                        <wps:cNvCnPr>
                          <a:stCxn id="1651839253" idx="2"/>
                          <a:endCxn id="1777796091" idx="4"/>
                        </wps:cNvCnPr>
                        <wps:spPr>
                          <a:xfrm rot="5400000" flipH="1" flipV="1">
                            <a:off x="1955846" y="615883"/>
                            <a:ext cx="1574411" cy="1723637"/>
                          </a:xfrm>
                          <a:prstGeom prst="bentConnector3">
                            <a:avLst>
                              <a:gd name="adj1" fmla="val -14520"/>
                            </a:avLst>
                          </a:prstGeom>
                          <a:ln>
                            <a:tailEnd type="stealt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1221269" name="Прямая соединительная линия 1121221269"/>
                        <wps:cNvCnPr>
                          <a:stCxn id="2055808324" idx="2"/>
                          <a:endCxn id="1651839253" idx="0"/>
                        </wps:cNvCnPr>
                        <wps:spPr>
                          <a:xfrm>
                            <a:off x="1881234" y="1461835"/>
                            <a:ext cx="0" cy="40750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4745269" name="Прямая соединительная линия 1644745269"/>
                        <wps:cNvCnPr>
                          <a:endCxn id="1780026228" idx="3"/>
                        </wps:cNvCnPr>
                        <wps:spPr>
                          <a:xfrm>
                            <a:off x="1250989" y="474459"/>
                            <a:ext cx="1167149" cy="39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0888453" name="Прямая соединительная линия 1770888453"/>
                        <wps:cNvCnPr>
                          <a:endCxn id="2055808324" idx="0"/>
                        </wps:cNvCnPr>
                        <wps:spPr>
                          <a:xfrm>
                            <a:off x="1250989" y="474627"/>
                            <a:ext cx="630245" cy="591724"/>
                          </a:xfrm>
                          <a:prstGeom prst="bentConnector2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7127358" name="Прямая соединительная линия 1770888453"/>
                        <wps:cNvCnPr>
                          <a:stCxn id="2055808324" idx="2"/>
                        </wps:cNvCnPr>
                        <wps:spPr>
                          <a:xfrm rot="16200000" flipH="1">
                            <a:off x="2456977" y="886091"/>
                            <a:ext cx="215362" cy="1366849"/>
                          </a:xfrm>
                          <a:prstGeom prst="bentConnector2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7305783" name="Надпись 1167305783"/>
                        <wps:cNvSpPr txBox="1"/>
                        <wps:spPr>
                          <a:xfrm>
                            <a:off x="2339602" y="258673"/>
                            <a:ext cx="421005" cy="431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EEAF1F" w14:textId="20A4015C" w:rsidR="00B22C15" w:rsidRPr="00B22C15" w:rsidRDefault="00B22C15" w:rsidP="00B22C15">
                              <w:pPr>
                                <w:pStyle w:val="af6"/>
                                <w:spacing w:after="0" w:line="240" w:lineRule="auto"/>
                                <w:jc w:val="left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716935" name="Надпись 882716935"/>
                        <wps:cNvSpPr txBox="1"/>
                        <wps:spPr>
                          <a:xfrm>
                            <a:off x="1291501" y="150502"/>
                            <a:ext cx="542290" cy="32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15980D6" w14:textId="48C75508" w:rsidR="00B22C15" w:rsidRPr="00B22C15" w:rsidRDefault="00B22C15" w:rsidP="00B22C15">
                              <w:pPr>
                                <w:pStyle w:val="af6"/>
                                <w:spacing w:after="0" w:line="240" w:lineRule="auto"/>
                                <w:jc w:val="left"/>
                                <w:rPr>
                                  <w:i/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x(n)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255428" name="Надпись 862255428"/>
                        <wps:cNvSpPr txBox="1"/>
                        <wps:spPr>
                          <a:xfrm>
                            <a:off x="2049761" y="1353025"/>
                            <a:ext cx="85280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1E773F" w14:textId="19C0E6B6" w:rsidR="00B22C15" w:rsidRPr="00B22C15" w:rsidRDefault="00B22C15" w:rsidP="00B22C15">
                              <w:pPr>
                                <w:pStyle w:val="af6"/>
                                <w:spacing w:after="0" w:line="240" w:lineRule="auto"/>
                                <w:jc w:val="left"/>
                                <w:rPr>
                                  <w:i/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x(n-1)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845770" name="Надпись 823845770"/>
                        <wps:cNvSpPr txBox="1"/>
                        <wps:spPr>
                          <a:xfrm>
                            <a:off x="2079036" y="2178243"/>
                            <a:ext cx="85280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51EA5C" w14:textId="32B70B67" w:rsidR="00B22C15" w:rsidRPr="00B22C15" w:rsidRDefault="00B22C15" w:rsidP="00B22C15">
                              <w:pPr>
                                <w:pStyle w:val="af6"/>
                                <w:spacing w:after="0" w:line="240" w:lineRule="auto"/>
                                <w:jc w:val="left"/>
                                <w:rPr>
                                  <w:i/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x(n-2)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358078" name="Прямая соединительная линия 1754358078"/>
                        <wps:cNvCnPr>
                          <a:stCxn id="1777796091" idx="6"/>
                        </wps:cNvCnPr>
                        <wps:spPr>
                          <a:xfrm flipV="1">
                            <a:off x="3820771" y="474575"/>
                            <a:ext cx="1250503" cy="39"/>
                          </a:xfrm>
                          <a:prstGeom prst="line">
                            <a:avLst/>
                          </a:prstGeom>
                          <a:ln>
                            <a:tailEnd type="stealt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6875597" name="Надпись 1756875597"/>
                        <wps:cNvSpPr txBox="1"/>
                        <wps:spPr>
                          <a:xfrm>
                            <a:off x="4276858" y="150815"/>
                            <a:ext cx="54483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BF1DFA" w14:textId="696FC7FB" w:rsidR="00B22C15" w:rsidRPr="00B22C15" w:rsidRDefault="00B22C15" w:rsidP="00B22C15">
                              <w:pPr>
                                <w:pStyle w:val="af6"/>
                                <w:spacing w:after="0" w:line="240" w:lineRule="auto"/>
                                <w:jc w:val="left"/>
                                <w:rPr>
                                  <w:i/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y(n)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218044" name="Овал 902218044"/>
                        <wps:cNvSpPr/>
                        <wps:spPr>
                          <a:xfrm>
                            <a:off x="1865776" y="457353"/>
                            <a:ext cx="35560" cy="35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810804" name="Овал 1278810804"/>
                        <wps:cNvSpPr/>
                        <wps:spPr>
                          <a:xfrm>
                            <a:off x="1866496" y="1658496"/>
                            <a:ext cx="35560" cy="35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81C8503" id="Полотно 27" o:spid="_x0000_s1117" editas="canvas" style="width:510.2pt;height:209.8pt;mso-position-horizontal-relative:char;mso-position-vertical-relative:line" coordsize="64795,26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">
                <v:shape id="_x0000_s1118" type="#_x0000_t75" style="position:absolute;width:64795;height:26644;visibility:visible;mso-wrap-style:square" filled="t">
                  <v:fill o:detectmouseclick="t"/>
                  <v:path o:connecttype="none"/>
                </v:shape>
                <v:shape id="Равнобедренный треугольник 1780026228" o:spid="_x0000_s1119" type="#_x0000_t5" style="position:absolute;left:23893;top:2873;width:4320;height:3744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" filled="f" strokecolor="black [3200]" strokeweight="1pt">
                  <v:textbox>
                    <w:txbxContent>
                      <w:p w14:paraId="5584EEA7" w14:textId="77777777" w:rsidR="00C3344B" w:rsidRDefault="00C3344B" w:rsidP="00C3344B">
                        <w:pPr>
                          <w:spacing w:line="276" w:lineRule="auto"/>
                          <w:rPr>
                            <w:rFonts w:eastAsia="Times New Roman"/>
                            <w:szCs w:val="28"/>
                          </w:rPr>
                        </w:pPr>
                        <w:r>
                          <w:rPr>
                            <w:rFonts w:eastAsia="Times New Roman"/>
                            <w:szCs w:val="28"/>
                          </w:rPr>
                          <w:t> </w:t>
                        </w:r>
                      </w:p>
                    </w:txbxContent>
                  </v:textbox>
                </v:shape>
                <v:oval id="Овал 1777796091" o:spid="_x0000_s1120" style="position:absolute;left:33889;top:2587;width:4318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" filled="f" strokecolor="black [3200]" strokeweight="1pt">
                  <v:stroke joinstyle="miter"/>
                  <v:textbox>
                    <w:txbxContent>
                      <w:p w14:paraId="39AB530A" w14:textId="07E08266" w:rsidR="00C3344B" w:rsidRPr="00C3344B" w:rsidRDefault="00C3344B" w:rsidP="00C3344B">
                        <w:pPr>
                          <w:pStyle w:val="af6"/>
                          <w:spacing w:after="0" w:line="240" w:lineRule="auto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</m:oMath>
                        </m:oMathPara>
                      </w:p>
                    </w:txbxContent>
                  </v:textbox>
                </v:oval>
                <v:rect id="Прямоугольник 2055808324" o:spid="_x0000_s1121" style="position:absolute;left:16834;top:10663;width:3956;height:3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" filled="f" strokecolor="black [3200]" strokeweight="1pt">
                  <v:textbox>
                    <w:txbxContent>
                      <w:p w14:paraId="40824B89" w14:textId="77777777" w:rsidR="00C3344B" w:rsidRDefault="00C3344B" w:rsidP="00C3344B">
                        <w:pPr>
                          <w:pStyle w:val="af6"/>
                          <w:spacing w:after="0" w:line="240" w:lineRule="auto"/>
                          <w:rPr>
                            <w:rFonts w:eastAsia="Times New Roman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lang w:val="en-US"/>
                                  </w:rPr>
                                  <m:t>z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/>
                                    <w:lang w:val="en-US"/>
                                  </w:rPr>
                                  <m:t>-1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rect>
                <v:rect id="Прямоугольник 1651839253" o:spid="_x0000_s1122" style="position:absolute;left:16834;top:18694;width:3956;height:3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" filled="f" strokecolor="black [3200]" strokeweight="1pt">
                  <v:textbox>
                    <w:txbxContent>
                      <w:p w14:paraId="4F381B89" w14:textId="77777777" w:rsidR="00B22C15" w:rsidRDefault="00B22C15" w:rsidP="00C3344B">
                        <w:pPr>
                          <w:pStyle w:val="af6"/>
                          <w:spacing w:after="0" w:line="240" w:lineRule="auto"/>
                          <w:rPr>
                            <w:rFonts w:eastAsia="Times New Roman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lang w:val="en-US"/>
                                  </w:rPr>
                                  <m:t>z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/>
                                    <w:lang w:val="en-US"/>
                                  </w:rPr>
                                  <m:t>-1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rect>
                <v:line id="Прямая соединительная линия 519709505" o:spid="_x0000_s1123" style="position:absolute;visibility:visible;mso-wrap-style:square" from="27925,4745" to="33889,4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" strokecolor="black [3200]" strokeweight="1pt">
                  <v:stroke endarrow="classic" joinstyle="miter"/>
                </v:line>
                <v:shape id="Прямая соединительная линия 844769871" o:spid="_x0000_s1124" type="#_x0000_t32" style="position:absolute;left:32480;top:6273;width:2042;height:105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" strokecolor="black [3200]" strokeweight="1pt">
                  <v:stroke endarrow="classic" joinstyle="miter"/>
                </v:shape>
                <v:shape id="Прямая соединительная линия 677901890" o:spid="_x0000_s1125" type="#_x0000_t34" style="position:absolute;left:19557;top:6159;width:15745;height:17236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" adj="-3136" strokecolor="black [3200]" strokeweight="1pt">
                  <v:stroke endarrow="classic"/>
                </v:shape>
                <v:line id="Прямая соединительная линия 1121221269" o:spid="_x0000_s1126" style="position:absolute;visibility:visible;mso-wrap-style:square" from="18812,14618" to="18812,18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" strokecolor="black [3200]" strokeweight="1pt">
                  <v:stroke joinstyle="miter"/>
                </v:line>
                <v:line id="Прямая соединительная линия 1644745269" o:spid="_x0000_s1127" style="position:absolute;visibility:visible;mso-wrap-style:square" from="12509,4744" to="24181,4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" strokecolor="black [3200]" strokeweight="1pt">
                  <v:stroke joinstyle="miter"/>
                </v:line>
                <v:shape id="Прямая соединительная линия 1770888453" o:spid="_x0000_s1128" type="#_x0000_t33" style="position:absolute;left:12509;top:4746;width:6303;height:591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" strokecolor="black [3200]" strokeweight="1pt"/>
                <v:shape id="Прямая соединительная линия 1770888453" o:spid="_x0000_s1129" type="#_x0000_t33" style="position:absolute;left:24569;top:8861;width:2153;height:1366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" strokecolor="black [3200]" strokeweight="1pt"/>
                <v:shape id="Надпись 1167305783" o:spid="_x0000_s1130" type="#_x0000_t202" style="position:absolute;left:23396;top:2586;width:4210;height:431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" filled="f" stroked="f" strokeweight=".5pt">
                  <v:textbox>
                    <w:txbxContent>
                      <w:p w14:paraId="0EEEAF1F" w14:textId="20A4015C" w:rsidR="00B22C15" w:rsidRPr="00B22C15" w:rsidRDefault="00B22C15" w:rsidP="00B22C15">
                        <w:pPr>
                          <w:pStyle w:val="af6"/>
                          <w:spacing w:after="0" w:line="240" w:lineRule="auto"/>
                          <w:jc w:val="left"/>
                        </w:pPr>
                        <m:oMathPara>
                          <m:oMath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-6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882716935" o:spid="_x0000_s1131" type="#_x0000_t202" style="position:absolute;left:12915;top:1505;width:5422;height:324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" filled="f" stroked="f" strokeweight=".5pt">
                  <v:textbox>
                    <w:txbxContent>
                      <w:p w14:paraId="115980D6" w14:textId="48C75508" w:rsidR="00B22C15" w:rsidRPr="00B22C15" w:rsidRDefault="00B22C15" w:rsidP="00B22C15">
                        <w:pPr>
                          <w:pStyle w:val="af6"/>
                          <w:spacing w:after="0" w:line="240" w:lineRule="auto"/>
                          <w:jc w:val="left"/>
                          <w:rPr>
                            <w:i/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x(n)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862255428" o:spid="_x0000_s1132" type="#_x0000_t202" style="position:absolute;left:20497;top:13530;width:8528;height:323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" filled="f" stroked="f" strokeweight=".5pt">
                  <v:textbox>
                    <w:txbxContent>
                      <w:p w14:paraId="1D1E773F" w14:textId="19C0E6B6" w:rsidR="00B22C15" w:rsidRPr="00B22C15" w:rsidRDefault="00B22C15" w:rsidP="00B22C15">
                        <w:pPr>
                          <w:pStyle w:val="af6"/>
                          <w:spacing w:after="0" w:line="240" w:lineRule="auto"/>
                          <w:jc w:val="left"/>
                          <w:rPr>
                            <w:i/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x(n-1)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823845770" o:spid="_x0000_s1133" type="#_x0000_t202" style="position:absolute;left:20790;top:21782;width:8528;height:323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" filled="f" stroked="f" strokeweight=".5pt">
                  <v:textbox>
                    <w:txbxContent>
                      <w:p w14:paraId="2351EA5C" w14:textId="32B70B67" w:rsidR="00B22C15" w:rsidRPr="00B22C15" w:rsidRDefault="00B22C15" w:rsidP="00B22C15">
                        <w:pPr>
                          <w:pStyle w:val="af6"/>
                          <w:spacing w:after="0" w:line="240" w:lineRule="auto"/>
                          <w:jc w:val="left"/>
                          <w:rPr>
                            <w:i/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x(n-2)</m:t>
                            </m:r>
                          </m:oMath>
                        </m:oMathPara>
                      </w:p>
                    </w:txbxContent>
                  </v:textbox>
                </v:shape>
                <v:line id="Прямая соединительная линия 1754358078" o:spid="_x0000_s1134" style="position:absolute;flip:y;visibility:visible;mso-wrap-style:square" from="38207,4745" to="50712,4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" strokecolor="black [3200]" strokeweight="1pt">
                  <v:stroke endarrow="classic" joinstyle="miter"/>
                </v:line>
                <v:shape id="Надпись 1756875597" o:spid="_x0000_s1135" type="#_x0000_t202" style="position:absolute;left:42768;top:1508;width:5448;height:323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" filled="f" stroked="f" strokeweight=".5pt">
                  <v:textbox>
                    <w:txbxContent>
                      <w:p w14:paraId="21BF1DFA" w14:textId="696FC7FB" w:rsidR="00B22C15" w:rsidRPr="00B22C15" w:rsidRDefault="00B22C15" w:rsidP="00B22C15">
                        <w:pPr>
                          <w:pStyle w:val="af6"/>
                          <w:spacing w:after="0" w:line="240" w:lineRule="auto"/>
                          <w:jc w:val="left"/>
                          <w:rPr>
                            <w:i/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y(n)</m:t>
                            </m:r>
                          </m:oMath>
                        </m:oMathPara>
                      </w:p>
                    </w:txbxContent>
                  </v:textbox>
                </v:shape>
                <v:oval id="Овал 902218044" o:spid="_x0000_s1136" style="position:absolute;left:18657;top:4573;width:356;height: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" fillcolor="black [3200]" strokecolor="black [480]" strokeweight="1pt">
                  <v:stroke joinstyle="miter"/>
                </v:oval>
                <v:oval id="Овал 1278810804" o:spid="_x0000_s1137" style="position:absolute;left:18664;top:16584;width:356;height: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" fillcolor="black [3200]" strokecolor="black [480]" strokeweight="1pt">
                  <v:stroke joinstyle="miter"/>
                </v:oval>
                <w10:anchorlock/>
              </v:group>
            </w:pict>
          </mc:Fallback>
        </mc:AlternateContent>
      </w:r>
    </w:p>
    <w:p w14:paraId="5CAF5E36" w14:textId="27969340" w:rsidR="00B22C15" w:rsidRPr="00266B77" w:rsidRDefault="00B22C15" w:rsidP="00B22C15">
      <w:pPr>
        <w:pStyle w:val="af4"/>
        <w:jc w:val="center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>. Прямая форма</w:t>
      </w:r>
    </w:p>
    <w:p w14:paraId="36B66C28" w14:textId="1DA81816" w:rsidR="008B6773" w:rsidRDefault="00B22C15" w:rsidP="00B22C15">
      <w:pPr>
        <w:pStyle w:val="af6"/>
      </w:pPr>
      <w:r>
        <w:lastRenderedPageBreak/>
        <w:t>Последовательная форма:</w:t>
      </w:r>
    </w:p>
    <w:p w14:paraId="18132567" w14:textId="6C68CF35" w:rsidR="00B22C15" w:rsidRPr="00176B42" w:rsidRDefault="00B22C15" w:rsidP="00B22C15">
      <w:pPr>
        <w:pStyle w:val="af6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e>
          </m:nary>
        </m:oMath>
      </m:oMathPara>
    </w:p>
    <w:p w14:paraId="1B52DE92" w14:textId="57F6C748" w:rsidR="00B22C15" w:rsidRPr="00C46D92" w:rsidRDefault="00B22C15" w:rsidP="00C46D92">
      <w:pPr>
        <w:pStyle w:val="af6"/>
        <w:rPr>
          <w:i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-6+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=-6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7A01F9B1" w14:textId="707EFFE9" w:rsidR="00C46D92" w:rsidRDefault="00C46D92" w:rsidP="00C46D92">
      <w:pPr>
        <w:pStyle w:val="af6"/>
      </w:pPr>
      <w:r>
        <w:t>где</w:t>
      </w:r>
    </w:p>
    <w:p w14:paraId="6C08F515" w14:textId="1BB2F304" w:rsidR="00C46D92" w:rsidRPr="00C46D92" w:rsidRDefault="00C46D92" w:rsidP="00C46D9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den>
          </m:f>
          <m:r>
            <w:rPr>
              <w:rFonts w:ascii="Cambria Math" w:hAnsi="Cambria Math"/>
              <w:lang w:val="en-US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den>
          </m:f>
        </m:oMath>
      </m:oMathPara>
    </w:p>
    <w:p w14:paraId="4B9124AB" w14:textId="31B27BA1" w:rsidR="00C46D92" w:rsidRDefault="00C46D92" w:rsidP="00C46D92">
      <w:pPr>
        <w:pStyle w:val="af6"/>
      </w:pPr>
      <w:r>
        <w:t>Разностные уравнения:</w:t>
      </w:r>
    </w:p>
    <w:p w14:paraId="00E10C5C" w14:textId="0866F834" w:rsidR="00C46D92" w:rsidRPr="00C46D92" w:rsidRDefault="00C46D92" w:rsidP="00C46D9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</m:oMath>
      </m:oMathPara>
    </w:p>
    <w:p w14:paraId="25313134" w14:textId="62DE615A" w:rsidR="00C46D92" w:rsidRPr="00C46D92" w:rsidRDefault="00C46D92" w:rsidP="00C46D9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</m:d>
        </m:oMath>
      </m:oMathPara>
    </w:p>
    <w:p w14:paraId="5D412230" w14:textId="182D887F" w:rsidR="00C46D92" w:rsidRPr="00C46D92" w:rsidRDefault="00C46D92" w:rsidP="00C46D9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=x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e>
          </m:d>
        </m:oMath>
      </m:oMathPara>
    </w:p>
    <w:p w14:paraId="0B9B0C56" w14:textId="60D84576" w:rsidR="00C46D92" w:rsidRPr="00C46D92" w:rsidRDefault="00C46D92" w:rsidP="00C46D92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</m:d>
        </m:oMath>
      </m:oMathPara>
    </w:p>
    <w:p w14:paraId="78261E43" w14:textId="465CE390" w:rsidR="00C46D92" w:rsidRPr="00C46D92" w:rsidRDefault="00C46D92" w:rsidP="00C46D92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</m:e>
          </m:d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</m:oMath>
      </m:oMathPara>
    </w:p>
    <w:p w14:paraId="0BAF7DB6" w14:textId="46F8AAAD" w:rsidR="00C46D92" w:rsidRPr="00E459F5" w:rsidRDefault="00C46D92" w:rsidP="00C46D9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e>
          </m:d>
        </m:oMath>
      </m:oMathPara>
    </w:p>
    <w:p w14:paraId="1813EA3E" w14:textId="67D7194A" w:rsidR="00E459F5" w:rsidRDefault="00E459F5" w:rsidP="00E459F5">
      <w:pPr>
        <w:pStyle w:val="af6"/>
      </w:pPr>
      <w:r>
        <w:t>Система разностных уравнений:</w:t>
      </w:r>
    </w:p>
    <w:p w14:paraId="112560CA" w14:textId="27FA9988" w:rsidR="00E459F5" w:rsidRPr="00E459F5" w:rsidRDefault="00E459F5" w:rsidP="00E459F5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=x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n-1</m:t>
                      </m:r>
                    </m:e>
                  </m: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n-1</m:t>
                      </m:r>
                    </m:e>
                  </m: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</m:eqArr>
            </m:e>
          </m:d>
        </m:oMath>
      </m:oMathPara>
    </w:p>
    <w:p w14:paraId="67372B33" w14:textId="4B9BDDFC" w:rsidR="00C46D92" w:rsidRDefault="00C46D92" w:rsidP="00C46D92">
      <w:pPr>
        <w:pStyle w:val="af6"/>
      </w:pPr>
      <w:r>
        <w:t xml:space="preserve">Структурная схема представлена на рис. </w:t>
      </w:r>
      <w:r w:rsidRPr="00C46D92">
        <w:t>8</w:t>
      </w:r>
      <w:r>
        <w:t>.</w:t>
      </w:r>
    </w:p>
    <w:p w14:paraId="64388445" w14:textId="1F950BAF" w:rsidR="00C46D92" w:rsidRDefault="00C46D92" w:rsidP="00C46D92">
      <w:pPr>
        <w:pStyle w:val="af6"/>
        <w:jc w:val="center"/>
        <w:rPr>
          <w:lang w:val="en-US"/>
        </w:rPr>
      </w:pPr>
      <w:r>
        <w:rPr>
          <w:noProof/>
        </w:rPr>
        <mc:AlternateContent>
          <mc:Choice Requires="wpc">
            <w:drawing>
              <wp:inline distT="0" distB="0" distL="0" distR="0" wp14:anchorId="4CCC49FA" wp14:editId="400ABADD">
                <wp:extent cx="6738936" cy="1757045"/>
                <wp:effectExtent l="0" t="0" r="5080" b="0"/>
                <wp:docPr id="468272315" name="Полотно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219075945" name="Равнобедренный треугольник 1219075945"/>
                        <wps:cNvSpPr/>
                        <wps:spPr>
                          <a:xfrm rot="5400000">
                            <a:off x="2230702" y="975569"/>
                            <a:ext cx="720000" cy="626400"/>
                          </a:xfrm>
                          <a:prstGeom prst="triangl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08ECCA" w14:textId="77777777" w:rsidR="00C46D92" w:rsidRDefault="00C46D92" w:rsidP="00C46D92">
                              <w:pPr>
                                <w:spacing w:line="276" w:lineRule="auto"/>
                                <w:rPr>
                                  <w:rFonts w:eastAsia="Times New Roman"/>
                                  <w:szCs w:val="28"/>
                                </w:rPr>
                              </w:pPr>
                              <w:r>
                                <w:rPr>
                                  <w:rFonts w:eastAsia="Times New Roman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224521" name="Овал 1396224521"/>
                        <wps:cNvSpPr/>
                        <wps:spPr>
                          <a:xfrm>
                            <a:off x="3042931" y="144453"/>
                            <a:ext cx="431800" cy="4318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2A074F" w14:textId="77777777" w:rsidR="00C46D92" w:rsidRPr="00C3344B" w:rsidRDefault="00C46D92" w:rsidP="00C46D92">
                              <w:pPr>
                                <w:pStyle w:val="af6"/>
                                <w:spacing w:after="0" w:line="240" w:lineRule="auto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079217" name="Прямоугольник 1478079217"/>
                        <wps:cNvSpPr/>
                        <wps:spPr>
                          <a:xfrm>
                            <a:off x="1521541" y="739730"/>
                            <a:ext cx="395605" cy="39560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3D5FFD" w14:textId="77777777" w:rsidR="00C46D92" w:rsidRDefault="00C46D92" w:rsidP="00C46D92">
                              <w:pPr>
                                <w:pStyle w:val="af6"/>
                                <w:spacing w:after="0" w:line="240" w:lineRule="auto"/>
                                <w:rPr>
                                  <w:rFonts w:eastAsia="Times New Roman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lang w:val="en-US"/>
                                        </w:rPr>
                                        <m:t>z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/>
                                          <w:lang w:val="en-US"/>
                                        </w:rPr>
                                        <m:t>-1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953425" name="Прямоугольник 1668953425"/>
                        <wps:cNvSpPr/>
                        <wps:spPr>
                          <a:xfrm>
                            <a:off x="3739513" y="739766"/>
                            <a:ext cx="395605" cy="39560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90BAE0" w14:textId="77777777" w:rsidR="00C46D92" w:rsidRDefault="00C46D92" w:rsidP="00C46D92">
                              <w:pPr>
                                <w:pStyle w:val="af6"/>
                                <w:spacing w:after="0" w:line="240" w:lineRule="auto"/>
                                <w:rPr>
                                  <w:rFonts w:eastAsia="Times New Roman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="Times New Roman" w:hAnsi="Cambria Math"/>
                                          <w:lang w:val="en-US"/>
                                        </w:rPr>
                                        <m:t>z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/>
                                          <w:lang w:val="en-US"/>
                                        </w:rPr>
                                        <m:t>-1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350989" name="Надпись 395350989"/>
                        <wps:cNvSpPr txBox="1"/>
                        <wps:spPr>
                          <a:xfrm>
                            <a:off x="2209895" y="1010712"/>
                            <a:ext cx="450215" cy="50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BFB010" w14:textId="4B2438E5" w:rsidR="00C46D92" w:rsidRPr="00E459F5" w:rsidRDefault="00C46D92" w:rsidP="00C46D92">
                              <w:pPr>
                                <w:pStyle w:val="af6"/>
                                <w:spacing w:after="0" w:line="240" w:lineRule="auto"/>
                                <w:jc w:val="left"/>
                                <w:rPr>
                                  <w:i/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72402" name="Надпись 211572402"/>
                        <wps:cNvSpPr txBox="1"/>
                        <wps:spPr>
                          <a:xfrm>
                            <a:off x="110571" y="41092"/>
                            <a:ext cx="542290" cy="32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367F5C" w14:textId="77777777" w:rsidR="00C46D92" w:rsidRPr="00B22C15" w:rsidRDefault="00C46D92" w:rsidP="00C46D92">
                              <w:pPr>
                                <w:pStyle w:val="af6"/>
                                <w:spacing w:after="0" w:line="240" w:lineRule="auto"/>
                                <w:jc w:val="left"/>
                                <w:rPr>
                                  <w:i/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x(n)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706197" name="Надпись 1702706197"/>
                        <wps:cNvSpPr txBox="1"/>
                        <wps:spPr>
                          <a:xfrm>
                            <a:off x="1130335" y="1247744"/>
                            <a:ext cx="85280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37E1DD" w14:textId="77777777" w:rsidR="00C46D92" w:rsidRPr="00B22C15" w:rsidRDefault="00C46D92" w:rsidP="00C46D92">
                              <w:pPr>
                                <w:pStyle w:val="af6"/>
                                <w:spacing w:after="0" w:line="240" w:lineRule="auto"/>
                                <w:jc w:val="left"/>
                                <w:rPr>
                                  <w:i/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x(n-1)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614120" name="Надпись 396614120"/>
                        <wps:cNvSpPr txBox="1"/>
                        <wps:spPr>
                          <a:xfrm>
                            <a:off x="6072040" y="45290"/>
                            <a:ext cx="54483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6D7C58" w14:textId="77777777" w:rsidR="00C46D92" w:rsidRPr="00B22C15" w:rsidRDefault="00C46D92" w:rsidP="00C46D92">
                              <w:pPr>
                                <w:pStyle w:val="af6"/>
                                <w:spacing w:after="0" w:line="240" w:lineRule="auto"/>
                                <w:jc w:val="left"/>
                                <w:rPr>
                                  <w:i/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y(n)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189521" name="Овал 998189521"/>
                        <wps:cNvSpPr/>
                        <wps:spPr>
                          <a:xfrm>
                            <a:off x="5496358" y="144389"/>
                            <a:ext cx="431800" cy="4318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C9FDC6" w14:textId="77777777" w:rsidR="00E459F5" w:rsidRPr="00C3344B" w:rsidRDefault="00E459F5" w:rsidP="00C46D92">
                              <w:pPr>
                                <w:pStyle w:val="af6"/>
                                <w:spacing w:after="0" w:line="240" w:lineRule="auto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784531" name="Равнобедренный треугольник 1255784531"/>
                        <wps:cNvSpPr/>
                        <wps:spPr>
                          <a:xfrm rot="5400000">
                            <a:off x="4681802" y="981752"/>
                            <a:ext cx="720000" cy="626400"/>
                          </a:xfrm>
                          <a:prstGeom prst="triangl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BA4CCD" w14:textId="77777777" w:rsidR="00E459F5" w:rsidRDefault="00E459F5" w:rsidP="00C46D92">
                              <w:pPr>
                                <w:spacing w:line="276" w:lineRule="auto"/>
                                <w:rPr>
                                  <w:rFonts w:eastAsia="Times New Roman"/>
                                  <w:szCs w:val="28"/>
                                </w:rPr>
                              </w:pPr>
                              <w:r>
                                <w:rPr>
                                  <w:rFonts w:eastAsia="Times New Roman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5217356" name="Надпись 2125217356"/>
                        <wps:cNvSpPr txBox="1"/>
                        <wps:spPr>
                          <a:xfrm>
                            <a:off x="4767597" y="1035048"/>
                            <a:ext cx="288290" cy="504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7C3AF9" w14:textId="3305DA81" w:rsidR="00E459F5" w:rsidRPr="00E459F5" w:rsidRDefault="00E459F5" w:rsidP="00C46D92">
                              <w:pPr>
                                <w:pStyle w:val="af6"/>
                                <w:spacing w:after="0" w:line="240" w:lineRule="auto"/>
                                <w:jc w:val="left"/>
                                <w:rPr>
                                  <w:i/>
                                  <w:lang w:val="en-US"/>
                                </w:rPr>
                              </w:pPr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3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990133" name="Прямая соединительная линия 766990133"/>
                        <wps:cNvCnPr>
                          <a:stCxn id="1478079217" idx="2"/>
                          <a:endCxn id="1219075945" idx="3"/>
                        </wps:cNvCnPr>
                        <wps:spPr>
                          <a:xfrm rot="16200000" flipH="1">
                            <a:off x="1921731" y="932821"/>
                            <a:ext cx="153418" cy="558193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4755081" name="Прямая соединительная линия 766990133"/>
                        <wps:cNvCnPr>
                          <a:stCxn id="1219075945" idx="0"/>
                          <a:endCxn id="1396224521" idx="4"/>
                        </wps:cNvCnPr>
                        <wps:spPr>
                          <a:xfrm flipV="1">
                            <a:off x="2903868" y="576189"/>
                            <a:ext cx="354963" cy="712438"/>
                          </a:xfrm>
                          <a:prstGeom prst="bentConnector2">
                            <a:avLst/>
                          </a:prstGeom>
                          <a:ln>
                            <a:tailEnd type="stealt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2077061" name="Прямая соединительная линия 766990133"/>
                        <wps:cNvCnPr>
                          <a:stCxn id="1668953425" idx="2"/>
                          <a:endCxn id="1255784531" idx="3"/>
                        </wps:cNvCnPr>
                        <wps:spPr>
                          <a:xfrm rot="16200000" flipH="1">
                            <a:off x="4253194" y="819366"/>
                            <a:ext cx="159565" cy="791321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8169656" name="Прямая соединительная линия 766990133"/>
                        <wps:cNvCnPr>
                          <a:stCxn id="1255784531" idx="0"/>
                          <a:endCxn id="998189521" idx="4"/>
                        </wps:cNvCnPr>
                        <wps:spPr>
                          <a:xfrm flipV="1">
                            <a:off x="5354968" y="576125"/>
                            <a:ext cx="357290" cy="718685"/>
                          </a:xfrm>
                          <a:prstGeom prst="bentConnector2">
                            <a:avLst/>
                          </a:prstGeom>
                          <a:ln>
                            <a:tailEnd type="stealt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6919363" name="Прямая соединительная линия 766990133"/>
                        <wps:cNvCnPr>
                          <a:stCxn id="1276782641" idx="0"/>
                          <a:endCxn id="1478079217" idx="0"/>
                        </wps:cNvCnPr>
                        <wps:spPr>
                          <a:xfrm>
                            <a:off x="1202335" y="360135"/>
                            <a:ext cx="516928" cy="379595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1007762" name="Прямая соединительная линия 766990133"/>
                        <wps:cNvCnPr>
                          <a:stCxn id="1276782641" idx="0"/>
                          <a:endCxn id="1396224521" idx="2"/>
                        </wps:cNvCnPr>
                        <wps:spPr>
                          <a:xfrm>
                            <a:off x="1202335" y="360135"/>
                            <a:ext cx="1840453" cy="218"/>
                          </a:xfrm>
                          <a:prstGeom prst="straightConnector1">
                            <a:avLst/>
                          </a:prstGeom>
                          <a:ln>
                            <a:tailEnd type="stealt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9619978" name="Прямая соединительная линия 766990133"/>
                        <wps:cNvCnPr>
                          <a:stCxn id="1396224521" idx="6"/>
                          <a:endCxn id="998189521" idx="2"/>
                        </wps:cNvCnPr>
                        <wps:spPr>
                          <a:xfrm flipV="1">
                            <a:off x="3474731" y="360249"/>
                            <a:ext cx="2021627" cy="64"/>
                          </a:xfrm>
                          <a:prstGeom prst="straightConnector1">
                            <a:avLst/>
                          </a:prstGeom>
                          <a:ln>
                            <a:tailEnd type="stealt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8905081" name="Прямая соединительная линия 766990133"/>
                        <wps:cNvCnPr>
                          <a:stCxn id="1396224521" idx="6"/>
                          <a:endCxn id="1668953425" idx="0"/>
                        </wps:cNvCnPr>
                        <wps:spPr>
                          <a:xfrm>
                            <a:off x="3474568" y="360353"/>
                            <a:ext cx="462563" cy="379413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6757859" name="Прямая соединительная линия 766990133"/>
                        <wps:cNvCnPr>
                          <a:stCxn id="998189521" idx="6"/>
                        </wps:cNvCnPr>
                        <wps:spPr>
                          <a:xfrm flipV="1">
                            <a:off x="5927919" y="360249"/>
                            <a:ext cx="688922" cy="40"/>
                          </a:xfrm>
                          <a:prstGeom prst="straightConnector1">
                            <a:avLst/>
                          </a:prstGeom>
                          <a:ln>
                            <a:tailEnd type="stealt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293174" name="Надпись 85293174"/>
                        <wps:cNvSpPr txBox="1"/>
                        <wps:spPr>
                          <a:xfrm>
                            <a:off x="3449672" y="1247071"/>
                            <a:ext cx="92329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9F8BC1" w14:textId="67879982" w:rsidR="00E459F5" w:rsidRPr="00B22C15" w:rsidRDefault="00E459F5" w:rsidP="00C46D92">
                              <w:pPr>
                                <w:pStyle w:val="af6"/>
                                <w:spacing w:after="0" w:line="240" w:lineRule="auto"/>
                                <w:jc w:val="left"/>
                                <w:rPr>
                                  <w:i/>
                                  <w:lang w:val="en-US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(n-1)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735124" name="Надпись 1156735124"/>
                        <wps:cNvSpPr txBox="1"/>
                        <wps:spPr>
                          <a:xfrm>
                            <a:off x="3449672" y="45290"/>
                            <a:ext cx="61341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A549E4" w14:textId="54BC796D" w:rsidR="00E459F5" w:rsidRPr="00B22C15" w:rsidRDefault="00E459F5" w:rsidP="00C46D92">
                              <w:pPr>
                                <w:pStyle w:val="af6"/>
                                <w:spacing w:after="0" w:line="240" w:lineRule="auto"/>
                                <w:jc w:val="left"/>
                                <w:rPr>
                                  <w:i/>
                                  <w:lang w:val="en-US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(n)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782641" name="Равнобедренный треугольник 1276782641"/>
                        <wps:cNvSpPr/>
                        <wps:spPr>
                          <a:xfrm rot="5400000">
                            <a:off x="799182" y="172935"/>
                            <a:ext cx="432000" cy="374400"/>
                          </a:xfrm>
                          <a:prstGeom prst="triangl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C48714" w14:textId="77777777" w:rsidR="002C29CF" w:rsidRDefault="002C29CF" w:rsidP="00C46D92">
                              <w:pPr>
                                <w:spacing w:line="276" w:lineRule="auto"/>
                                <w:rPr>
                                  <w:rFonts w:eastAsia="Times New Roman"/>
                                  <w:szCs w:val="28"/>
                                </w:rPr>
                              </w:pPr>
                              <w:r>
                                <w:rPr>
                                  <w:rFonts w:eastAsia="Times New Roman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91354" name="Прямая соединительная линия 766990133"/>
                        <wps:cNvCnPr>
                          <a:endCxn id="1276782641" idx="3"/>
                        </wps:cNvCnPr>
                        <wps:spPr>
                          <a:xfrm>
                            <a:off x="110566" y="360130"/>
                            <a:ext cx="717369" cy="5"/>
                          </a:xfrm>
                          <a:prstGeom prst="straightConnector1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2542474" name="Надпись 772542474"/>
                        <wps:cNvSpPr txBox="1"/>
                        <wps:spPr>
                          <a:xfrm>
                            <a:off x="749314" y="144453"/>
                            <a:ext cx="421005" cy="432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AB7E7C" w14:textId="0C18F195" w:rsidR="002C29CF" w:rsidRPr="002C29CF" w:rsidRDefault="002C29CF" w:rsidP="00C46D92">
                              <w:pPr>
                                <w:pStyle w:val="af6"/>
                                <w:spacing w:after="0" w:line="240" w:lineRule="auto"/>
                                <w:jc w:val="left"/>
                                <w:rPr>
                                  <w:i/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-6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213241" name="Овал 1817213241"/>
                        <wps:cNvSpPr/>
                        <wps:spPr>
                          <a:xfrm>
                            <a:off x="1701927" y="343821"/>
                            <a:ext cx="35560" cy="35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553254" name="Овал 966553254"/>
                        <wps:cNvSpPr/>
                        <wps:spPr>
                          <a:xfrm>
                            <a:off x="3918428" y="341429"/>
                            <a:ext cx="35560" cy="355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CCC49FA" id="_x0000_s1138" editas="canvas" style="width:530.6pt;height:138.35pt;mso-position-horizontal-relative:char;mso-position-vertical-relative:line" coordsize="67386,17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">
                <v:shape id="_x0000_s1139" type="#_x0000_t75" style="position:absolute;width:67386;height:17570;visibility:visible;mso-wrap-style:square" filled="t">
                  <v:fill o:detectmouseclick="t"/>
                  <v:path o:connecttype="none"/>
                </v:shape>
                <v:shape id="Равнобедренный треугольник 1219075945" o:spid="_x0000_s1140" type="#_x0000_t5" style="position:absolute;left:22307;top:9755;width:7200;height:6264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" filled="f" strokecolor="black [3200]" strokeweight="1pt">
                  <v:textbox>
                    <w:txbxContent>
                      <w:p w14:paraId="4408ECCA" w14:textId="77777777" w:rsidR="00C46D92" w:rsidRDefault="00C46D92" w:rsidP="00C46D92">
                        <w:pPr>
                          <w:spacing w:line="276" w:lineRule="auto"/>
                          <w:rPr>
                            <w:rFonts w:eastAsia="Times New Roman"/>
                            <w:szCs w:val="28"/>
                          </w:rPr>
                        </w:pPr>
                        <w:r>
                          <w:rPr>
                            <w:rFonts w:eastAsia="Times New Roman"/>
                            <w:szCs w:val="28"/>
                          </w:rPr>
                          <w:t> </w:t>
                        </w:r>
                      </w:p>
                    </w:txbxContent>
                  </v:textbox>
                </v:shape>
                <v:oval id="Овал 1396224521" o:spid="_x0000_s1141" style="position:absolute;left:30429;top:1444;width:4318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" filled="f" strokecolor="black [3200]" strokeweight="1pt">
                  <v:stroke joinstyle="miter"/>
                  <v:textbox>
                    <w:txbxContent>
                      <w:p w14:paraId="732A074F" w14:textId="77777777" w:rsidR="00C46D92" w:rsidRPr="00C3344B" w:rsidRDefault="00C46D92" w:rsidP="00C46D92">
                        <w:pPr>
                          <w:pStyle w:val="af6"/>
                          <w:spacing w:after="0" w:line="240" w:lineRule="auto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</m:oMath>
                        </m:oMathPara>
                      </w:p>
                    </w:txbxContent>
                  </v:textbox>
                </v:oval>
                <v:rect id="Прямоугольник 1478079217" o:spid="_x0000_s1142" style="position:absolute;left:15215;top:7397;width:3956;height:3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" filled="f" strokecolor="black [3200]" strokeweight="1pt">
                  <v:textbox>
                    <w:txbxContent>
                      <w:p w14:paraId="503D5FFD" w14:textId="77777777" w:rsidR="00C46D92" w:rsidRDefault="00C46D92" w:rsidP="00C46D92">
                        <w:pPr>
                          <w:pStyle w:val="af6"/>
                          <w:spacing w:after="0" w:line="240" w:lineRule="auto"/>
                          <w:rPr>
                            <w:rFonts w:eastAsia="Times New Roman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lang w:val="en-US"/>
                                  </w:rPr>
                                  <m:t>z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/>
                                    <w:lang w:val="en-US"/>
                                  </w:rPr>
                                  <m:t>-1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rect>
                <v:rect id="Прямоугольник 1668953425" o:spid="_x0000_s1143" style="position:absolute;left:37395;top:7397;width:3956;height:3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" filled="f" strokecolor="black [3200]" strokeweight="1pt">
                  <v:textbox>
                    <w:txbxContent>
                      <w:p w14:paraId="3990BAE0" w14:textId="77777777" w:rsidR="00C46D92" w:rsidRDefault="00C46D92" w:rsidP="00C46D92">
                        <w:pPr>
                          <w:pStyle w:val="af6"/>
                          <w:spacing w:after="0" w:line="240" w:lineRule="auto"/>
                          <w:rPr>
                            <w:rFonts w:eastAsia="Times New Roman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/>
                                    <w:lang w:val="en-US"/>
                                  </w:rPr>
                                  <m:t>z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/>
                                    <w:lang w:val="en-US"/>
                                  </w:rPr>
                                  <m:t>-1</m:t>
                                </m:r>
                              </m:sup>
                            </m:sSup>
                          </m:oMath>
                        </m:oMathPara>
                      </w:p>
                    </w:txbxContent>
                  </v:textbox>
                </v:rect>
                <v:shape id="Надпись 395350989" o:spid="_x0000_s1144" type="#_x0000_t202" style="position:absolute;left:22098;top:10107;width:4503;height:504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" filled="f" stroked="f" strokeweight=".5pt">
                  <v:textbox>
                    <w:txbxContent>
                      <w:p w14:paraId="2EBFB010" w14:textId="4B2438E5" w:rsidR="00C46D92" w:rsidRPr="00E459F5" w:rsidRDefault="00C46D92" w:rsidP="00C46D92">
                        <w:pPr>
                          <w:pStyle w:val="af6"/>
                          <w:spacing w:after="0" w:line="240" w:lineRule="auto"/>
                          <w:jc w:val="left"/>
                          <w:rPr>
                            <w:i/>
                            <w:lang w:val="en-US"/>
                          </w:rPr>
                        </w:pPr>
                        <m:oMathPara>
                          <m:oMath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v:shape id="Надпись 211572402" o:spid="_x0000_s1145" type="#_x0000_t202" style="position:absolute;left:1105;top:410;width:5423;height:324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" filled="f" stroked="f" strokeweight=".5pt">
                  <v:textbox>
                    <w:txbxContent>
                      <w:p w14:paraId="39367F5C" w14:textId="77777777" w:rsidR="00C46D92" w:rsidRPr="00B22C15" w:rsidRDefault="00C46D92" w:rsidP="00C46D92">
                        <w:pPr>
                          <w:pStyle w:val="af6"/>
                          <w:spacing w:after="0" w:line="240" w:lineRule="auto"/>
                          <w:jc w:val="left"/>
                          <w:rPr>
                            <w:i/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x(n)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1702706197" o:spid="_x0000_s1146" type="#_x0000_t202" style="position:absolute;left:11303;top:12477;width:8528;height:323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" filled="f" stroked="f" strokeweight=".5pt">
                  <v:textbox>
                    <w:txbxContent>
                      <w:p w14:paraId="5137E1DD" w14:textId="77777777" w:rsidR="00C46D92" w:rsidRPr="00B22C15" w:rsidRDefault="00C46D92" w:rsidP="00C46D92">
                        <w:pPr>
                          <w:pStyle w:val="af6"/>
                          <w:spacing w:after="0" w:line="240" w:lineRule="auto"/>
                          <w:jc w:val="left"/>
                          <w:rPr>
                            <w:i/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x(n-1)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396614120" o:spid="_x0000_s1147" type="#_x0000_t202" style="position:absolute;left:60720;top:452;width:5448;height:323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" filled="f" stroked="f" strokeweight=".5pt">
                  <v:textbox>
                    <w:txbxContent>
                      <w:p w14:paraId="2C6D7C58" w14:textId="77777777" w:rsidR="00C46D92" w:rsidRPr="00B22C15" w:rsidRDefault="00C46D92" w:rsidP="00C46D92">
                        <w:pPr>
                          <w:pStyle w:val="af6"/>
                          <w:spacing w:after="0" w:line="240" w:lineRule="auto"/>
                          <w:jc w:val="left"/>
                          <w:rPr>
                            <w:i/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y(n)</m:t>
                            </m:r>
                          </m:oMath>
                        </m:oMathPara>
                      </w:p>
                    </w:txbxContent>
                  </v:textbox>
                </v:shape>
                <v:oval id="Овал 998189521" o:spid="_x0000_s1148" style="position:absolute;left:54963;top:1443;width:4318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" filled="f" strokecolor="black [3200]" strokeweight="1pt">
                  <v:stroke joinstyle="miter"/>
                  <v:textbox>
                    <w:txbxContent>
                      <w:p w14:paraId="10C9FDC6" w14:textId="77777777" w:rsidR="00E459F5" w:rsidRPr="00C3344B" w:rsidRDefault="00E459F5" w:rsidP="00C46D92">
                        <w:pPr>
                          <w:pStyle w:val="af6"/>
                          <w:spacing w:after="0" w:line="240" w:lineRule="auto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</m:oMath>
                        </m:oMathPara>
                      </w:p>
                    </w:txbxContent>
                  </v:textbox>
                </v:oval>
                <v:shape id="Равнобедренный треугольник 1255784531" o:spid="_x0000_s1149" type="#_x0000_t5" style="position:absolute;left:46818;top:9817;width:7200;height:6264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" filled="f" strokecolor="black [3200]" strokeweight="1pt">
                  <v:textbox>
                    <w:txbxContent>
                      <w:p w14:paraId="2CBA4CCD" w14:textId="77777777" w:rsidR="00E459F5" w:rsidRDefault="00E459F5" w:rsidP="00C46D92">
                        <w:pPr>
                          <w:spacing w:line="276" w:lineRule="auto"/>
                          <w:rPr>
                            <w:rFonts w:eastAsia="Times New Roman"/>
                            <w:szCs w:val="28"/>
                          </w:rPr>
                        </w:pPr>
                        <w:r>
                          <w:rPr>
                            <w:rFonts w:eastAsia="Times New Roman"/>
                            <w:szCs w:val="28"/>
                          </w:rPr>
                          <w:t> </w:t>
                        </w:r>
                      </w:p>
                    </w:txbxContent>
                  </v:textbox>
                </v:shape>
                <v:shape id="Надпись 2125217356" o:spid="_x0000_s1150" type="#_x0000_t202" style="position:absolute;left:47675;top:10350;width:2883;height:5042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" filled="f" stroked="f" strokeweight=".5pt">
                  <v:textbox>
                    <w:txbxContent>
                      <w:p w14:paraId="3B7C3AF9" w14:textId="3305DA81" w:rsidR="00E459F5" w:rsidRPr="00E459F5" w:rsidRDefault="00E459F5" w:rsidP="00C46D92">
                        <w:pPr>
                          <w:pStyle w:val="af6"/>
                          <w:spacing w:after="0" w:line="240" w:lineRule="auto"/>
                          <w:jc w:val="left"/>
                          <w:rPr>
                            <w:i/>
                            <w:lang w:val="en-US"/>
                          </w:rPr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3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v:shape id="Прямая соединительная линия 766990133" o:spid="_x0000_s1151" type="#_x0000_t33" style="position:absolute;left:19217;top:9328;width:1534;height:558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" strokecolor="black [3200]" strokeweight="1pt"/>
                <v:shape id="Прямая соединительная линия 766990133" o:spid="_x0000_s1152" type="#_x0000_t33" style="position:absolute;left:29038;top:5761;width:3550;height:7125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" strokecolor="black [3200]" strokeweight="1pt">
                  <v:stroke endarrow="classic"/>
                </v:shape>
                <v:shape id="Прямая соединительная линия 766990133" o:spid="_x0000_s1153" type="#_x0000_t33" style="position:absolute;left:42532;top:8193;width:1596;height:791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" strokecolor="black [3200]" strokeweight="1pt"/>
                <v:shape id="Прямая соединительная линия 766990133" o:spid="_x0000_s1154" type="#_x0000_t33" style="position:absolute;left:53549;top:5761;width:3573;height:718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" strokecolor="black [3200]" strokeweight="1pt">
                  <v:stroke endarrow="classic"/>
                </v:shape>
                <v:shape id="Прямая соединительная линия 766990133" o:spid="_x0000_s1155" type="#_x0000_t33" style="position:absolute;left:12023;top:3601;width:5169;height:379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" strokecolor="black [3200]" strokeweight="1pt"/>
                <v:shape id="Прямая соединительная линия 766990133" o:spid="_x0000_s1156" type="#_x0000_t32" style="position:absolute;left:12023;top:3601;width:18404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" strokecolor="black [3200]" strokeweight="1pt">
                  <v:stroke endarrow="classic" joinstyle="miter"/>
                </v:shape>
                <v:shape id="Прямая соединительная линия 766990133" o:spid="_x0000_s1157" type="#_x0000_t32" style="position:absolute;left:34747;top:3602;width:20216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" strokecolor="black [3200]" strokeweight="1pt">
                  <v:stroke endarrow="classic" joinstyle="miter"/>
                </v:shape>
                <v:shape id="Прямая соединительная линия 766990133" o:spid="_x0000_s1158" type="#_x0000_t33" style="position:absolute;left:34745;top:3603;width:4626;height:379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" strokecolor="black [3200]" strokeweight="1pt"/>
                <v:shape id="Прямая соединительная линия 766990133" o:spid="_x0000_s1159" type="#_x0000_t32" style="position:absolute;left:59279;top:3602;width:6889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" strokecolor="black [3200]" strokeweight="1pt">
                  <v:stroke endarrow="classic" joinstyle="miter"/>
                </v:shape>
                <v:shape id="Надпись 85293174" o:spid="_x0000_s1160" type="#_x0000_t202" style="position:absolute;left:34496;top:12470;width:9233;height:323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" filled="f" stroked="f" strokeweight=".5pt">
                  <v:textbox>
                    <w:txbxContent>
                      <w:p w14:paraId="7B9F8BC1" w14:textId="67879982" w:rsidR="00E459F5" w:rsidRPr="00B22C15" w:rsidRDefault="00E459F5" w:rsidP="00C46D92">
                        <w:pPr>
                          <w:pStyle w:val="af6"/>
                          <w:spacing w:after="0" w:line="240" w:lineRule="auto"/>
                          <w:jc w:val="left"/>
                          <w:rPr>
                            <w:i/>
                            <w:lang w:val="en-US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(n-1)</m:t>
                            </m:r>
                          </m:oMath>
                        </m:oMathPara>
                      </w:p>
                    </w:txbxContent>
                  </v:textbox>
                </v:shape>
                <v:shape id="Надпись 1156735124" o:spid="_x0000_s1161" type="#_x0000_t202" style="position:absolute;left:34496;top:452;width:6134;height:323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" filled="f" stroked="f" strokeweight=".5pt">
                  <v:textbox>
                    <w:txbxContent>
                      <w:p w14:paraId="0EA549E4" w14:textId="54BC796D" w:rsidR="00E459F5" w:rsidRPr="00B22C15" w:rsidRDefault="00E459F5" w:rsidP="00C46D92">
                        <w:pPr>
                          <w:pStyle w:val="af6"/>
                          <w:spacing w:after="0" w:line="240" w:lineRule="auto"/>
                          <w:jc w:val="left"/>
                          <w:rPr>
                            <w:i/>
                            <w:lang w:val="en-US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(n)</m:t>
                            </m:r>
                          </m:oMath>
                        </m:oMathPara>
                      </w:p>
                    </w:txbxContent>
                  </v:textbox>
                </v:shape>
                <v:shape id="Равнобедренный треугольник 1276782641" o:spid="_x0000_s1162" type="#_x0000_t5" style="position:absolute;left:7991;top:1729;width:4320;height:3744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" filled="f" strokecolor="black [3200]" strokeweight="1pt">
                  <v:textbox>
                    <w:txbxContent>
                      <w:p w14:paraId="25C48714" w14:textId="77777777" w:rsidR="002C29CF" w:rsidRDefault="002C29CF" w:rsidP="00C46D92">
                        <w:pPr>
                          <w:spacing w:line="276" w:lineRule="auto"/>
                          <w:rPr>
                            <w:rFonts w:eastAsia="Times New Roman"/>
                            <w:szCs w:val="28"/>
                          </w:rPr>
                        </w:pPr>
                        <w:r>
                          <w:rPr>
                            <w:rFonts w:eastAsia="Times New Roman"/>
                            <w:szCs w:val="28"/>
                          </w:rPr>
                          <w:t> </w:t>
                        </w:r>
                      </w:p>
                    </w:txbxContent>
                  </v:textbox>
                </v:shape>
                <v:shape id="Прямая соединительная линия 766990133" o:spid="_x0000_s1163" type="#_x0000_t32" style="position:absolute;left:1105;top:3601;width:71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" strokecolor="black [3200]" strokeweight="1pt">
                  <v:stroke joinstyle="miter"/>
                </v:shape>
                <v:shape id="Надпись 772542474" o:spid="_x0000_s1164" type="#_x0000_t202" style="position:absolute;left:7493;top:1444;width:4210;height:432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" filled="f" stroked="f" strokeweight=".5pt">
                  <v:textbox>
                    <w:txbxContent>
                      <w:p w14:paraId="2CAB7E7C" w14:textId="0C18F195" w:rsidR="002C29CF" w:rsidRPr="002C29CF" w:rsidRDefault="002C29CF" w:rsidP="00C46D92">
                        <w:pPr>
                          <w:pStyle w:val="af6"/>
                          <w:spacing w:after="0" w:line="240" w:lineRule="auto"/>
                          <w:jc w:val="left"/>
                          <w:rPr>
                            <w:i/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-6</m:t>
                            </m:r>
                          </m:oMath>
                        </m:oMathPara>
                      </w:p>
                    </w:txbxContent>
                  </v:textbox>
                </v:shape>
                <v:oval id="Овал 1817213241" o:spid="_x0000_s1165" style="position:absolute;left:17019;top:3438;width:355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" fillcolor="black [3200]" strokecolor="black [480]" strokeweight="1pt">
                  <v:stroke joinstyle="miter"/>
                </v:oval>
                <v:oval id="Овал 966553254" o:spid="_x0000_s1166" style="position:absolute;left:39184;top:3414;width:355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" fillcolor="black [3200]" strokecolor="black [480]" strokeweight="1pt">
                  <v:stroke joinstyle="miter"/>
                </v:oval>
                <w10:anchorlock/>
              </v:group>
            </w:pict>
          </mc:Fallback>
        </mc:AlternateContent>
      </w:r>
    </w:p>
    <w:p w14:paraId="3B79441C" w14:textId="7E275371" w:rsidR="00C46D92" w:rsidRPr="00266B77" w:rsidRDefault="00C46D92" w:rsidP="00C46D92">
      <w:pPr>
        <w:pStyle w:val="af4"/>
        <w:jc w:val="center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t xml:space="preserve">. </w:t>
      </w:r>
      <w:r>
        <w:t>Последовательная</w:t>
      </w:r>
      <w:r>
        <w:t xml:space="preserve"> форма</w:t>
      </w:r>
    </w:p>
    <w:p w14:paraId="111F6DAB" w14:textId="1E81A6F9" w:rsidR="00D73D4A" w:rsidRPr="00D73D4A" w:rsidRDefault="00D73D4A" w:rsidP="00D73D4A">
      <w:pPr>
        <w:pStyle w:val="a8"/>
        <w:numPr>
          <w:ilvl w:val="0"/>
          <w:numId w:val="17"/>
        </w:numPr>
      </w:pPr>
      <w:r>
        <w:lastRenderedPageBreak/>
        <w:t>Найти в</w:t>
      </w:r>
      <w:r w:rsidRPr="008B6773">
        <w:t xml:space="preserve">ыходную последовательность </w:t>
      </w:r>
      <m:oMath>
        <m:r>
          <w:rPr>
            <w:rFonts w:ascii="Cambria Math" w:hAnsi="Cambria Math"/>
          </w:rPr>
          <m:t>y(n)</m:t>
        </m:r>
      </m:oMath>
      <w:r w:rsidRPr="008B6773">
        <w:t xml:space="preserve">: </w:t>
      </w:r>
    </w:p>
    <w:p w14:paraId="7DBEEC98" w14:textId="77777777" w:rsidR="00D73D4A" w:rsidRPr="008B6773" w:rsidRDefault="00D73D4A" w:rsidP="00D73D4A">
      <w:pPr>
        <w:pStyle w:val="a8"/>
        <w:numPr>
          <w:ilvl w:val="0"/>
          <w:numId w:val="18"/>
        </w:numPr>
        <w:rPr>
          <w:lang w:val="en-US"/>
        </w:rPr>
      </w:pPr>
      <w:r w:rsidRPr="008B6773">
        <w:t xml:space="preserve">по разностному уравнению; </w:t>
      </w:r>
    </w:p>
    <w:p w14:paraId="20877B42" w14:textId="77777777" w:rsidR="00D73D4A" w:rsidRPr="008B6773" w:rsidRDefault="00D73D4A" w:rsidP="00D73D4A">
      <w:pPr>
        <w:pStyle w:val="a8"/>
        <w:numPr>
          <w:ilvl w:val="0"/>
          <w:numId w:val="18"/>
        </w:numPr>
        <w:rPr>
          <w:lang w:val="en-US"/>
        </w:rPr>
      </w:pPr>
      <w:r w:rsidRPr="008B6773">
        <w:t xml:space="preserve">формуле свёртки; </w:t>
      </w:r>
    </w:p>
    <w:p w14:paraId="08904628" w14:textId="77777777" w:rsidR="00D73D4A" w:rsidRPr="008B6773" w:rsidRDefault="00D73D4A" w:rsidP="00D73D4A">
      <w:pPr>
        <w:pStyle w:val="a8"/>
        <w:numPr>
          <w:ilvl w:val="0"/>
          <w:numId w:val="18"/>
        </w:numPr>
        <w:rPr>
          <w:lang w:val="en-US"/>
        </w:rPr>
      </w:pPr>
      <w:r w:rsidRPr="008B6773">
        <w:t xml:space="preserve">с использованием </w:t>
      </w:r>
      <w:r w:rsidRPr="00D73D4A">
        <w:rPr>
          <w:i/>
          <w:iCs/>
        </w:rPr>
        <w:t>z</w:t>
      </w:r>
      <w:r w:rsidRPr="008B6773">
        <w:t xml:space="preserve">-преобразования; </w:t>
      </w:r>
    </w:p>
    <w:p w14:paraId="21E02255" w14:textId="77777777" w:rsidR="00D73D4A" w:rsidRPr="008B6773" w:rsidRDefault="00D73D4A" w:rsidP="00D73D4A">
      <w:pPr>
        <w:pStyle w:val="a8"/>
        <w:numPr>
          <w:ilvl w:val="0"/>
          <w:numId w:val="18"/>
        </w:numPr>
        <w:rPr>
          <w:lang w:val="en-US"/>
        </w:rPr>
      </w:pPr>
      <w:r w:rsidRPr="008B6773">
        <w:t xml:space="preserve">с использованием циклической свёртки; </w:t>
      </w:r>
    </w:p>
    <w:p w14:paraId="2E91DA64" w14:textId="77777777" w:rsidR="00D73D4A" w:rsidRDefault="00D73D4A" w:rsidP="00D73D4A">
      <w:pPr>
        <w:pStyle w:val="a8"/>
        <w:numPr>
          <w:ilvl w:val="0"/>
          <w:numId w:val="18"/>
        </w:numPr>
      </w:pPr>
      <w:r w:rsidRPr="008B6773">
        <w:t>с использованием циклической свёртки и ДПФ.</w:t>
      </w:r>
    </w:p>
    <w:p w14:paraId="12114463" w14:textId="177A991F" w:rsidR="00C46D92" w:rsidRDefault="00D73D4A" w:rsidP="00D73D4A">
      <w:pPr>
        <w:pStyle w:val="af6"/>
      </w:pPr>
      <w:r>
        <w:t>По разностному уравнению:</w:t>
      </w:r>
    </w:p>
    <w:p w14:paraId="752E1AF2" w14:textId="2EC541C1" w:rsidR="00D73D4A" w:rsidRPr="00D73D4A" w:rsidRDefault="00D73D4A" w:rsidP="00C46D9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-6⋅x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+x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+x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n-2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,  x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hAnsi="Cambria Math"/>
            </w:rPr>
            <m:t>(2</m:t>
          </m:r>
          <m: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-2)</m:t>
          </m:r>
        </m:oMath>
      </m:oMathPara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52"/>
        <w:gridCol w:w="2125"/>
        <w:gridCol w:w="7279"/>
      </w:tblGrid>
      <w:tr w:rsidR="00D73D4A" w14:paraId="237A40C8" w14:textId="77777777" w:rsidTr="00D73D4A">
        <w:tc>
          <w:tcPr>
            <w:tcW w:w="503" w:type="pct"/>
          </w:tcPr>
          <w:p w14:paraId="4B5D02A7" w14:textId="5D98CF0E" w:rsidR="00D73D4A" w:rsidRPr="00D73D4A" w:rsidRDefault="00D73D4A" w:rsidP="00C46D92">
            <w:pPr>
              <w:rPr>
                <w:rFonts w:eastAsiaTheme="minorEastAsia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1016" w:type="pct"/>
          </w:tcPr>
          <w:p w14:paraId="4A3BAB11" w14:textId="7793EC6E" w:rsidR="00D73D4A" w:rsidRDefault="00D73D4A" w:rsidP="00C46D9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3482" w:type="pct"/>
          </w:tcPr>
          <w:p w14:paraId="6E1E8251" w14:textId="13F417BB" w:rsidR="00D73D4A" w:rsidRDefault="00D73D4A" w:rsidP="00C46D9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e>
                </m:d>
              </m:oMath>
            </m:oMathPara>
          </w:p>
        </w:tc>
      </w:tr>
      <w:tr w:rsidR="00D73D4A" w14:paraId="7E3B417A" w14:textId="77777777" w:rsidTr="00D73D4A">
        <w:tc>
          <w:tcPr>
            <w:tcW w:w="503" w:type="pct"/>
          </w:tcPr>
          <w:p w14:paraId="24140D1A" w14:textId="3729E3E9" w:rsidR="00D73D4A" w:rsidRDefault="00D73D4A" w:rsidP="00C46D9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1016" w:type="pct"/>
          </w:tcPr>
          <w:p w14:paraId="30476D1F" w14:textId="4F05758C" w:rsidR="00D73D4A" w:rsidRDefault="00D73D4A" w:rsidP="00C46D9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</m:t>
                </m:r>
              </m:oMath>
            </m:oMathPara>
          </w:p>
        </w:tc>
        <w:tc>
          <w:tcPr>
            <w:tcW w:w="3482" w:type="pct"/>
          </w:tcPr>
          <w:p w14:paraId="3F320D76" w14:textId="1C57C2B9" w:rsidR="00D73D4A" w:rsidRDefault="00D73D4A" w:rsidP="00C46D9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6⋅2=-12</m:t>
                </m:r>
              </m:oMath>
            </m:oMathPara>
          </w:p>
        </w:tc>
      </w:tr>
      <w:tr w:rsidR="00D73D4A" w14:paraId="69A8AA66" w14:textId="77777777" w:rsidTr="00D73D4A">
        <w:tc>
          <w:tcPr>
            <w:tcW w:w="503" w:type="pct"/>
          </w:tcPr>
          <w:p w14:paraId="424BEED0" w14:textId="0D830F51" w:rsidR="00D73D4A" w:rsidRDefault="00D73D4A" w:rsidP="00C46D9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</m:t>
                </m:r>
              </m:oMath>
            </m:oMathPara>
          </w:p>
        </w:tc>
        <w:tc>
          <w:tcPr>
            <w:tcW w:w="1016" w:type="pct"/>
          </w:tcPr>
          <w:p w14:paraId="76158763" w14:textId="412C8F44" w:rsidR="00D73D4A" w:rsidRDefault="00D73D4A" w:rsidP="00C46D9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oMath>
            </m:oMathPara>
          </w:p>
        </w:tc>
        <w:tc>
          <w:tcPr>
            <w:tcW w:w="3482" w:type="pct"/>
          </w:tcPr>
          <w:p w14:paraId="32F7DB66" w14:textId="38B0968E" w:rsidR="00D73D4A" w:rsidRPr="00D73D4A" w:rsidRDefault="00D73D4A" w:rsidP="00C46D92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6</m:t>
                </m:r>
                <m:r>
                  <w:rPr>
                    <w:rFonts w:ascii="Cambria Math" w:eastAsiaTheme="minorEastAsia" w:hAnsi="Cambria Math"/>
                  </w:rPr>
                  <m:t>⋅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-2</m:t>
                    </m: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+2=14</m:t>
                </m:r>
              </m:oMath>
            </m:oMathPara>
          </w:p>
        </w:tc>
      </w:tr>
      <w:tr w:rsidR="00D73D4A" w14:paraId="52EC8CC1" w14:textId="77777777" w:rsidTr="00D73D4A">
        <w:tc>
          <w:tcPr>
            <w:tcW w:w="503" w:type="pct"/>
          </w:tcPr>
          <w:p w14:paraId="069DFCCD" w14:textId="52C5D6A1" w:rsidR="00D73D4A" w:rsidRDefault="00D73D4A" w:rsidP="00C46D9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</m:t>
                </m:r>
              </m:oMath>
            </m:oMathPara>
          </w:p>
        </w:tc>
        <w:tc>
          <w:tcPr>
            <w:tcW w:w="1016" w:type="pct"/>
          </w:tcPr>
          <w:p w14:paraId="75F7ED9B" w14:textId="5EFFDC8E" w:rsidR="00D73D4A" w:rsidRDefault="00D73D4A" w:rsidP="00C46D9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3482" w:type="pct"/>
          </w:tcPr>
          <w:p w14:paraId="436348CC" w14:textId="642F52E6" w:rsidR="00D73D4A" w:rsidRDefault="00D73D4A" w:rsidP="00C46D9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6⋅0-2+2=0</m:t>
                </m:r>
              </m:oMath>
            </m:oMathPara>
          </w:p>
        </w:tc>
      </w:tr>
      <w:tr w:rsidR="00D73D4A" w14:paraId="468F19A9" w14:textId="77777777" w:rsidTr="00D73D4A">
        <w:tc>
          <w:tcPr>
            <w:tcW w:w="503" w:type="pct"/>
          </w:tcPr>
          <w:p w14:paraId="57E0AF5D" w14:textId="39CEF4D4" w:rsidR="00D73D4A" w:rsidRDefault="00D73D4A" w:rsidP="00C46D9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</m:t>
                </m:r>
              </m:oMath>
            </m:oMathPara>
          </w:p>
        </w:tc>
        <w:tc>
          <w:tcPr>
            <w:tcW w:w="1016" w:type="pct"/>
          </w:tcPr>
          <w:p w14:paraId="61B46829" w14:textId="3B63A81F" w:rsidR="00D73D4A" w:rsidRDefault="00D73D4A" w:rsidP="00C46D9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3482" w:type="pct"/>
          </w:tcPr>
          <w:p w14:paraId="610CE3E1" w14:textId="7EF9AFFB" w:rsidR="00D73D4A" w:rsidRPr="00D73D4A" w:rsidRDefault="00D73D4A" w:rsidP="00C46D92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6</m:t>
                </m:r>
                <m:r>
                  <w:rPr>
                    <w:rFonts w:ascii="Cambria Math" w:eastAsiaTheme="minorEastAsia" w:hAnsi="Cambria Math"/>
                  </w:rPr>
                  <m:t>⋅0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+0-2=-2</m:t>
                </m:r>
              </m:oMath>
            </m:oMathPara>
          </w:p>
        </w:tc>
      </w:tr>
      <w:tr w:rsidR="00D73D4A" w14:paraId="6B508B86" w14:textId="77777777" w:rsidTr="00D73D4A">
        <w:tc>
          <w:tcPr>
            <w:tcW w:w="503" w:type="pct"/>
          </w:tcPr>
          <w:p w14:paraId="7AD849F3" w14:textId="66D6A3B8" w:rsidR="00D73D4A" w:rsidRDefault="00D73D4A" w:rsidP="00C46D9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</m:t>
                </m:r>
              </m:oMath>
            </m:oMathPara>
          </w:p>
        </w:tc>
        <w:tc>
          <w:tcPr>
            <w:tcW w:w="1016" w:type="pct"/>
          </w:tcPr>
          <w:p w14:paraId="5699DC26" w14:textId="3002C532" w:rsidR="00D73D4A" w:rsidRDefault="00D73D4A" w:rsidP="00C46D92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3482" w:type="pct"/>
          </w:tcPr>
          <w:p w14:paraId="679F74CB" w14:textId="548602C5" w:rsidR="00D73D4A" w:rsidRPr="00D73D4A" w:rsidRDefault="00D73D4A" w:rsidP="00C46D92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6</m:t>
                </m:r>
                <m:r>
                  <w:rPr>
                    <w:rFonts w:ascii="Cambria Math" w:eastAsiaTheme="minorEastAsia" w:hAnsi="Cambria Math"/>
                  </w:rPr>
                  <m:t>⋅0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+0+0=0</m:t>
                </m:r>
              </m:oMath>
            </m:oMathPara>
          </w:p>
        </w:tc>
      </w:tr>
    </w:tbl>
    <w:p w14:paraId="6F5465AD" w14:textId="47087D45" w:rsidR="00D73D4A" w:rsidRDefault="00D73D4A" w:rsidP="00C46D92">
      <w:pPr>
        <w:rPr>
          <w:rFonts w:eastAsiaTheme="minorEastAsia"/>
          <w:lang w:val="en-US"/>
        </w:rPr>
      </w:pPr>
      <w:r>
        <w:rPr>
          <w:rFonts w:eastAsiaTheme="minorEastAsia"/>
        </w:rPr>
        <w:t xml:space="preserve">Так как для </w:t>
      </w:r>
      <m:oMath>
        <m:r>
          <w:rPr>
            <w:rFonts w:ascii="Cambria Math" w:eastAsiaTheme="minorEastAsia" w:hAnsi="Cambria Math"/>
          </w:rPr>
          <m:t>n≥4:x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=x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w:rPr>
                <w:rFonts w:ascii="Cambria Math" w:eastAsiaTheme="minorEastAsia" w:hAnsi="Cambria Math"/>
              </w:rPr>
              <m:t>-2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Pr="00D73D4A">
        <w:rPr>
          <w:rFonts w:eastAsiaTheme="minorEastAsia"/>
        </w:rPr>
        <w:t xml:space="preserve">, </w:t>
      </w:r>
      <w:r>
        <w:rPr>
          <w:rFonts w:eastAsiaTheme="minorEastAsia"/>
        </w:rPr>
        <w:t>то</w:t>
      </w:r>
      <w:r w:rsidRPr="00D73D4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Pr="00D73D4A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при </w:t>
      </w:r>
      <m:oMath>
        <m:r>
          <w:rPr>
            <w:rFonts w:ascii="Cambria Math" w:eastAsiaTheme="minorEastAsia" w:hAnsi="Cambria Math"/>
          </w:rPr>
          <m:t>n≥4</m:t>
        </m:r>
      </m:oMath>
      <w:r w:rsidRPr="00D73D4A">
        <w:rPr>
          <w:rFonts w:eastAsiaTheme="minorEastAsia"/>
        </w:rPr>
        <w:t>.</w:t>
      </w:r>
    </w:p>
    <w:p w14:paraId="77750C17" w14:textId="7F9292BE" w:rsidR="009C0C35" w:rsidRPr="009C0C35" w:rsidRDefault="009C0C35" w:rsidP="00C46D92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-12;14;0; -2</m:t>
              </m:r>
            </m:e>
          </m:d>
        </m:oMath>
      </m:oMathPara>
    </w:p>
    <w:p w14:paraId="32CE7283" w14:textId="1DA94940" w:rsidR="00D73D4A" w:rsidRDefault="00D73D4A" w:rsidP="00D73D4A">
      <w:pPr>
        <w:pStyle w:val="af6"/>
      </w:pPr>
      <w:r>
        <w:t>По формуле свёртки:</w:t>
      </w:r>
    </w:p>
    <w:p w14:paraId="14E94FEF" w14:textId="05AA4F5C" w:rsidR="00D73D4A" w:rsidRPr="00D73D4A" w:rsidRDefault="00D73D4A" w:rsidP="00D73D4A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m=0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r>
                <w:rPr>
                  <w:rFonts w:ascii="Cambria Math" w:hAnsi="Cambria Math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n-m</m:t>
                  </m:r>
                </m:e>
              </m:d>
            </m:e>
          </m:nary>
        </m:oMath>
      </m:oMathPara>
    </w:p>
    <w:p w14:paraId="0B2B2A55" w14:textId="79D13BF9" w:rsidR="00D73D4A" w:rsidRPr="00D73D4A" w:rsidRDefault="00D73D4A" w:rsidP="009C0C35">
      <w:pPr>
        <w:pStyle w:val="af6"/>
        <w:rPr>
          <w:lang w:val="en-US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-6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;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;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,  </m:t>
          </m:r>
          <m:r>
            <w:rPr>
              <w:rFonts w:ascii="Cambria Math" w:hAnsi="Cambria Math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;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-2</m:t>
              </m:r>
            </m:e>
          </m:d>
        </m:oMath>
      </m:oMathPara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82"/>
        <w:gridCol w:w="772"/>
        <w:gridCol w:w="9302"/>
      </w:tblGrid>
      <w:tr w:rsidR="00D73D4A" w14:paraId="51DC5084" w14:textId="77777777" w:rsidTr="009C0C35">
        <w:tc>
          <w:tcPr>
            <w:tcW w:w="183" w:type="pct"/>
            <w:vAlign w:val="center"/>
          </w:tcPr>
          <w:p w14:paraId="61C05BDD" w14:textId="77777777" w:rsidR="00D73D4A" w:rsidRPr="00D73D4A" w:rsidRDefault="00D73D4A" w:rsidP="009C0C35">
            <w:pPr>
              <w:jc w:val="center"/>
              <w:rPr>
                <w:rFonts w:eastAsiaTheme="minorEastAsia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369" w:type="pct"/>
            <w:vAlign w:val="center"/>
          </w:tcPr>
          <w:p w14:paraId="2B912B17" w14:textId="77777777" w:rsidR="00D73D4A" w:rsidRDefault="00D73D4A" w:rsidP="009C0C35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4448" w:type="pct"/>
            <w:vAlign w:val="center"/>
          </w:tcPr>
          <w:p w14:paraId="7B2EEA38" w14:textId="77777777" w:rsidR="00D73D4A" w:rsidRDefault="00D73D4A" w:rsidP="009C0C35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e>
                </m:d>
              </m:oMath>
            </m:oMathPara>
          </w:p>
        </w:tc>
      </w:tr>
      <w:tr w:rsidR="00D73D4A" w14:paraId="409B54CA" w14:textId="77777777" w:rsidTr="009C0C35">
        <w:tc>
          <w:tcPr>
            <w:tcW w:w="183" w:type="pct"/>
            <w:vAlign w:val="center"/>
          </w:tcPr>
          <w:p w14:paraId="0C09C0A2" w14:textId="77777777" w:rsidR="00D73D4A" w:rsidRDefault="00D73D4A" w:rsidP="009C0C35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369" w:type="pct"/>
            <w:vAlign w:val="center"/>
          </w:tcPr>
          <w:p w14:paraId="6D2FB0CF" w14:textId="77777777" w:rsidR="00D73D4A" w:rsidRDefault="00D73D4A" w:rsidP="009C0C35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</m:t>
                </m:r>
              </m:oMath>
            </m:oMathPara>
          </w:p>
        </w:tc>
        <w:tc>
          <w:tcPr>
            <w:tcW w:w="4448" w:type="pct"/>
            <w:vAlign w:val="center"/>
          </w:tcPr>
          <w:p w14:paraId="599EEA9C" w14:textId="2024DC7E" w:rsidR="00D73D4A" w:rsidRDefault="00D73D4A" w:rsidP="009C0C35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6⋅2=-12</m:t>
                </m:r>
              </m:oMath>
            </m:oMathPara>
          </w:p>
        </w:tc>
      </w:tr>
      <w:tr w:rsidR="00D73D4A" w14:paraId="51D9FE33" w14:textId="77777777" w:rsidTr="009C0C35">
        <w:tc>
          <w:tcPr>
            <w:tcW w:w="183" w:type="pct"/>
            <w:vAlign w:val="center"/>
          </w:tcPr>
          <w:p w14:paraId="2210955D" w14:textId="77777777" w:rsidR="00D73D4A" w:rsidRDefault="00D73D4A" w:rsidP="009C0C35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</m:t>
                </m:r>
              </m:oMath>
            </m:oMathPara>
          </w:p>
        </w:tc>
        <w:tc>
          <w:tcPr>
            <w:tcW w:w="369" w:type="pct"/>
            <w:vAlign w:val="center"/>
          </w:tcPr>
          <w:p w14:paraId="713ECB4D" w14:textId="77777777" w:rsidR="00D73D4A" w:rsidRDefault="00D73D4A" w:rsidP="009C0C35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oMath>
            </m:oMathPara>
          </w:p>
        </w:tc>
        <w:tc>
          <w:tcPr>
            <w:tcW w:w="4448" w:type="pct"/>
            <w:vAlign w:val="center"/>
          </w:tcPr>
          <w:p w14:paraId="110A43DC" w14:textId="7F5B0457" w:rsidR="00D73D4A" w:rsidRPr="00D73D4A" w:rsidRDefault="009C0C35" w:rsidP="009C0C35">
            <w:pPr>
              <w:jc w:val="center"/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+x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=2⋅1</m:t>
                </m:r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2⋅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-6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=14</m:t>
                </m:r>
              </m:oMath>
            </m:oMathPara>
          </w:p>
        </w:tc>
      </w:tr>
      <w:tr w:rsidR="00D73D4A" w14:paraId="46D8314F" w14:textId="77777777" w:rsidTr="009C0C35">
        <w:tc>
          <w:tcPr>
            <w:tcW w:w="183" w:type="pct"/>
            <w:vAlign w:val="center"/>
          </w:tcPr>
          <w:p w14:paraId="32F9DBF8" w14:textId="77777777" w:rsidR="00D73D4A" w:rsidRDefault="00D73D4A" w:rsidP="009C0C35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</m:t>
                </m:r>
              </m:oMath>
            </m:oMathPara>
          </w:p>
        </w:tc>
        <w:tc>
          <w:tcPr>
            <w:tcW w:w="369" w:type="pct"/>
            <w:vAlign w:val="center"/>
          </w:tcPr>
          <w:p w14:paraId="36789315" w14:textId="77777777" w:rsidR="00D73D4A" w:rsidRDefault="00D73D4A" w:rsidP="009C0C35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4448" w:type="pct"/>
            <w:vAlign w:val="center"/>
          </w:tcPr>
          <w:p w14:paraId="4AAF6C3D" w14:textId="040DF9CF" w:rsidR="00D73D4A" w:rsidRDefault="009C0C35" w:rsidP="009C0C35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+x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+x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2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⋅1-2⋅1+0⋅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-6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=0</m:t>
                </m:r>
              </m:oMath>
            </m:oMathPara>
          </w:p>
        </w:tc>
      </w:tr>
      <w:tr w:rsidR="00D73D4A" w14:paraId="3552F1C4" w14:textId="77777777" w:rsidTr="009C0C35">
        <w:tc>
          <w:tcPr>
            <w:tcW w:w="183" w:type="pct"/>
            <w:vAlign w:val="center"/>
          </w:tcPr>
          <w:p w14:paraId="6EE872AC" w14:textId="77777777" w:rsidR="00D73D4A" w:rsidRDefault="00D73D4A" w:rsidP="009C0C35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</m:t>
                </m:r>
              </m:oMath>
            </m:oMathPara>
          </w:p>
        </w:tc>
        <w:tc>
          <w:tcPr>
            <w:tcW w:w="369" w:type="pct"/>
            <w:vAlign w:val="center"/>
          </w:tcPr>
          <w:p w14:paraId="66841B8E" w14:textId="77777777" w:rsidR="00D73D4A" w:rsidRDefault="00D73D4A" w:rsidP="009C0C35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4448" w:type="pct"/>
            <w:vAlign w:val="center"/>
          </w:tcPr>
          <w:p w14:paraId="75220627" w14:textId="31633F49" w:rsidR="00D73D4A" w:rsidRPr="009C0C35" w:rsidRDefault="009C0C35" w:rsidP="009C0C35">
            <w:pPr>
              <w:jc w:val="center"/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+x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+x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+x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==2⋅0-2⋅1+0⋅1+0⋅-6=-2</m:t>
                </m:r>
              </m:oMath>
            </m:oMathPara>
          </w:p>
        </w:tc>
      </w:tr>
      <w:tr w:rsidR="00D73D4A" w14:paraId="554560C8" w14:textId="77777777" w:rsidTr="009C0C35">
        <w:tc>
          <w:tcPr>
            <w:tcW w:w="183" w:type="pct"/>
            <w:vAlign w:val="center"/>
          </w:tcPr>
          <w:p w14:paraId="4A11BFBF" w14:textId="77777777" w:rsidR="00D73D4A" w:rsidRDefault="00D73D4A" w:rsidP="009C0C35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</m:t>
                </m:r>
              </m:oMath>
            </m:oMathPara>
          </w:p>
        </w:tc>
        <w:tc>
          <w:tcPr>
            <w:tcW w:w="369" w:type="pct"/>
            <w:vAlign w:val="center"/>
          </w:tcPr>
          <w:p w14:paraId="25F5F089" w14:textId="77777777" w:rsidR="00D73D4A" w:rsidRDefault="00D73D4A" w:rsidP="009C0C35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4448" w:type="pct"/>
            <w:vAlign w:val="center"/>
          </w:tcPr>
          <w:p w14:paraId="67196BB1" w14:textId="5FD9D254" w:rsidR="00D73D4A" w:rsidRPr="00D73D4A" w:rsidRDefault="009C0C35" w:rsidP="009C0C35">
            <w:pPr>
              <w:jc w:val="center"/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+x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+x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+x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+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==2⋅0-2⋅0+0⋅1+0⋅1+0⋅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-6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=0</m:t>
                </m:r>
              </m:oMath>
            </m:oMathPara>
          </w:p>
        </w:tc>
      </w:tr>
    </w:tbl>
    <w:p w14:paraId="59C1FBE9" w14:textId="77777777" w:rsidR="009C0C35" w:rsidRPr="009C0C35" w:rsidRDefault="009C0C35" w:rsidP="009C0C35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-12;14;0; -2</m:t>
              </m:r>
            </m:e>
          </m:d>
        </m:oMath>
      </m:oMathPara>
    </w:p>
    <w:p w14:paraId="0613A356" w14:textId="1300AE64" w:rsidR="009C0C35" w:rsidRDefault="009C0C35" w:rsidP="009C0C35">
      <w:pPr>
        <w:pStyle w:val="af6"/>
      </w:pPr>
      <w:r>
        <w:lastRenderedPageBreak/>
        <w:t xml:space="preserve">С использованием </w:t>
      </w:r>
      <w:r>
        <w:rPr>
          <w:i/>
          <w:iCs/>
          <w:lang w:val="en-US"/>
        </w:rPr>
        <w:t>z</w:t>
      </w:r>
      <w:r>
        <w:rPr>
          <w:lang w:val="en-US"/>
        </w:rPr>
        <w:t>-</w:t>
      </w:r>
      <w:r>
        <w:t>преобразования</w:t>
      </w:r>
      <w:r>
        <w:t>:</w:t>
      </w:r>
    </w:p>
    <w:p w14:paraId="27174F5D" w14:textId="7DBB1697" w:rsidR="00D73D4A" w:rsidRPr="009C0C35" w:rsidRDefault="009C0C35" w:rsidP="00284B0F">
      <w:pPr>
        <w:pStyle w:val="af6"/>
        <w:rPr>
          <w:lang w:val="en-US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H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</m:oMath>
      </m:oMathPara>
    </w:p>
    <w:p w14:paraId="1AA527D6" w14:textId="691537D7" w:rsidR="009C0C35" w:rsidRPr="009C0C35" w:rsidRDefault="009C0C35" w:rsidP="000C0B10">
      <w:pPr>
        <w:pStyle w:val="af6"/>
        <w:rPr>
          <w:lang w:val="en-US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=2-2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</m:oMath>
      </m:oMathPara>
    </w:p>
    <w:p w14:paraId="76C6F9A1" w14:textId="01C581EB" w:rsidR="009C0C35" w:rsidRPr="009C0C35" w:rsidRDefault="009C0C35" w:rsidP="000C0B10">
      <w:pPr>
        <w:pStyle w:val="af6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=-6+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lang w:val="en-US"/>
                </w:rPr>
                <m:t>-2</m:t>
              </m:r>
            </m:sup>
          </m:sSup>
        </m:oMath>
      </m:oMathPara>
    </w:p>
    <w:p w14:paraId="7CC7E223" w14:textId="7E5BFBF7" w:rsidR="009C0C35" w:rsidRPr="000C0B10" w:rsidRDefault="009C0C35" w:rsidP="00284B0F">
      <w:pPr>
        <w:pStyle w:val="af6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2-2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-6+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-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12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2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2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12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-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2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-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2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==-12+14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-2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</m:t>
              </m:r>
            </m:sup>
            <m:e>
              <m:r>
                <w:rPr>
                  <w:rFonts w:ascii="Cambria Math" w:hAnsi="Cambria Math"/>
                  <w:lang w:val="en-US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p>
            </m:e>
          </m:nary>
        </m:oMath>
      </m:oMathPara>
    </w:p>
    <w:p w14:paraId="043694A9" w14:textId="14E11B1E" w:rsidR="000C0B10" w:rsidRPr="000C0B10" w:rsidRDefault="000C0B10" w:rsidP="00D73D4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-12;14;0;-2</m:t>
              </m:r>
            </m:e>
          </m:d>
        </m:oMath>
      </m:oMathPara>
    </w:p>
    <w:p w14:paraId="5E71CF3E" w14:textId="6A486EB8" w:rsidR="000C0B10" w:rsidRPr="000C0B10" w:rsidRDefault="000C0B10" w:rsidP="000C0B10">
      <w:pPr>
        <w:pStyle w:val="af6"/>
      </w:pPr>
      <w:r w:rsidRPr="000C0B10">
        <w:t>С использованием циклической свёртки</w:t>
      </w:r>
      <w:r w:rsidRPr="000C0B10">
        <w:t>:</w:t>
      </w:r>
    </w:p>
    <w:p w14:paraId="4E4B1664" w14:textId="4B65AE06" w:rsidR="000C0B10" w:rsidRDefault="000C0B10" w:rsidP="000C0B10">
      <w:pPr>
        <w:pStyle w:val="af6"/>
        <w:rPr>
          <w:lang w:val="en-US"/>
        </w:rPr>
      </w:pPr>
      <w:r w:rsidRPr="000C0B10">
        <w:t xml:space="preserve">Пусть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(n)</m:t>
        </m:r>
      </m:oMath>
      <w:r w:rsidRPr="000C0B10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(n)</m:t>
        </m:r>
      </m:oMath>
      <w:r w:rsidRPr="000C0B10">
        <w:t xml:space="preserve"> – две периодические последовательности с периодом в </w:t>
      </w:r>
      <m:oMath>
        <m:r>
          <w:rPr>
            <w:rFonts w:ascii="Cambria Math" w:hAnsi="Cambria Math"/>
          </w:rPr>
          <m:t>N</m:t>
        </m:r>
      </m:oMath>
      <w:r w:rsidRPr="000C0B10">
        <w:t xml:space="preserve"> отсчетов. Тогда формула циклической свёртки имеет вид:</w:t>
      </w:r>
    </w:p>
    <w:p w14:paraId="122AF4B9" w14:textId="5E6B2287" w:rsidR="000C0B10" w:rsidRPr="000C0B10" w:rsidRDefault="000C0B10" w:rsidP="000C0B1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m=0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n-m</m:t>
                  </m:r>
                </m:e>
              </m:d>
            </m:e>
          </m:nary>
        </m:oMath>
      </m:oMathPara>
    </w:p>
    <w:p w14:paraId="085A3450" w14:textId="503AE193" w:rsidR="000C0B10" w:rsidRPr="000C0B10" w:rsidRDefault="000C0B10" w:rsidP="000C0B10">
      <w:pPr>
        <w:rPr>
          <w:rFonts w:eastAsiaTheme="minorEastAsia"/>
        </w:rPr>
      </w:pPr>
      <w:r w:rsidRPr="000C0B10">
        <w:rPr>
          <w:rFonts w:eastAsiaTheme="minorEastAsia"/>
        </w:rPr>
        <w:t xml:space="preserve">Поскольку </w:t>
      </w:r>
      <m:oMath>
        <m:r>
          <w:rPr>
            <w:rFonts w:ascii="Cambria Math" w:eastAsiaTheme="minorEastAsia" w:hAnsi="Cambria Math"/>
          </w:rPr>
          <m:t>x(n)</m:t>
        </m:r>
      </m:oMath>
      <w:r w:rsidRPr="000C0B10">
        <w:rPr>
          <w:rFonts w:eastAsiaTheme="minorEastAsia"/>
        </w:rPr>
        <w:t xml:space="preserve"> и </w:t>
      </w:r>
      <m:oMath>
        <m:r>
          <w:rPr>
            <w:rFonts w:ascii="Cambria Math" w:eastAsiaTheme="minorEastAsia" w:hAnsi="Cambria Math"/>
          </w:rPr>
          <m:t>h(n)</m:t>
        </m:r>
      </m:oMath>
      <w:r w:rsidRPr="000C0B10">
        <w:rPr>
          <w:rFonts w:eastAsiaTheme="minorEastAsia"/>
        </w:rPr>
        <w:t xml:space="preserve"> имеют разные длины,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0C0B10"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0C0B10">
        <w:rPr>
          <w:rFonts w:eastAsiaTheme="minorEastAsia"/>
        </w:rPr>
        <w:t xml:space="preserve"> соответственно, то необходимо дополнить последовательности нулевыми </w:t>
      </w:r>
      <w:r w:rsidRPr="000C0B10">
        <w:rPr>
          <w:rFonts w:eastAsiaTheme="minorEastAsia"/>
        </w:rPr>
        <w:t>отсчётами</w:t>
      </w:r>
      <w:r w:rsidRPr="000C0B10">
        <w:rPr>
          <w:rFonts w:eastAsiaTheme="minorEastAsia"/>
        </w:rPr>
        <w:t xml:space="preserve"> до длины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-1</m:t>
        </m:r>
      </m:oMath>
      <w:r w:rsidRPr="000C0B10">
        <w:rPr>
          <w:rFonts w:eastAsiaTheme="minorEastAsia"/>
        </w:rPr>
        <w:t>.</w:t>
      </w:r>
    </w:p>
    <w:p w14:paraId="0C412AD7" w14:textId="77777777" w:rsidR="000C0B10" w:rsidRPr="000C0B10" w:rsidRDefault="000C0B10" w:rsidP="000C0B1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2; -2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=2</m:t>
          </m:r>
        </m:oMath>
      </m:oMathPara>
    </w:p>
    <w:p w14:paraId="7B990A02" w14:textId="6A798076" w:rsidR="000C0B10" w:rsidRPr="000C0B10" w:rsidRDefault="000C0B10" w:rsidP="000C0B1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-6;1;1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=3</m:t>
          </m:r>
        </m:oMath>
      </m:oMathPara>
    </w:p>
    <w:p w14:paraId="4055A0EE" w14:textId="0F80AEBF" w:rsidR="000C0B10" w:rsidRPr="000C0B10" w:rsidRDefault="000C0B10" w:rsidP="000C0B1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N=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-1=2+3-1=4</m:t>
          </m:r>
        </m:oMath>
      </m:oMathPara>
    </w:p>
    <w:p w14:paraId="16C29D95" w14:textId="31D7D6B1" w:rsidR="000C0B10" w:rsidRPr="000C0B10" w:rsidRDefault="000C0B10" w:rsidP="000C0B1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2;-2;0;0</m:t>
              </m:r>
            </m:e>
          </m:d>
        </m:oMath>
      </m:oMathPara>
    </w:p>
    <w:p w14:paraId="20441B2A" w14:textId="0162FC62" w:rsidR="000C0B10" w:rsidRPr="000C0B10" w:rsidRDefault="000C0B10" w:rsidP="000C0B1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-6;1;1;0</m:t>
              </m:r>
            </m:e>
          </m:d>
        </m:oMath>
      </m:oMathPara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82"/>
        <w:gridCol w:w="901"/>
        <w:gridCol w:w="910"/>
        <w:gridCol w:w="8263"/>
      </w:tblGrid>
      <w:tr w:rsidR="00284B0F" w14:paraId="4D434E7E" w14:textId="77777777" w:rsidTr="00284B0F">
        <w:tc>
          <w:tcPr>
            <w:tcW w:w="0" w:type="auto"/>
            <w:vAlign w:val="center"/>
          </w:tcPr>
          <w:p w14:paraId="4EFDD3B4" w14:textId="0636C807" w:rsidR="000C0B10" w:rsidRDefault="000C0B10" w:rsidP="000C0B10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</w:tcPr>
          <w:p w14:paraId="7AAF714F" w14:textId="3C0221F8" w:rsidR="000C0B10" w:rsidRDefault="000C0B10" w:rsidP="000C0B10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</w:tcPr>
          <w:p w14:paraId="379AEA7F" w14:textId="103BD013" w:rsidR="000C0B10" w:rsidRDefault="000C0B10" w:rsidP="000C0B10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</w:tcPr>
          <w:p w14:paraId="4D22DB49" w14:textId="4ECFA688" w:rsidR="000C0B10" w:rsidRDefault="000C0B10" w:rsidP="000C0B10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e>
                </m:d>
              </m:oMath>
            </m:oMathPara>
          </w:p>
        </w:tc>
      </w:tr>
      <w:tr w:rsidR="00284B0F" w14:paraId="70F159BD" w14:textId="77777777" w:rsidTr="00284B0F">
        <w:tc>
          <w:tcPr>
            <w:tcW w:w="0" w:type="auto"/>
            <w:vAlign w:val="center"/>
          </w:tcPr>
          <w:p w14:paraId="2A2722D9" w14:textId="45576329" w:rsidR="000C0B10" w:rsidRDefault="000C0B10" w:rsidP="000C0B10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</w:tcPr>
          <w:p w14:paraId="3A70A7F6" w14:textId="2EBA8532" w:rsidR="000C0B10" w:rsidRDefault="000C0B10" w:rsidP="000C0B10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oMath>
            </m:oMathPara>
          </w:p>
        </w:tc>
        <w:tc>
          <w:tcPr>
            <w:tcW w:w="0" w:type="auto"/>
            <w:vAlign w:val="center"/>
          </w:tcPr>
          <w:p w14:paraId="0EE86D00" w14:textId="212E7B2B" w:rsidR="000C0B10" w:rsidRDefault="000C0B10" w:rsidP="000C0B10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-6</m:t>
                </m:r>
              </m:oMath>
            </m:oMathPara>
          </w:p>
        </w:tc>
        <w:tc>
          <w:tcPr>
            <w:tcW w:w="0" w:type="auto"/>
            <w:vAlign w:val="center"/>
          </w:tcPr>
          <w:p w14:paraId="05AA4A4F" w14:textId="2623AF95" w:rsidR="000C0B10" w:rsidRDefault="00284B0F" w:rsidP="000C0B10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-2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-3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==2⋅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-6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-2⋅0+0⋅1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+0⋅1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=-12</m:t>
                </m:r>
              </m:oMath>
            </m:oMathPara>
          </w:p>
        </w:tc>
      </w:tr>
      <w:tr w:rsidR="00284B0F" w14:paraId="54E1AE3D" w14:textId="77777777" w:rsidTr="00284B0F">
        <w:tc>
          <w:tcPr>
            <w:tcW w:w="0" w:type="auto"/>
            <w:vAlign w:val="center"/>
          </w:tcPr>
          <w:p w14:paraId="21FC5961" w14:textId="432823E3" w:rsidR="000C0B10" w:rsidRDefault="000C0B10" w:rsidP="000C0B10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val="en-US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</w:tcPr>
          <w:p w14:paraId="68FD9E4D" w14:textId="20FD2D5D" w:rsidR="000C0B10" w:rsidRDefault="000C0B10" w:rsidP="000C0B10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-2</m:t>
                </m:r>
              </m:oMath>
            </m:oMathPara>
          </w:p>
        </w:tc>
        <w:tc>
          <w:tcPr>
            <w:tcW w:w="0" w:type="auto"/>
            <w:vAlign w:val="center"/>
          </w:tcPr>
          <w:p w14:paraId="64AED56C" w14:textId="47D838B5" w:rsidR="000C0B10" w:rsidRDefault="000C0B10" w:rsidP="000C0B10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</w:tcPr>
          <w:p w14:paraId="223E8E31" w14:textId="35B78C29" w:rsidR="000C0B10" w:rsidRDefault="00284B0F" w:rsidP="000C0B10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==2⋅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-2⋅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-6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+0⋅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+0⋅1=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14</m:t>
                </m:r>
              </m:oMath>
            </m:oMathPara>
          </w:p>
        </w:tc>
      </w:tr>
      <w:tr w:rsidR="00284B0F" w14:paraId="283C9CFB" w14:textId="77777777" w:rsidTr="00284B0F">
        <w:tc>
          <w:tcPr>
            <w:tcW w:w="0" w:type="auto"/>
            <w:vAlign w:val="center"/>
          </w:tcPr>
          <w:p w14:paraId="53433C11" w14:textId="26CF3A3B" w:rsidR="000C0B10" w:rsidRDefault="000C0B10" w:rsidP="000C0B10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val="en-US"/>
                  </w:rPr>
                  <m:t>2</m:t>
                </m:r>
              </m:oMath>
            </m:oMathPara>
          </w:p>
        </w:tc>
        <w:tc>
          <w:tcPr>
            <w:tcW w:w="0" w:type="auto"/>
            <w:vAlign w:val="center"/>
          </w:tcPr>
          <w:p w14:paraId="556434B6" w14:textId="629B3D5A" w:rsidR="000C0B10" w:rsidRDefault="000C0B10" w:rsidP="000C0B10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</w:tcPr>
          <w:p w14:paraId="00471079" w14:textId="1E661BC9" w:rsidR="000C0B10" w:rsidRDefault="000C0B10" w:rsidP="000C0B10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</w:tcPr>
          <w:p w14:paraId="414FAA14" w14:textId="3FD887C0" w:rsidR="000C0B10" w:rsidRDefault="00284B0F" w:rsidP="000C0B10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==2⋅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-2⋅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+0⋅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-6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+0⋅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oMath>
            </m:oMathPara>
          </w:p>
        </w:tc>
      </w:tr>
      <w:tr w:rsidR="000C0B10" w14:paraId="3D186CF0" w14:textId="77777777" w:rsidTr="00284B0F">
        <w:tc>
          <w:tcPr>
            <w:tcW w:w="0" w:type="auto"/>
            <w:vAlign w:val="center"/>
          </w:tcPr>
          <w:p w14:paraId="0AFF3FF3" w14:textId="61B11283" w:rsidR="000C0B10" w:rsidRDefault="000C0B10" w:rsidP="000C0B10">
            <w:pP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val="en-US"/>
                  </w:rPr>
                  <m:t>3</m:t>
                </m:r>
              </m:oMath>
            </m:oMathPara>
          </w:p>
        </w:tc>
        <w:tc>
          <w:tcPr>
            <w:tcW w:w="0" w:type="auto"/>
            <w:vAlign w:val="center"/>
          </w:tcPr>
          <w:p w14:paraId="7D4508C4" w14:textId="7AC2EE30" w:rsidR="000C0B10" w:rsidRDefault="000C0B10" w:rsidP="000C0B10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</w:tcPr>
          <w:p w14:paraId="5C6E4FF2" w14:textId="44E97E7C" w:rsidR="000C0B10" w:rsidRDefault="000C0B10" w:rsidP="000C0B10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</w:tcPr>
          <w:p w14:paraId="0EFDE3CA" w14:textId="0E51D411" w:rsidR="000C0B10" w:rsidRDefault="00284B0F" w:rsidP="000C0B10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==2⋅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-2⋅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+0⋅1+0⋅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-6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oMath>
            </m:oMathPara>
          </w:p>
        </w:tc>
      </w:tr>
    </w:tbl>
    <w:p w14:paraId="316D0BC2" w14:textId="7DC059FB" w:rsidR="000C0B10" w:rsidRPr="00284B0F" w:rsidRDefault="00284B0F" w:rsidP="000C0B1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-12;14;0;-2</m:t>
              </m:r>
            </m:e>
          </m:d>
        </m:oMath>
      </m:oMathPara>
    </w:p>
    <w:p w14:paraId="71046C4E" w14:textId="23FD4983" w:rsidR="00284B0F" w:rsidRDefault="00284B0F" w:rsidP="00284B0F">
      <w:pPr>
        <w:pStyle w:val="af6"/>
        <w:rPr>
          <w:lang w:val="en-US"/>
        </w:rPr>
      </w:pPr>
      <w:r w:rsidRPr="00284B0F">
        <w:lastRenderedPageBreak/>
        <w:t>С использованием циклической свёртки и ДПФ</w:t>
      </w:r>
      <w:r w:rsidRPr="00284B0F">
        <w:t>:</w:t>
      </w:r>
    </w:p>
    <w:p w14:paraId="7BC4DD9C" w14:textId="43429A17" w:rsidR="00284B0F" w:rsidRDefault="00284B0F" w:rsidP="00284B0F">
      <w:pPr>
        <w:pStyle w:val="af6"/>
      </w:pPr>
      <w:r>
        <w:t>Пусть</w:t>
      </w:r>
    </w:p>
    <w:p w14:paraId="7F1D6A66" w14:textId="77777777" w:rsidR="00284B0F" w:rsidRPr="000C0B10" w:rsidRDefault="00284B0F" w:rsidP="00284B0F">
      <w:pPr>
        <w:pStyle w:val="af6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2;-2;0;0</m:t>
              </m:r>
            </m:e>
          </m:d>
        </m:oMath>
      </m:oMathPara>
    </w:p>
    <w:p w14:paraId="2687D779" w14:textId="77777777" w:rsidR="00284B0F" w:rsidRPr="000C0B10" w:rsidRDefault="00284B0F" w:rsidP="00284B0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-6;1;1;0</m:t>
              </m:r>
            </m:e>
          </m:d>
        </m:oMath>
      </m:oMathPara>
    </w:p>
    <w:p w14:paraId="3E1FFF2F" w14:textId="6892192D" w:rsidR="00284B0F" w:rsidRDefault="00284B0F" w:rsidP="00284B0F">
      <w:pPr>
        <w:pStyle w:val="af6"/>
      </w:pPr>
      <w:r>
        <w:t>Тогда</w:t>
      </w:r>
    </w:p>
    <w:p w14:paraId="78711628" w14:textId="4EC2E649" w:rsidR="00284B0F" w:rsidRPr="00353AAC" w:rsidRDefault="00284B0F" w:rsidP="00284B0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n=0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nk</m:t>
                  </m:r>
                </m:sup>
              </m:sSubSup>
            </m:e>
          </m:nary>
          <m:r>
            <w:rPr>
              <w:rFonts w:ascii="Cambria Math" w:hAnsi="Cambria Math"/>
              <w:lang w:val="en-US"/>
            </w:rPr>
            <m:t>,  k=0,1, …, N-1</m:t>
          </m:r>
        </m:oMath>
      </m:oMathPara>
    </w:p>
    <w:p w14:paraId="218B3C95" w14:textId="33C972F4" w:rsidR="00353AAC" w:rsidRPr="00353AAC" w:rsidRDefault="00353AAC" w:rsidP="00284B0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-j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</m:sup>
          </m:sSup>
        </m:oMath>
      </m:oMathPara>
    </w:p>
    <w:p w14:paraId="04D1C894" w14:textId="1D4DDC9C" w:rsidR="00284B0F" w:rsidRPr="00353AAC" w:rsidRDefault="00353AAC" w:rsidP="00284B0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</m:t>
              </m:r>
            </m:e>
          </m:d>
          <m:r>
            <w:rPr>
              <w:rFonts w:ascii="Cambria Math" w:hAnsi="Cambria Math"/>
              <w:lang w:val="en-US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lang w:val="en-US"/>
                </w:rPr>
                <m:t>0k</m:t>
              </m:r>
            </m:sup>
          </m:sSubSup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k</m:t>
              </m:r>
            </m:sup>
          </m:sSubSup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</m:d>
          <m:r>
            <w:rPr>
              <w:rFonts w:ascii="Cambria Math" w:hAnsi="Cambria Math"/>
              <w:lang w:val="en-US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k</m:t>
              </m:r>
            </m:sup>
          </m:sSubSup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3</m:t>
              </m:r>
            </m:e>
          </m:d>
          <m:r>
            <w:rPr>
              <w:rFonts w:ascii="Cambria Math" w:hAnsi="Cambria Math"/>
              <w:lang w:val="en-US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  <w:lang w:val="en-US"/>
                </w:rPr>
                <m:t>k</m:t>
              </m:r>
            </m:sup>
          </m:sSubSup>
          <m:r>
            <w:rPr>
              <w:rFonts w:ascii="Cambria Math" w:hAnsi="Cambria Math"/>
              <w:lang w:val="en-US"/>
            </w:rPr>
            <m:t>==2⋅1-2⋅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lang w:val="en-US"/>
                </w:rPr>
                <m:t>k</m:t>
              </m:r>
            </m:sup>
          </m:sSubSup>
          <m:r>
            <w:rPr>
              <w:rFonts w:ascii="Cambria Math" w:hAnsi="Cambria Math"/>
              <w:lang w:val="en-US"/>
            </w:rPr>
            <m:t>+0+0=2-2⋅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lang w:val="en-US"/>
                </w:rPr>
                <m:t>k</m:t>
              </m:r>
            </m:sup>
          </m:sSubSup>
        </m:oMath>
      </m:oMathPara>
    </w:p>
    <w:p w14:paraId="34DB3EDC" w14:textId="195FEE6D" w:rsidR="00353AAC" w:rsidRPr="00353AAC" w:rsidRDefault="00353AAC" w:rsidP="00284B0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</m:t>
              </m:r>
            </m:e>
          </m:d>
          <m:r>
            <w:rPr>
              <w:rFonts w:ascii="Cambria Math" w:hAnsi="Cambria Math"/>
              <w:lang w:val="en-US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lang w:val="en-US"/>
                </w:rPr>
                <m:t>0k</m:t>
              </m:r>
            </m:sup>
          </m:sSubSup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lang w:val="en-US"/>
                </w:rPr>
                <m:t>1k</m:t>
              </m:r>
            </m:sup>
          </m:sSubSup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</m:d>
          <m:r>
            <w:rPr>
              <w:rFonts w:ascii="Cambria Math" w:hAnsi="Cambria Math"/>
              <w:lang w:val="en-US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lang w:val="en-US"/>
                </w:rPr>
                <m:t>2k</m:t>
              </m:r>
            </m:sup>
          </m:sSubSup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3</m:t>
              </m:r>
            </m:e>
          </m:d>
          <m:r>
            <w:rPr>
              <w:rFonts w:ascii="Cambria Math" w:hAnsi="Cambria Math"/>
              <w:lang w:val="en-US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lang w:val="en-US"/>
                </w:rPr>
                <m:t>3k</m:t>
              </m:r>
            </m:sup>
          </m:sSubSup>
          <m:r>
            <w:rPr>
              <w:rFonts w:ascii="Cambria Math" w:hAnsi="Cambria Math"/>
              <w:lang w:val="en-US"/>
            </w:rPr>
            <m:t>==-6⋅1+1⋅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lang w:val="en-US"/>
                </w:rPr>
                <m:t>k</m:t>
              </m:r>
            </m:sup>
          </m:sSubSup>
          <m:r>
            <w:rPr>
              <w:rFonts w:ascii="Cambria Math" w:hAnsi="Cambria Math"/>
              <w:lang w:val="en-US"/>
            </w:rPr>
            <m:t>+1⋅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k</m:t>
              </m:r>
            </m:sup>
          </m:sSubSup>
          <m:r>
            <w:rPr>
              <w:rFonts w:ascii="Cambria Math" w:hAnsi="Cambria Math"/>
              <w:lang w:val="en-US"/>
            </w:rPr>
            <m:t>+0=-6+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lang w:val="en-US"/>
                </w:rPr>
                <m:t>k</m:t>
              </m:r>
            </m:sup>
          </m:sSubSup>
          <m:r>
            <w:rPr>
              <w:rFonts w:ascii="Cambria Math" w:hAnsi="Cambria Math"/>
              <w:lang w:val="en-US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k</m:t>
              </m:r>
            </m:sup>
          </m:sSubSup>
        </m:oMath>
      </m:oMathPara>
    </w:p>
    <w:p w14:paraId="40311509" w14:textId="6F2C46B4" w:rsidR="00353AAC" w:rsidRPr="00353AAC" w:rsidRDefault="00353AAC" w:rsidP="00284B0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2-2⋅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p>
              </m:sSubSup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-6+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2k</m:t>
                  </m:r>
                </m:sup>
              </m:sSubSup>
            </m:e>
          </m:d>
          <m:r>
            <w:rPr>
              <w:rFonts w:ascii="Cambria Math" w:hAnsi="Cambria Math"/>
              <w:lang w:val="en-US"/>
            </w:rPr>
            <m:t>==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>12</m:t>
          </m:r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en-US"/>
            </w:rPr>
            <m:t>2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lang w:val="en-US"/>
                </w:rPr>
                <m:t>k</m:t>
              </m:r>
            </m:sup>
          </m:sSubSup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en-US"/>
            </w:rPr>
            <m:t>2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lang w:val="en-US"/>
                </w:rPr>
                <m:t>2k</m:t>
              </m:r>
            </m:sup>
          </m:sSubSup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en-US"/>
            </w:rPr>
            <m:t>12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lang w:val="en-US"/>
                </w:rPr>
                <m:t>k</m:t>
              </m:r>
            </m:sup>
          </m:sSubSup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>2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k</m:t>
              </m:r>
            </m:sup>
          </m:sSubSup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>2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  <w:lang w:val="en-US"/>
                </w:rPr>
                <m:t>k</m:t>
              </m:r>
            </m:sup>
          </m:sSubSup>
          <m:r>
            <w:rPr>
              <w:rFonts w:ascii="Cambria Math" w:hAnsi="Cambria Math"/>
              <w:lang w:val="en-US"/>
            </w:rPr>
            <m:t>=-12+14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lang w:val="en-US"/>
                </w:rPr>
                <m:t>k</m:t>
              </m:r>
            </m:sup>
          </m:sSubSup>
          <m:r>
            <w:rPr>
              <w:rFonts w:ascii="Cambria Math" w:hAnsi="Cambria Math"/>
              <w:lang w:val="en-US"/>
            </w:rPr>
            <m:t>-2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  <w:lang w:val="en-US"/>
                </w:rPr>
                <m:t>k</m:t>
              </m:r>
            </m:sup>
          </m:sSubSup>
        </m:oMath>
      </m:oMathPara>
    </w:p>
    <w:p w14:paraId="48D27346" w14:textId="1BAF971D" w:rsidR="00353AAC" w:rsidRPr="00353AAC" w:rsidRDefault="00353AAC" w:rsidP="00284B0F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-12;14;0;-2</m:t>
              </m:r>
            </m:e>
          </m:d>
        </m:oMath>
      </m:oMathPara>
    </w:p>
    <w:sectPr w:rsidR="00353AAC" w:rsidRPr="00353AAC" w:rsidSect="002114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0151"/>
    <w:multiLevelType w:val="hybridMultilevel"/>
    <w:tmpl w:val="4A2A8F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54D6D"/>
    <w:multiLevelType w:val="hybridMultilevel"/>
    <w:tmpl w:val="201405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41B10"/>
    <w:multiLevelType w:val="hybridMultilevel"/>
    <w:tmpl w:val="201405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520579"/>
    <w:multiLevelType w:val="hybridMultilevel"/>
    <w:tmpl w:val="201405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156A7"/>
    <w:multiLevelType w:val="hybridMultilevel"/>
    <w:tmpl w:val="46BC30CA"/>
    <w:lvl w:ilvl="0" w:tplc="92949C10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5BC6929"/>
    <w:multiLevelType w:val="hybridMultilevel"/>
    <w:tmpl w:val="2490FDEA"/>
    <w:lvl w:ilvl="0" w:tplc="92949C10">
      <w:start w:val="1"/>
      <w:numFmt w:val="russianLow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6EC61FE"/>
    <w:multiLevelType w:val="hybridMultilevel"/>
    <w:tmpl w:val="201405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0F5623"/>
    <w:multiLevelType w:val="hybridMultilevel"/>
    <w:tmpl w:val="2E2CD6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FC1733"/>
    <w:multiLevelType w:val="hybridMultilevel"/>
    <w:tmpl w:val="4F2EF2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6D79E4"/>
    <w:multiLevelType w:val="hybridMultilevel"/>
    <w:tmpl w:val="8E0608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0462AC"/>
    <w:multiLevelType w:val="hybridMultilevel"/>
    <w:tmpl w:val="2490FDEA"/>
    <w:lvl w:ilvl="0" w:tplc="FFFFFFFF">
      <w:start w:val="1"/>
      <w:numFmt w:val="russianLower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5D62A98"/>
    <w:multiLevelType w:val="hybridMultilevel"/>
    <w:tmpl w:val="CFEC11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474147"/>
    <w:multiLevelType w:val="hybridMultilevel"/>
    <w:tmpl w:val="A8926C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524A36"/>
    <w:multiLevelType w:val="hybridMultilevel"/>
    <w:tmpl w:val="201405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1005F3"/>
    <w:multiLevelType w:val="hybridMultilevel"/>
    <w:tmpl w:val="54523950"/>
    <w:lvl w:ilvl="0" w:tplc="026C5270">
      <w:start w:val="1"/>
      <w:numFmt w:val="upperRoman"/>
      <w:pStyle w:val="a"/>
      <w:lvlText w:val="%1."/>
      <w:lvlJc w:val="right"/>
      <w:pPr>
        <w:ind w:left="720" w:hanging="360"/>
      </w:pPr>
      <w:rPr>
        <w:b/>
        <w:bCs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3F03E8"/>
    <w:multiLevelType w:val="hybridMultilevel"/>
    <w:tmpl w:val="6E449B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837556"/>
    <w:multiLevelType w:val="hybridMultilevel"/>
    <w:tmpl w:val="46BC30CA"/>
    <w:lvl w:ilvl="0" w:tplc="92949C10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3420C80"/>
    <w:multiLevelType w:val="hybridMultilevel"/>
    <w:tmpl w:val="6EC04884"/>
    <w:lvl w:ilvl="0" w:tplc="A50AF7B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7163">
    <w:abstractNumId w:val="14"/>
  </w:num>
  <w:num w:numId="2" w16cid:durableId="287053454">
    <w:abstractNumId w:val="11"/>
  </w:num>
  <w:num w:numId="3" w16cid:durableId="628971392">
    <w:abstractNumId w:val="2"/>
  </w:num>
  <w:num w:numId="4" w16cid:durableId="51541091">
    <w:abstractNumId w:val="16"/>
  </w:num>
  <w:num w:numId="5" w16cid:durableId="1320619457">
    <w:abstractNumId w:val="8"/>
  </w:num>
  <w:num w:numId="6" w16cid:durableId="1518928629">
    <w:abstractNumId w:val="0"/>
  </w:num>
  <w:num w:numId="7" w16cid:durableId="1083141219">
    <w:abstractNumId w:val="3"/>
  </w:num>
  <w:num w:numId="8" w16cid:durableId="1886213903">
    <w:abstractNumId w:val="15"/>
  </w:num>
  <w:num w:numId="9" w16cid:durableId="1748843047">
    <w:abstractNumId w:val="13"/>
  </w:num>
  <w:num w:numId="10" w16cid:durableId="745690786">
    <w:abstractNumId w:val="1"/>
  </w:num>
  <w:num w:numId="11" w16cid:durableId="1105804761">
    <w:abstractNumId w:val="6"/>
  </w:num>
  <w:num w:numId="12" w16cid:durableId="1350567404">
    <w:abstractNumId w:val="4"/>
  </w:num>
  <w:num w:numId="13" w16cid:durableId="1844389878">
    <w:abstractNumId w:val="12"/>
  </w:num>
  <w:num w:numId="14" w16cid:durableId="2096974346">
    <w:abstractNumId w:val="5"/>
  </w:num>
  <w:num w:numId="15" w16cid:durableId="1423377929">
    <w:abstractNumId w:val="7"/>
  </w:num>
  <w:num w:numId="16" w16cid:durableId="1902789578">
    <w:abstractNumId w:val="9"/>
  </w:num>
  <w:num w:numId="17" w16cid:durableId="1056855448">
    <w:abstractNumId w:val="17"/>
  </w:num>
  <w:num w:numId="18" w16cid:durableId="8803671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attachedTemplate r:id="rId1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39B"/>
    <w:rsid w:val="000051FC"/>
    <w:rsid w:val="000075D6"/>
    <w:rsid w:val="00016A9B"/>
    <w:rsid w:val="00026F4B"/>
    <w:rsid w:val="00036731"/>
    <w:rsid w:val="00092735"/>
    <w:rsid w:val="000A7F59"/>
    <w:rsid w:val="000C0B10"/>
    <w:rsid w:val="00100093"/>
    <w:rsid w:val="00115F17"/>
    <w:rsid w:val="001259B8"/>
    <w:rsid w:val="00142B74"/>
    <w:rsid w:val="00145BD7"/>
    <w:rsid w:val="0014643E"/>
    <w:rsid w:val="00176B42"/>
    <w:rsid w:val="00197D63"/>
    <w:rsid w:val="001A0A28"/>
    <w:rsid w:val="001E32FA"/>
    <w:rsid w:val="001F6D5A"/>
    <w:rsid w:val="002114D4"/>
    <w:rsid w:val="00223888"/>
    <w:rsid w:val="00260446"/>
    <w:rsid w:val="00283364"/>
    <w:rsid w:val="00284B0F"/>
    <w:rsid w:val="00292092"/>
    <w:rsid w:val="002955E5"/>
    <w:rsid w:val="002A595E"/>
    <w:rsid w:val="002C2230"/>
    <w:rsid w:val="002C29CF"/>
    <w:rsid w:val="003065FD"/>
    <w:rsid w:val="00310E7F"/>
    <w:rsid w:val="003233E4"/>
    <w:rsid w:val="00353AAC"/>
    <w:rsid w:val="0037736E"/>
    <w:rsid w:val="00384AEF"/>
    <w:rsid w:val="0039491E"/>
    <w:rsid w:val="00396024"/>
    <w:rsid w:val="003A0999"/>
    <w:rsid w:val="003A71D0"/>
    <w:rsid w:val="003B4508"/>
    <w:rsid w:val="003D74E7"/>
    <w:rsid w:val="004227AA"/>
    <w:rsid w:val="00451188"/>
    <w:rsid w:val="004B039B"/>
    <w:rsid w:val="004C40CD"/>
    <w:rsid w:val="004F630C"/>
    <w:rsid w:val="00533BD4"/>
    <w:rsid w:val="00567D8B"/>
    <w:rsid w:val="005A46DC"/>
    <w:rsid w:val="005B5FA4"/>
    <w:rsid w:val="005E5BF9"/>
    <w:rsid w:val="00614855"/>
    <w:rsid w:val="006342F2"/>
    <w:rsid w:val="006C50E2"/>
    <w:rsid w:val="006D70F9"/>
    <w:rsid w:val="00786994"/>
    <w:rsid w:val="00786F7B"/>
    <w:rsid w:val="007C5F2E"/>
    <w:rsid w:val="0080628C"/>
    <w:rsid w:val="00824F93"/>
    <w:rsid w:val="00860A21"/>
    <w:rsid w:val="008915A7"/>
    <w:rsid w:val="008B6773"/>
    <w:rsid w:val="008D22BE"/>
    <w:rsid w:val="00917205"/>
    <w:rsid w:val="00930F75"/>
    <w:rsid w:val="009745DC"/>
    <w:rsid w:val="009C0C35"/>
    <w:rsid w:val="009C559E"/>
    <w:rsid w:val="00AA0076"/>
    <w:rsid w:val="00AE1FF9"/>
    <w:rsid w:val="00AE38F4"/>
    <w:rsid w:val="00AE6C8E"/>
    <w:rsid w:val="00AF3A20"/>
    <w:rsid w:val="00B12508"/>
    <w:rsid w:val="00B15A3C"/>
    <w:rsid w:val="00B22C15"/>
    <w:rsid w:val="00B31268"/>
    <w:rsid w:val="00B51363"/>
    <w:rsid w:val="00C17808"/>
    <w:rsid w:val="00C214E4"/>
    <w:rsid w:val="00C3344B"/>
    <w:rsid w:val="00C46D92"/>
    <w:rsid w:val="00C53A84"/>
    <w:rsid w:val="00CB2586"/>
    <w:rsid w:val="00CB7A86"/>
    <w:rsid w:val="00CC35E5"/>
    <w:rsid w:val="00CF332F"/>
    <w:rsid w:val="00D176C2"/>
    <w:rsid w:val="00D51735"/>
    <w:rsid w:val="00D73D4A"/>
    <w:rsid w:val="00D8661B"/>
    <w:rsid w:val="00DB51B7"/>
    <w:rsid w:val="00E459F5"/>
    <w:rsid w:val="00E73CA7"/>
    <w:rsid w:val="00EA2F3E"/>
    <w:rsid w:val="00EA78E7"/>
    <w:rsid w:val="00EC2371"/>
    <w:rsid w:val="00F31623"/>
    <w:rsid w:val="00F46874"/>
    <w:rsid w:val="00F6052B"/>
    <w:rsid w:val="00F66B6C"/>
    <w:rsid w:val="00FC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04E76"/>
  <w15:docId w15:val="{D522FA16-1C74-46C4-AC67-A18AA869A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84B0F"/>
    <w:pPr>
      <w:jc w:val="both"/>
    </w:pPr>
    <w:rPr>
      <w:sz w:val="28"/>
    </w:rPr>
  </w:style>
  <w:style w:type="paragraph" w:styleId="1">
    <w:name w:val="heading 1"/>
    <w:basedOn w:val="a0"/>
    <w:next w:val="a0"/>
    <w:link w:val="10"/>
    <w:uiPriority w:val="9"/>
    <w:qFormat/>
    <w:rsid w:val="00211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11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11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11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11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11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11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11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11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11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211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211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2114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2114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2114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2114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2114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2114D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211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211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211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211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211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2114D4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2114D4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2114D4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211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2114D4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2114D4"/>
    <w:rPr>
      <w:b/>
      <w:bCs/>
      <w:smallCaps/>
      <w:color w:val="2F5496" w:themeColor="accent1" w:themeShade="BF"/>
      <w:spacing w:val="5"/>
    </w:rPr>
  </w:style>
  <w:style w:type="character" w:styleId="ad">
    <w:name w:val="Strong"/>
    <w:basedOn w:val="a1"/>
    <w:uiPriority w:val="22"/>
    <w:qFormat/>
    <w:rsid w:val="004B039B"/>
    <w:rPr>
      <w:b/>
      <w:bCs/>
    </w:rPr>
  </w:style>
  <w:style w:type="table" w:styleId="ae">
    <w:name w:val="Table Grid"/>
    <w:basedOn w:val="a2"/>
    <w:uiPriority w:val="39"/>
    <w:rsid w:val="006342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0"/>
    <w:link w:val="af0"/>
    <w:uiPriority w:val="99"/>
    <w:semiHidden/>
    <w:unhideWhenUsed/>
    <w:rsid w:val="006C50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6C50E2"/>
    <w:rPr>
      <w:rFonts w:ascii="Tahoma" w:hAnsi="Tahoma" w:cs="Tahoma"/>
      <w:sz w:val="16"/>
      <w:szCs w:val="16"/>
    </w:rPr>
  </w:style>
  <w:style w:type="paragraph" w:customStyle="1" w:styleId="a">
    <w:name w:val="Раздел"/>
    <w:basedOn w:val="a8"/>
    <w:qFormat/>
    <w:rsid w:val="003B4508"/>
    <w:pPr>
      <w:numPr>
        <w:numId w:val="1"/>
      </w:numPr>
      <w:jc w:val="center"/>
    </w:pPr>
    <w:rPr>
      <w:b/>
      <w:bCs/>
      <w:i/>
      <w:iCs/>
      <w:lang w:val="en-US"/>
    </w:rPr>
  </w:style>
  <w:style w:type="character" w:styleId="af1">
    <w:name w:val="Placeholder Text"/>
    <w:basedOn w:val="a1"/>
    <w:uiPriority w:val="99"/>
    <w:semiHidden/>
    <w:rsid w:val="003B4508"/>
    <w:rPr>
      <w:color w:val="666666"/>
    </w:rPr>
  </w:style>
  <w:style w:type="paragraph" w:customStyle="1" w:styleId="af2">
    <w:name w:val="Код"/>
    <w:basedOn w:val="a0"/>
    <w:link w:val="af3"/>
    <w:qFormat/>
    <w:rsid w:val="00092735"/>
    <w:pPr>
      <w:spacing w:after="0" w:line="240" w:lineRule="auto"/>
      <w:jc w:val="left"/>
    </w:pPr>
    <w:rPr>
      <w:rFonts w:ascii="Consolas" w:eastAsiaTheme="minorEastAsia" w:hAnsi="Consolas"/>
      <w:lang w:val="en-US"/>
    </w:rPr>
  </w:style>
  <w:style w:type="character" w:customStyle="1" w:styleId="af3">
    <w:name w:val="Код Знак"/>
    <w:basedOn w:val="a1"/>
    <w:link w:val="af2"/>
    <w:rsid w:val="00092735"/>
    <w:rPr>
      <w:rFonts w:ascii="Consolas" w:eastAsiaTheme="minorEastAsia" w:hAnsi="Consolas"/>
      <w:sz w:val="28"/>
      <w:lang w:val="en-US"/>
    </w:rPr>
  </w:style>
  <w:style w:type="paragraph" w:styleId="af4">
    <w:name w:val="caption"/>
    <w:basedOn w:val="a0"/>
    <w:next w:val="a0"/>
    <w:uiPriority w:val="35"/>
    <w:unhideWhenUsed/>
    <w:qFormat/>
    <w:rsid w:val="002C2230"/>
    <w:pPr>
      <w:spacing w:after="200" w:line="240" w:lineRule="auto"/>
    </w:pPr>
    <w:rPr>
      <w:i/>
      <w:iCs/>
      <w:szCs w:val="18"/>
    </w:rPr>
  </w:style>
  <w:style w:type="paragraph" w:styleId="af5">
    <w:name w:val="No Spacing"/>
    <w:uiPriority w:val="1"/>
    <w:qFormat/>
    <w:rsid w:val="00016A9B"/>
    <w:pPr>
      <w:spacing w:after="0" w:line="240" w:lineRule="auto"/>
      <w:jc w:val="both"/>
    </w:pPr>
    <w:rPr>
      <w:sz w:val="28"/>
    </w:rPr>
  </w:style>
  <w:style w:type="paragraph" w:customStyle="1" w:styleId="af6">
    <w:name w:val="Безразрывный"/>
    <w:basedOn w:val="a0"/>
    <w:next w:val="a0"/>
    <w:link w:val="af7"/>
    <w:qFormat/>
    <w:rsid w:val="00292092"/>
    <w:pPr>
      <w:keepNext/>
    </w:pPr>
    <w:rPr>
      <w:rFonts w:eastAsiaTheme="minorEastAsia"/>
    </w:rPr>
  </w:style>
  <w:style w:type="character" w:customStyle="1" w:styleId="af7">
    <w:name w:val="Безразрывный Знак"/>
    <w:basedOn w:val="a1"/>
    <w:link w:val="af6"/>
    <w:rsid w:val="00292092"/>
    <w:rPr>
      <w:rFonts w:eastAsiaTheme="minorEastAsia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1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XP\Documents\&#1053;&#1072;&#1089;&#1090;&#1088;&#1072;&#1080;&#1074;&#1072;&#1077;&#1084;&#1099;&#1077;%20&#1096;&#1072;&#1073;&#1083;&#1086;&#1085;&#1099;%20Office\&#1044;&#1083;&#1103;%20&#1083;&#1072;&#1073;&#1086;&#1088;&#1072;&#1090;&#1086;&#1088;&#1085;&#1099;&#109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5119C-A492-4520-9010-D0729B83E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Для лабораторных.dotx</Template>
  <TotalTime>736</TotalTime>
  <Pages>20</Pages>
  <Words>2476</Words>
  <Characters>14116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DEXP</dc:creator>
  <cp:keywords/>
  <dc:description/>
  <cp:lastModifiedBy>Даниил .</cp:lastModifiedBy>
  <cp:revision>35</cp:revision>
  <dcterms:created xsi:type="dcterms:W3CDTF">2025-09-15T19:56:00Z</dcterms:created>
  <dcterms:modified xsi:type="dcterms:W3CDTF">2026-04-17T22:22:00Z</dcterms:modified>
</cp:coreProperties>
</file>