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CA87" w14:textId="77777777"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14:paraId="65D05563" w14:textId="77777777" w:rsidR="002114D4" w:rsidRDefault="002114D4" w:rsidP="002114D4">
      <w:pPr>
        <w:spacing w:after="23" w:line="259" w:lineRule="auto"/>
      </w:pPr>
    </w:p>
    <w:p w14:paraId="0468A796" w14:textId="77777777" w:rsidR="002114D4" w:rsidRDefault="002114D4" w:rsidP="002114D4">
      <w:pPr>
        <w:spacing w:after="23" w:line="259" w:lineRule="auto"/>
      </w:pPr>
    </w:p>
    <w:p w14:paraId="3DF1D931" w14:textId="77777777" w:rsidR="002114D4" w:rsidRDefault="002114D4" w:rsidP="002114D4">
      <w:pPr>
        <w:spacing w:after="23" w:line="259" w:lineRule="auto"/>
      </w:pPr>
    </w:p>
    <w:p w14:paraId="02261362" w14:textId="77777777" w:rsidR="002114D4" w:rsidRPr="0069647E" w:rsidRDefault="002114D4" w:rsidP="002114D4">
      <w:pPr>
        <w:spacing w:after="23" w:line="259" w:lineRule="auto"/>
      </w:pPr>
    </w:p>
    <w:p w14:paraId="09C23D45" w14:textId="77777777"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14:paraId="7BB5290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FF4D64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ECCD7A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37AF41F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EF40EC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3E8712A" w14:textId="77777777"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14:paraId="474A35EB" w14:textId="2EF7C282" w:rsidR="002114D4" w:rsidRPr="0069647E" w:rsidRDefault="002114D4" w:rsidP="002114D4">
      <w:pPr>
        <w:spacing w:after="34" w:line="259" w:lineRule="auto"/>
        <w:jc w:val="center"/>
      </w:pPr>
      <w:r>
        <w:rPr>
          <w:sz w:val="36"/>
        </w:rPr>
        <w:t>Лабораторная работа №</w:t>
      </w:r>
      <w:r w:rsidR="002A3592">
        <w:rPr>
          <w:sz w:val="36"/>
        </w:rPr>
        <w:t>2</w:t>
      </w:r>
    </w:p>
    <w:p w14:paraId="0503542A" w14:textId="62BB1C3E" w:rsidR="002114D4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2A3592">
        <w:rPr>
          <w:sz w:val="36"/>
        </w:rPr>
        <w:t>Теория цифровой обработки сигналов</w:t>
      </w:r>
    </w:p>
    <w:p w14:paraId="6BC06FED" w14:textId="77777777" w:rsidR="002114D4" w:rsidRDefault="002114D4" w:rsidP="002114D4">
      <w:pPr>
        <w:spacing w:after="0" w:line="259" w:lineRule="auto"/>
        <w:jc w:val="center"/>
      </w:pPr>
    </w:p>
    <w:p w14:paraId="5092B86E" w14:textId="22A8F737" w:rsidR="002114D4" w:rsidRDefault="002114D4" w:rsidP="002114D4">
      <w:pPr>
        <w:spacing w:after="0" w:line="259" w:lineRule="auto"/>
        <w:jc w:val="center"/>
      </w:pPr>
      <w:r>
        <w:t xml:space="preserve"> </w:t>
      </w:r>
      <w:r w:rsidR="002A3592" w:rsidRPr="002A3592">
        <w:t>Проектирование, реализация и исследование характеристик цифрового фильтра</w:t>
      </w:r>
    </w:p>
    <w:p w14:paraId="27BA2C01" w14:textId="77777777" w:rsidR="002114D4" w:rsidRPr="0069647E" w:rsidRDefault="002114D4" w:rsidP="002114D4">
      <w:pPr>
        <w:spacing w:after="0" w:line="259" w:lineRule="auto"/>
        <w:jc w:val="center"/>
      </w:pPr>
      <w:r>
        <w:t>Вариант №16</w:t>
      </w:r>
    </w:p>
    <w:p w14:paraId="2C36E640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12BEE7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D67C3B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0CCFD35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31AA20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FC70D8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25FFC1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755FF33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92C3E5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16152EB" w14:textId="77777777"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14:paraId="3DB6F91B" w14:textId="77777777" w:rsidR="002114D4" w:rsidRPr="0069647E" w:rsidRDefault="002114D4" w:rsidP="002114D4">
      <w:pPr>
        <w:ind w:left="5387" w:right="238"/>
      </w:pPr>
      <w:r>
        <w:t>Выполнил</w:t>
      </w:r>
      <w:r w:rsidRPr="0069647E">
        <w:t>:</w:t>
      </w:r>
      <w:r>
        <w:t xml:space="preserve"> Кузнецов Даниил 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14:paraId="2F7F64D7" w14:textId="77777777" w:rsidR="002114D4" w:rsidRPr="0069647E" w:rsidRDefault="002114D4" w:rsidP="002114D4">
      <w:pPr>
        <w:ind w:left="5387"/>
      </w:pPr>
      <w:r w:rsidRPr="0069647E">
        <w:t xml:space="preserve">Проверил: </w:t>
      </w:r>
    </w:p>
    <w:p w14:paraId="454C5263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C01885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1D84C6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1F8846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5FC53F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C2DEE7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9222CD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F1FE7C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60AF6A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DA49A09" w14:textId="77777777"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="00E53203">
        <w:t>6</w:t>
      </w:r>
    </w:p>
    <w:p w14:paraId="58561E2D" w14:textId="150D1927" w:rsidR="007B3873" w:rsidRPr="001C6D43" w:rsidRDefault="001C6D43" w:rsidP="001C6D43">
      <w:pPr>
        <w:jc w:val="center"/>
        <w:rPr>
          <w:b/>
          <w:bCs/>
        </w:rPr>
      </w:pPr>
      <w:r w:rsidRPr="001C6D43">
        <w:rPr>
          <w:b/>
          <w:bCs/>
        </w:rPr>
        <w:lastRenderedPageBreak/>
        <w:t>Задание к лабораторной работе</w:t>
      </w:r>
    </w:p>
    <w:p w14:paraId="75B7D38A" w14:textId="77777777" w:rsidR="001C6D43" w:rsidRDefault="001C6D43" w:rsidP="007B3873">
      <w:r w:rsidRPr="001C6D43">
        <w:t>Часть 1</w:t>
      </w:r>
    </w:p>
    <w:p w14:paraId="396E6FFB" w14:textId="6CA04300" w:rsidR="001C6D43" w:rsidRDefault="001C6D43" w:rsidP="001C6D43">
      <w:pPr>
        <w:pStyle w:val="a7"/>
        <w:numPr>
          <w:ilvl w:val="1"/>
          <w:numId w:val="2"/>
        </w:numPr>
      </w:pPr>
      <w:r w:rsidRPr="001C6D43">
        <w:t>В системе MATLAB составить программу расчёта БИХ</w:t>
      </w:r>
      <w:r>
        <w:t xml:space="preserve"> </w:t>
      </w:r>
      <w:r w:rsidRPr="001C6D43">
        <w:t>или КИХ-фильтра, параметры которого и требования к нему приведены в табл. 2.3.</w:t>
      </w:r>
    </w:p>
    <w:p w14:paraId="21C2E423" w14:textId="74C45D5C" w:rsidR="001C6D43" w:rsidRDefault="001C6D43" w:rsidP="001C6D43">
      <w:pPr>
        <w:pStyle w:val="a7"/>
        <w:numPr>
          <w:ilvl w:val="1"/>
          <w:numId w:val="2"/>
        </w:numPr>
      </w:pPr>
      <w:r w:rsidRPr="001C6D43">
        <w:t>Построить частотные характеристики фильтра (АЧХ, ФЧХ, ЛАЧХ, характеристика групповой задержки)</w:t>
      </w:r>
    </w:p>
    <w:p w14:paraId="294ECE20" w14:textId="4EB4A7F2" w:rsidR="001C6D43" w:rsidRDefault="001C6D43" w:rsidP="001C6D43">
      <w:pPr>
        <w:pStyle w:val="a7"/>
        <w:numPr>
          <w:ilvl w:val="1"/>
          <w:numId w:val="2"/>
        </w:numPr>
      </w:pPr>
      <w:r w:rsidRPr="001C6D43">
        <w:t>Построить импульсную и временные характеристики.</w:t>
      </w:r>
    </w:p>
    <w:p w14:paraId="47733A15" w14:textId="022E5141" w:rsidR="001C6D43" w:rsidRDefault="001C6D43" w:rsidP="001C6D43">
      <w:pPr>
        <w:pStyle w:val="a7"/>
        <w:numPr>
          <w:ilvl w:val="1"/>
          <w:numId w:val="2"/>
        </w:numPr>
      </w:pPr>
      <w:r w:rsidRPr="001C6D43">
        <w:t>Получить реакцию фильтра на синусоидальный входной сигнал с частотами из полосы пропускания или полосы непропускания.</w:t>
      </w:r>
    </w:p>
    <w:p w14:paraId="03D4B7F7" w14:textId="647E169B" w:rsidR="001C6D43" w:rsidRDefault="001C6D43" w:rsidP="001C6D43">
      <w:pPr>
        <w:pStyle w:val="a7"/>
        <w:numPr>
          <w:ilvl w:val="1"/>
          <w:numId w:val="2"/>
        </w:numPr>
      </w:pPr>
      <w:r w:rsidRPr="001C6D43">
        <w:t>Получить коэффициенты последовательной и параллельной (только для БИХ-фильтра) форм реализации фильтра.</w:t>
      </w:r>
    </w:p>
    <w:p w14:paraId="1930B7BE" w14:textId="77777777" w:rsidR="001C6D43" w:rsidRDefault="001C6D43" w:rsidP="007B3873">
      <w:r w:rsidRPr="001C6D43">
        <w:t>Часть 2</w:t>
      </w:r>
    </w:p>
    <w:p w14:paraId="0DA8CFF1" w14:textId="3DD84CE5" w:rsidR="001C6D43" w:rsidRDefault="001C6D43" w:rsidP="007B3873">
      <w:proofErr w:type="spellStart"/>
      <w:r w:rsidRPr="001C6D43">
        <w:t>Программно</w:t>
      </w:r>
      <w:proofErr w:type="spellEnd"/>
      <w:r w:rsidRPr="001C6D43">
        <w:t xml:space="preserve"> реализовать на языке высокого уровня фильтр в прямой, канонической (БИХ-фильтр), последовательной и параллельной (БИХ-фильтр) формах при представлении коэффициентов разностного уравнения в формат</w:t>
      </w:r>
      <w:r>
        <w:t>е</w:t>
      </w:r>
      <w:r w:rsidRPr="001C6D43">
        <w:t xml:space="preserve"> с плавающей точкой</w:t>
      </w:r>
      <w: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673"/>
        <w:gridCol w:w="3250"/>
        <w:gridCol w:w="5533"/>
      </w:tblGrid>
      <w:tr w:rsidR="001C6D43" w:rsidRPr="001C6D43" w14:paraId="31B3B207" w14:textId="77777777" w:rsidTr="001C6D43">
        <w:tc>
          <w:tcPr>
            <w:tcW w:w="800" w:type="pct"/>
            <w:vAlign w:val="center"/>
          </w:tcPr>
          <w:p w14:paraId="34A5A75B" w14:textId="77777777" w:rsidR="001C6D43" w:rsidRPr="001C6D43" w:rsidRDefault="001C6D43" w:rsidP="001C6D43">
            <w:pPr>
              <w:jc w:val="center"/>
            </w:pPr>
            <w:r w:rsidRPr="001C6D43">
              <w:t>Номер варианта</w:t>
            </w:r>
          </w:p>
        </w:tc>
        <w:tc>
          <w:tcPr>
            <w:tcW w:w="1554" w:type="pct"/>
            <w:vAlign w:val="center"/>
          </w:tcPr>
          <w:p w14:paraId="521210E5" w14:textId="77777777" w:rsidR="001C6D43" w:rsidRPr="001C6D43" w:rsidRDefault="001C6D43" w:rsidP="001C6D43">
            <w:pPr>
              <w:jc w:val="center"/>
            </w:pPr>
            <w:r w:rsidRPr="001C6D43">
              <w:t>Тип фильтра</w:t>
            </w:r>
          </w:p>
        </w:tc>
        <w:tc>
          <w:tcPr>
            <w:tcW w:w="2645" w:type="pct"/>
            <w:vAlign w:val="center"/>
          </w:tcPr>
          <w:p w14:paraId="1A1EFBEF" w14:textId="77777777" w:rsidR="001C6D43" w:rsidRPr="001C6D43" w:rsidRDefault="001C6D43" w:rsidP="001C6D43">
            <w:pPr>
              <w:jc w:val="center"/>
            </w:pPr>
            <w:r w:rsidRPr="001C6D43">
              <w:t>Характеристика фильтра</w:t>
            </w:r>
          </w:p>
        </w:tc>
      </w:tr>
      <w:tr w:rsidR="001C6D43" w14:paraId="589F5E5D" w14:textId="77777777" w:rsidTr="001C6D43">
        <w:tc>
          <w:tcPr>
            <w:tcW w:w="800" w:type="pct"/>
            <w:vAlign w:val="center"/>
          </w:tcPr>
          <w:p w14:paraId="55C184D8" w14:textId="77777777" w:rsidR="001C6D43" w:rsidRPr="001C6D43" w:rsidRDefault="001C6D43" w:rsidP="001C6D43">
            <w:pPr>
              <w:jc w:val="center"/>
            </w:pPr>
            <w:r w:rsidRPr="001C6D43">
              <w:t>16</w:t>
            </w:r>
          </w:p>
        </w:tc>
        <w:tc>
          <w:tcPr>
            <w:tcW w:w="1554" w:type="pct"/>
            <w:vAlign w:val="center"/>
          </w:tcPr>
          <w:p w14:paraId="7C122530" w14:textId="77777777" w:rsidR="001C6D43" w:rsidRPr="001C6D43" w:rsidRDefault="001C6D43" w:rsidP="001C6D43">
            <w:pPr>
              <w:jc w:val="center"/>
            </w:pPr>
            <w:r w:rsidRPr="001C6D43">
              <w:t xml:space="preserve">Полосовой КИХ-фильтр (окно </w:t>
            </w:r>
            <w:proofErr w:type="spellStart"/>
            <w:r w:rsidRPr="001C6D43">
              <w:t>Чебышева</w:t>
            </w:r>
            <w:proofErr w:type="spellEnd"/>
            <w:r w:rsidRPr="001C6D43">
              <w:t>)</w:t>
            </w:r>
          </w:p>
        </w:tc>
        <w:tc>
          <w:tcPr>
            <w:tcW w:w="2645" w:type="pct"/>
            <w:vAlign w:val="center"/>
          </w:tcPr>
          <w:p w14:paraId="5F2990A8" w14:textId="71C91E30" w:rsidR="001C6D43" w:rsidRDefault="001C6D43" w:rsidP="001C6D4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wd=2000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;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=45 дБ;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=0.2 дБ;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=400…600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;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=300…700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357BAE16" w14:textId="233B4A7F" w:rsidR="001C6D43" w:rsidRDefault="001C6D43" w:rsidP="001C6D43">
      <w:pPr>
        <w:rPr>
          <w:lang w:val="en-US"/>
        </w:rPr>
      </w:pPr>
    </w:p>
    <w:p w14:paraId="64A09563" w14:textId="06D71EDA" w:rsidR="00966E49" w:rsidRPr="00720B64" w:rsidRDefault="00966E49" w:rsidP="00966E49">
      <w:pPr>
        <w:jc w:val="center"/>
        <w:rPr>
          <w:b/>
          <w:bCs/>
        </w:rPr>
      </w:pPr>
      <w:r w:rsidRPr="00966E49">
        <w:rPr>
          <w:b/>
          <w:bCs/>
        </w:rPr>
        <w:t>Особенности заданного типа фильтра</w:t>
      </w:r>
    </w:p>
    <w:p w14:paraId="1FC7003F" w14:textId="51EFD32B" w:rsidR="001C6D43" w:rsidRPr="00720B64" w:rsidRDefault="00966E49" w:rsidP="001C6D43">
      <w:r w:rsidRPr="00966E49">
        <w:t xml:space="preserve">Окно </w:t>
      </w:r>
      <w:proofErr w:type="spellStart"/>
      <w:r w:rsidRPr="00966E49">
        <w:t>Чебышева</w:t>
      </w:r>
      <w:proofErr w:type="spellEnd"/>
      <w:r w:rsidRPr="00966E49">
        <w:t xml:space="preserve"> обеспечивает минимально возможную ширину переходной полосы при заданном уровне пульсаций в полосе непропускания.</w:t>
      </w:r>
    </w:p>
    <w:p w14:paraId="7F3A6304" w14:textId="7836B707" w:rsidR="00966E49" w:rsidRPr="00720B64" w:rsidRDefault="00966E49" w:rsidP="00966E49">
      <w:pPr>
        <w:jc w:val="center"/>
        <w:rPr>
          <w:b/>
          <w:bCs/>
        </w:rPr>
      </w:pPr>
      <w:r w:rsidRPr="00966E49">
        <w:rPr>
          <w:b/>
          <w:bCs/>
        </w:rPr>
        <w:t>Текст программы в системе MATLAB для расчёта параметров фильтра, его характеристик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66E49" w14:paraId="4B99823D" w14:textId="77777777" w:rsidTr="00966E49">
        <w:tc>
          <w:tcPr>
            <w:tcW w:w="10456" w:type="dxa"/>
          </w:tcPr>
          <w:p w14:paraId="5381DFB1" w14:textId="77777777" w:rsidR="00797F32" w:rsidRDefault="00797F32" w:rsidP="00797F32">
            <w:pPr>
              <w:pStyle w:val="ae"/>
            </w:pPr>
            <w:r>
              <w:t>% Задание характеристик</w:t>
            </w:r>
          </w:p>
          <w:p w14:paraId="386F6696" w14:textId="77777777" w:rsidR="00797F32" w:rsidRDefault="00797F32" w:rsidP="00797F32">
            <w:pPr>
              <w:pStyle w:val="ae"/>
            </w:pPr>
            <w:proofErr w:type="spellStart"/>
            <w:r>
              <w:t>Fd</w:t>
            </w:r>
            <w:proofErr w:type="spellEnd"/>
            <w:r>
              <w:t xml:space="preserve"> = </w:t>
            </w:r>
            <w:proofErr w:type="gramStart"/>
            <w:r>
              <w:t>2000;  %</w:t>
            </w:r>
            <w:proofErr w:type="gramEnd"/>
            <w:r>
              <w:t xml:space="preserve"> частота дискретизации</w:t>
            </w:r>
          </w:p>
          <w:p w14:paraId="24BF67CE" w14:textId="77777777" w:rsidR="00797F32" w:rsidRDefault="00797F32" w:rsidP="00797F32">
            <w:pPr>
              <w:pStyle w:val="ae"/>
            </w:pPr>
            <w:r>
              <w:t xml:space="preserve">Fd2 = </w:t>
            </w:r>
            <w:proofErr w:type="spellStart"/>
            <w:r>
              <w:t>Fd</w:t>
            </w:r>
            <w:proofErr w:type="spellEnd"/>
            <w:r>
              <w:t xml:space="preserve"> / </w:t>
            </w:r>
            <w:proofErr w:type="gramStart"/>
            <w:r>
              <w:t>2;  %</w:t>
            </w:r>
            <w:proofErr w:type="gramEnd"/>
            <w:r>
              <w:t xml:space="preserve"> частота Найквиста</w:t>
            </w:r>
          </w:p>
          <w:p w14:paraId="5DFDFF1C" w14:textId="77777777" w:rsidR="00797F32" w:rsidRDefault="00797F32" w:rsidP="00797F32">
            <w:pPr>
              <w:pStyle w:val="ae"/>
            </w:pPr>
            <w:proofErr w:type="spellStart"/>
            <w:r>
              <w:t>Fp</w:t>
            </w:r>
            <w:proofErr w:type="spellEnd"/>
            <w:r>
              <w:t xml:space="preserve"> = [400, 600</w:t>
            </w:r>
            <w:proofErr w:type="gramStart"/>
            <w:r>
              <w:t>];  %</w:t>
            </w:r>
            <w:proofErr w:type="gramEnd"/>
            <w:r>
              <w:t xml:space="preserve"> границы полосы пропускания</w:t>
            </w:r>
          </w:p>
          <w:p w14:paraId="7430B4A1" w14:textId="77777777" w:rsidR="00797F32" w:rsidRDefault="00797F32" w:rsidP="00797F32">
            <w:pPr>
              <w:pStyle w:val="ae"/>
            </w:pPr>
            <w:proofErr w:type="spellStart"/>
            <w:r>
              <w:t>Fs</w:t>
            </w:r>
            <w:proofErr w:type="spellEnd"/>
            <w:r>
              <w:t xml:space="preserve"> = [300, 700</w:t>
            </w:r>
            <w:proofErr w:type="gramStart"/>
            <w:r>
              <w:t>];  %</w:t>
            </w:r>
            <w:proofErr w:type="gramEnd"/>
            <w:r>
              <w:t xml:space="preserve"> границы полосы непропускания</w:t>
            </w:r>
          </w:p>
          <w:p w14:paraId="0B8E6E11" w14:textId="77777777" w:rsidR="00797F32" w:rsidRDefault="00797F32" w:rsidP="00797F32">
            <w:pPr>
              <w:pStyle w:val="ae"/>
            </w:pPr>
            <w:proofErr w:type="spellStart"/>
            <w:r>
              <w:t>Rp</w:t>
            </w:r>
            <w:proofErr w:type="spellEnd"/>
            <w:r>
              <w:t xml:space="preserve"> = 0.2</w:t>
            </w:r>
            <w:proofErr w:type="gramStart"/>
            <w:r>
              <w:t>;  %</w:t>
            </w:r>
            <w:proofErr w:type="gramEnd"/>
            <w:r>
              <w:t xml:space="preserve"> неравномерность в полосе пропускания</w:t>
            </w:r>
          </w:p>
          <w:p w14:paraId="7221331A" w14:textId="77777777" w:rsidR="00797F32" w:rsidRDefault="00797F32" w:rsidP="00797F32">
            <w:pPr>
              <w:pStyle w:val="ae"/>
            </w:pPr>
            <w:proofErr w:type="spellStart"/>
            <w:r>
              <w:t>Rs</w:t>
            </w:r>
            <w:proofErr w:type="spellEnd"/>
            <w:r>
              <w:t xml:space="preserve"> = </w:t>
            </w:r>
            <w:proofErr w:type="gramStart"/>
            <w:r>
              <w:t>45;  %</w:t>
            </w:r>
            <w:proofErr w:type="gramEnd"/>
            <w:r>
              <w:t xml:space="preserve"> затухание в полосе задерживания</w:t>
            </w:r>
          </w:p>
          <w:p w14:paraId="7EB25DBC" w14:textId="77777777" w:rsidR="00797F32" w:rsidRDefault="00797F32" w:rsidP="00797F32">
            <w:pPr>
              <w:pStyle w:val="ae"/>
            </w:pPr>
          </w:p>
          <w:p w14:paraId="1BC2E7B7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r w:rsidRPr="00C32E6B">
              <w:rPr>
                <w:lang w:val="en-US"/>
              </w:rPr>
              <w:t xml:space="preserve">Wp = </w:t>
            </w:r>
            <w:proofErr w:type="spellStart"/>
            <w:r w:rsidRPr="00C32E6B">
              <w:rPr>
                <w:lang w:val="en-US"/>
              </w:rPr>
              <w:t>Fp</w:t>
            </w:r>
            <w:proofErr w:type="spellEnd"/>
            <w:r w:rsidRPr="00C32E6B">
              <w:rPr>
                <w:lang w:val="en-US"/>
              </w:rPr>
              <w:t xml:space="preserve"> / Fd2</w:t>
            </w:r>
          </w:p>
          <w:p w14:paraId="1F40190C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spellStart"/>
            <w:r w:rsidRPr="00C32E6B">
              <w:rPr>
                <w:lang w:val="en-US"/>
              </w:rPr>
              <w:t>Ws</w:t>
            </w:r>
            <w:proofErr w:type="spellEnd"/>
            <w:r w:rsidRPr="00C32E6B">
              <w:rPr>
                <w:lang w:val="en-US"/>
              </w:rPr>
              <w:t xml:space="preserve"> = Fs / Fd2</w:t>
            </w:r>
          </w:p>
          <w:p w14:paraId="790D925C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</w:p>
          <w:p w14:paraId="18B4CBAF" w14:textId="77777777" w:rsidR="00797F32" w:rsidRDefault="00797F32" w:rsidP="00797F32">
            <w:pPr>
              <w:pStyle w:val="ae"/>
            </w:pPr>
            <w:r>
              <w:lastRenderedPageBreak/>
              <w:t>f = [</w:t>
            </w:r>
            <w:proofErr w:type="spellStart"/>
            <w:proofErr w:type="gramStart"/>
            <w:r>
              <w:t>Fs</w:t>
            </w:r>
            <w:proofErr w:type="spellEnd"/>
            <w:r>
              <w:t>(</w:t>
            </w:r>
            <w:proofErr w:type="gramEnd"/>
            <w:r>
              <w:t xml:space="preserve">1) </w:t>
            </w:r>
            <w:proofErr w:type="spellStart"/>
            <w:proofErr w:type="gramStart"/>
            <w:r>
              <w:t>Fp</w:t>
            </w:r>
            <w:proofErr w:type="spellEnd"/>
            <w:r>
              <w:t>(</w:t>
            </w:r>
            <w:proofErr w:type="gramEnd"/>
            <w:r>
              <w:t xml:space="preserve">1) </w:t>
            </w:r>
            <w:proofErr w:type="spellStart"/>
            <w:proofErr w:type="gramStart"/>
            <w:r>
              <w:t>Fp</w:t>
            </w:r>
            <w:proofErr w:type="spellEnd"/>
            <w:r>
              <w:t>(</w:t>
            </w:r>
            <w:proofErr w:type="gramEnd"/>
            <w:r>
              <w:t xml:space="preserve">2) </w:t>
            </w:r>
            <w:proofErr w:type="spellStart"/>
            <w:proofErr w:type="gramStart"/>
            <w:r>
              <w:t>Fs</w:t>
            </w:r>
            <w:proofErr w:type="spellEnd"/>
            <w:r>
              <w:t>(</w:t>
            </w:r>
            <w:proofErr w:type="gramEnd"/>
            <w:r>
              <w:t>2)</w:t>
            </w:r>
            <w:proofErr w:type="gramStart"/>
            <w:r>
              <w:t>];  %</w:t>
            </w:r>
            <w:proofErr w:type="gramEnd"/>
            <w:r>
              <w:t xml:space="preserve"> вектор частот</w:t>
            </w:r>
          </w:p>
          <w:p w14:paraId="6AF6C094" w14:textId="77777777" w:rsidR="00797F32" w:rsidRDefault="00797F32" w:rsidP="00797F32">
            <w:pPr>
              <w:pStyle w:val="ae"/>
            </w:pPr>
            <w:r>
              <w:t>a = [0 1 0</w:t>
            </w:r>
            <w:proofErr w:type="gramStart"/>
            <w:r>
              <w:t>];  %</w:t>
            </w:r>
            <w:proofErr w:type="gramEnd"/>
            <w:r>
              <w:t xml:space="preserve"> АЧХ: стоп, пасс, стоп</w:t>
            </w:r>
          </w:p>
          <w:p w14:paraId="1746DCF6" w14:textId="77777777" w:rsidR="00797F32" w:rsidRDefault="00797F32" w:rsidP="00797F32">
            <w:pPr>
              <w:pStyle w:val="ae"/>
            </w:pPr>
            <w:proofErr w:type="spellStart"/>
            <w:r>
              <w:t>dev</w:t>
            </w:r>
            <w:proofErr w:type="spellEnd"/>
            <w:r>
              <w:t xml:space="preserve"> = [10^(-</w:t>
            </w:r>
            <w:proofErr w:type="spellStart"/>
            <w:r>
              <w:t>Rs</w:t>
            </w:r>
            <w:proofErr w:type="spellEnd"/>
            <w:r>
              <w:t>/20) 10^(-</w:t>
            </w:r>
            <w:proofErr w:type="spellStart"/>
            <w:r>
              <w:t>Rs</w:t>
            </w:r>
            <w:proofErr w:type="spellEnd"/>
            <w:r>
              <w:t>/20) 10^(-</w:t>
            </w:r>
            <w:proofErr w:type="spellStart"/>
            <w:r>
              <w:t>Rs</w:t>
            </w:r>
            <w:proofErr w:type="spellEnd"/>
            <w:r>
              <w:t>/20)</w:t>
            </w:r>
            <w:proofErr w:type="gramStart"/>
            <w:r>
              <w:t>];  %</w:t>
            </w:r>
            <w:proofErr w:type="gramEnd"/>
            <w:r>
              <w:t xml:space="preserve"> допустимые отклонения</w:t>
            </w:r>
          </w:p>
          <w:p w14:paraId="14979220" w14:textId="77777777" w:rsidR="00797F32" w:rsidRDefault="00797F32" w:rsidP="00797F32">
            <w:pPr>
              <w:pStyle w:val="ae"/>
            </w:pPr>
          </w:p>
          <w:p w14:paraId="15CD976A" w14:textId="77777777" w:rsidR="00797F32" w:rsidRDefault="00797F32" w:rsidP="00797F32">
            <w:pPr>
              <w:pStyle w:val="ae"/>
            </w:pPr>
            <w:r>
              <w:t>% Оценка порядка фильтра</w:t>
            </w:r>
          </w:p>
          <w:p w14:paraId="0B36836B" w14:textId="77777777" w:rsidR="00797F32" w:rsidRDefault="00797F32" w:rsidP="00797F32">
            <w:pPr>
              <w:pStyle w:val="ae"/>
            </w:pPr>
            <w:r>
              <w:t xml:space="preserve">[n, </w:t>
            </w:r>
            <w:proofErr w:type="spellStart"/>
            <w:r>
              <w:t>Wn</w:t>
            </w:r>
            <w:proofErr w:type="spellEnd"/>
            <w:r>
              <w:t xml:space="preserve">, </w:t>
            </w:r>
            <w:proofErr w:type="spellStart"/>
            <w:r>
              <w:t>beta</w:t>
            </w:r>
            <w:proofErr w:type="spellEnd"/>
            <w:r>
              <w:t xml:space="preserve">, </w:t>
            </w:r>
            <w:proofErr w:type="spellStart"/>
            <w:r>
              <w:t>ftype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kaiserord</w:t>
            </w:r>
            <w:proofErr w:type="spellEnd"/>
            <w:r>
              <w:t>(</w:t>
            </w:r>
            <w:proofErr w:type="gramEnd"/>
            <w:r>
              <w:t xml:space="preserve">f, a, </w:t>
            </w:r>
            <w:proofErr w:type="spellStart"/>
            <w:r>
              <w:t>dev</w:t>
            </w:r>
            <w:proofErr w:type="spellEnd"/>
            <w:r>
              <w:t xml:space="preserve">, </w:t>
            </w:r>
            <w:proofErr w:type="spellStart"/>
            <w:r>
              <w:t>Fd</w:t>
            </w:r>
            <w:proofErr w:type="spellEnd"/>
            <w:r>
              <w:t>);</w:t>
            </w:r>
          </w:p>
          <w:p w14:paraId="455C6568" w14:textId="77777777" w:rsidR="00797F32" w:rsidRDefault="00797F32" w:rsidP="00797F32">
            <w:pPr>
              <w:pStyle w:val="ae"/>
            </w:pPr>
            <w:proofErr w:type="gramStart"/>
            <w:r>
              <w:t>n  %</w:t>
            </w:r>
            <w:proofErr w:type="gramEnd"/>
            <w:r>
              <w:t xml:space="preserve"> порядок фильтра</w:t>
            </w:r>
          </w:p>
          <w:p w14:paraId="04AB0FD7" w14:textId="77777777" w:rsidR="00797F32" w:rsidRDefault="00797F32" w:rsidP="00797F32">
            <w:pPr>
              <w:pStyle w:val="ae"/>
            </w:pPr>
          </w:p>
          <w:p w14:paraId="318B6267" w14:textId="77777777" w:rsidR="00797F32" w:rsidRDefault="00797F32" w:rsidP="00797F32">
            <w:pPr>
              <w:pStyle w:val="ae"/>
            </w:pPr>
            <w:r>
              <w:t>% Проектирование фильтра</w:t>
            </w:r>
          </w:p>
          <w:p w14:paraId="4B4AE534" w14:textId="77777777" w:rsidR="00797F32" w:rsidRDefault="00797F32" w:rsidP="00797F32">
            <w:pPr>
              <w:pStyle w:val="ae"/>
            </w:pPr>
            <w:proofErr w:type="spellStart"/>
            <w:r>
              <w:t>cheb_window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chebwin</w:t>
            </w:r>
            <w:proofErr w:type="spellEnd"/>
            <w:r>
              <w:t>(</w:t>
            </w:r>
            <w:proofErr w:type="gramEnd"/>
            <w:r>
              <w:t xml:space="preserve">n+1, </w:t>
            </w:r>
            <w:proofErr w:type="spellStart"/>
            <w:r>
              <w:t>Rs</w:t>
            </w:r>
            <w:proofErr w:type="spellEnd"/>
            <w:r>
              <w:t>);</w:t>
            </w:r>
          </w:p>
          <w:p w14:paraId="1347E94A" w14:textId="77777777" w:rsidR="00797F32" w:rsidRDefault="00797F32" w:rsidP="00797F32">
            <w:pPr>
              <w:pStyle w:val="ae"/>
            </w:pPr>
          </w:p>
          <w:p w14:paraId="48CD76DA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 xml:space="preserve">b = fir1(n, </w:t>
            </w:r>
            <w:proofErr w:type="spellStart"/>
            <w:r w:rsidRPr="00797F32">
              <w:rPr>
                <w:lang w:val="en-US"/>
              </w:rPr>
              <w:t>Wn</w:t>
            </w:r>
            <w:proofErr w:type="spellEnd"/>
            <w:r w:rsidRPr="00797F32">
              <w:rPr>
                <w:lang w:val="en-US"/>
              </w:rPr>
              <w:t xml:space="preserve">, </w:t>
            </w:r>
            <w:proofErr w:type="spellStart"/>
            <w:r w:rsidRPr="00797F32">
              <w:rPr>
                <w:lang w:val="en-US"/>
              </w:rPr>
              <w:t>cheb_window</w:t>
            </w:r>
            <w:proofErr w:type="spellEnd"/>
            <w:r w:rsidRPr="00797F32">
              <w:rPr>
                <w:lang w:val="en-US"/>
              </w:rPr>
              <w:t>, '</w:t>
            </w:r>
            <w:proofErr w:type="spellStart"/>
            <w:r w:rsidRPr="00797F32">
              <w:rPr>
                <w:lang w:val="en-US"/>
              </w:rPr>
              <w:t>noscale</w:t>
            </w:r>
            <w:proofErr w:type="spellEnd"/>
            <w:r w:rsidRPr="00797F32">
              <w:rPr>
                <w:lang w:val="en-US"/>
              </w:rPr>
              <w:t>');</w:t>
            </w:r>
          </w:p>
          <w:p w14:paraId="0D55612A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proofErr w:type="spellStart"/>
            <w:proofErr w:type="gramStart"/>
            <w:r w:rsidRPr="00797F32">
              <w:rPr>
                <w:lang w:val="en-US"/>
              </w:rPr>
              <w:t>fprintf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 xml:space="preserve">'b = [%.4f, %.4f, %.4f, %.4f, %.4f, %.4f, %.4f, %.4f, %.4f, %.4f, %.4f, </w:t>
            </w:r>
            <w:proofErr w:type="gramStart"/>
            <w:r w:rsidRPr="00797F32">
              <w:rPr>
                <w:lang w:val="en-US"/>
              </w:rPr>
              <w:t>...]\</w:t>
            </w:r>
            <w:proofErr w:type="gramEnd"/>
            <w:r w:rsidRPr="00797F32">
              <w:rPr>
                <w:lang w:val="en-US"/>
              </w:rPr>
              <w:t xml:space="preserve">n', </w:t>
            </w:r>
            <w:proofErr w:type="gramStart"/>
            <w:r w:rsidRPr="00797F32">
              <w:rPr>
                <w:lang w:val="en-US"/>
              </w:rPr>
              <w:t>b(</w:t>
            </w:r>
            <w:proofErr w:type="gramEnd"/>
            <w:r w:rsidRPr="00797F32">
              <w:rPr>
                <w:lang w:val="en-US"/>
              </w:rPr>
              <w:t>1:11))</w:t>
            </w:r>
          </w:p>
          <w:p w14:paraId="1F7D452D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</w:p>
          <w:p w14:paraId="23D39CAD" w14:textId="77777777" w:rsidR="00797F32" w:rsidRDefault="00797F32" w:rsidP="00797F32">
            <w:pPr>
              <w:pStyle w:val="ae"/>
            </w:pPr>
            <w:r>
              <w:t>% Анализ характеристик фильтра</w:t>
            </w:r>
          </w:p>
          <w:p w14:paraId="082E5DB6" w14:textId="77777777" w:rsidR="00797F32" w:rsidRDefault="00797F32" w:rsidP="00797F32">
            <w:pPr>
              <w:pStyle w:val="ae"/>
            </w:pPr>
            <w:r>
              <w:t xml:space="preserve">[H, w] = </w:t>
            </w:r>
            <w:proofErr w:type="spellStart"/>
            <w:proofErr w:type="gramStart"/>
            <w:r>
              <w:t>freqz</w:t>
            </w:r>
            <w:proofErr w:type="spellEnd"/>
            <w:r>
              <w:t>(</w:t>
            </w:r>
            <w:proofErr w:type="gramEnd"/>
            <w:r>
              <w:t>b, 1, 2048);</w:t>
            </w:r>
          </w:p>
          <w:p w14:paraId="75CDBFD1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>f = w / pi * Fd2;</w:t>
            </w:r>
          </w:p>
          <w:p w14:paraId="7144B7AC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</w:p>
          <w:p w14:paraId="74474056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 xml:space="preserve">% </w:t>
            </w:r>
            <w:r>
              <w:t>АЧХ</w:t>
            </w:r>
          </w:p>
          <w:p w14:paraId="6C7C1102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>mag = abs(H);</w:t>
            </w:r>
          </w:p>
          <w:p w14:paraId="6EA57DF9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proofErr w:type="spellStart"/>
            <w:r w:rsidRPr="00797F32">
              <w:rPr>
                <w:lang w:val="en-US"/>
              </w:rPr>
              <w:t>mag_dB</w:t>
            </w:r>
            <w:proofErr w:type="spellEnd"/>
            <w:r w:rsidRPr="00797F32">
              <w:rPr>
                <w:lang w:val="en-US"/>
              </w:rPr>
              <w:t xml:space="preserve"> = 20 * log10(mag);</w:t>
            </w:r>
          </w:p>
          <w:p w14:paraId="5DDEAA39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</w:p>
          <w:p w14:paraId="423534C8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 xml:space="preserve">% </w:t>
            </w:r>
            <w:r>
              <w:t>График</w:t>
            </w:r>
            <w:r w:rsidRPr="00797F32">
              <w:rPr>
                <w:lang w:val="en-US"/>
              </w:rPr>
              <w:t xml:space="preserve"> </w:t>
            </w:r>
            <w:r>
              <w:t>АЧХ</w:t>
            </w:r>
          </w:p>
          <w:p w14:paraId="0E36C1F6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797F32">
              <w:rPr>
                <w:lang w:val="en-US"/>
              </w:rPr>
              <w:t>figure(</w:t>
            </w:r>
            <w:proofErr w:type="gramEnd"/>
            <w:r w:rsidRPr="00797F32">
              <w:rPr>
                <w:lang w:val="en-US"/>
              </w:rPr>
              <w:t>1);</w:t>
            </w:r>
          </w:p>
          <w:p w14:paraId="65BBC405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797F32">
              <w:rPr>
                <w:lang w:val="en-US"/>
              </w:rPr>
              <w:t>subplot(</w:t>
            </w:r>
            <w:proofErr w:type="gramEnd"/>
            <w:r w:rsidRPr="00797F32">
              <w:rPr>
                <w:lang w:val="en-US"/>
              </w:rPr>
              <w:t>2,1,1);</w:t>
            </w:r>
          </w:p>
          <w:p w14:paraId="6F5BE2DC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797F32">
              <w:rPr>
                <w:lang w:val="en-US"/>
              </w:rPr>
              <w:t>plot(</w:t>
            </w:r>
            <w:proofErr w:type="gramEnd"/>
            <w:r w:rsidRPr="00797F32">
              <w:rPr>
                <w:lang w:val="en-US"/>
              </w:rPr>
              <w:t>f, mag, 'b', '</w:t>
            </w:r>
            <w:proofErr w:type="spellStart"/>
            <w:r w:rsidRPr="00797F32">
              <w:rPr>
                <w:lang w:val="en-US"/>
              </w:rPr>
              <w:t>LineWidth</w:t>
            </w:r>
            <w:proofErr w:type="spellEnd"/>
            <w:r w:rsidRPr="00797F32">
              <w:rPr>
                <w:lang w:val="en-US"/>
              </w:rPr>
              <w:t>', 1.5);</w:t>
            </w:r>
          </w:p>
          <w:p w14:paraId="331AF31B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 xml:space="preserve">grid on; </w:t>
            </w:r>
            <w:proofErr w:type="gramStart"/>
            <w:r w:rsidRPr="00797F32">
              <w:rPr>
                <w:lang w:val="en-US"/>
              </w:rPr>
              <w:t>title(</w:t>
            </w:r>
            <w:proofErr w:type="gramEnd"/>
            <w:r w:rsidRPr="00797F32">
              <w:rPr>
                <w:lang w:val="en-US"/>
              </w:rPr>
              <w:t>'</w:t>
            </w:r>
            <w:r>
              <w:t>АЧХ</w:t>
            </w:r>
            <w:r w:rsidRPr="00797F32">
              <w:rPr>
                <w:lang w:val="en-US"/>
              </w:rPr>
              <w:t xml:space="preserve"> (</w:t>
            </w:r>
            <w:r>
              <w:t>линейный</w:t>
            </w:r>
            <w:r w:rsidRPr="00797F32">
              <w:rPr>
                <w:lang w:val="en-US"/>
              </w:rPr>
              <w:t xml:space="preserve"> </w:t>
            </w:r>
            <w:r>
              <w:t>масштаб</w:t>
            </w:r>
            <w:r w:rsidRPr="00797F32">
              <w:rPr>
                <w:lang w:val="en-US"/>
              </w:rPr>
              <w:t>)');</w:t>
            </w:r>
          </w:p>
          <w:p w14:paraId="2BED1CEA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proofErr w:type="spellStart"/>
            <w:proofErr w:type="gramStart"/>
            <w:r w:rsidRPr="00797F32">
              <w:rPr>
                <w:lang w:val="en-US"/>
              </w:rPr>
              <w:t>xlabel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>'</w:t>
            </w:r>
            <w:r>
              <w:t>Частота</w:t>
            </w:r>
            <w:r w:rsidRPr="00797F32">
              <w:rPr>
                <w:lang w:val="en-US"/>
              </w:rPr>
              <w:t xml:space="preserve"> (</w:t>
            </w:r>
            <w:r>
              <w:t>Гц</w:t>
            </w:r>
            <w:r w:rsidRPr="00797F32">
              <w:rPr>
                <w:lang w:val="en-US"/>
              </w:rPr>
              <w:t xml:space="preserve">)'); </w:t>
            </w:r>
            <w:proofErr w:type="spellStart"/>
            <w:r w:rsidRPr="00797F32">
              <w:rPr>
                <w:lang w:val="en-US"/>
              </w:rPr>
              <w:t>ylabel</w:t>
            </w:r>
            <w:proofErr w:type="spellEnd"/>
            <w:r w:rsidRPr="00797F32">
              <w:rPr>
                <w:lang w:val="en-US"/>
              </w:rPr>
              <w:t>('|H(f)|');</w:t>
            </w:r>
          </w:p>
          <w:p w14:paraId="427B0923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proofErr w:type="spellStart"/>
            <w:proofErr w:type="gramStart"/>
            <w:r w:rsidRPr="00797F32">
              <w:rPr>
                <w:lang w:val="en-US"/>
              </w:rPr>
              <w:t>xlim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 xml:space="preserve">[0, Fd2]); </w:t>
            </w:r>
            <w:proofErr w:type="spellStart"/>
            <w:proofErr w:type="gramStart"/>
            <w:r w:rsidRPr="00797F32">
              <w:rPr>
                <w:lang w:val="en-US"/>
              </w:rPr>
              <w:t>ylim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>[0, 1.1]);</w:t>
            </w:r>
          </w:p>
          <w:p w14:paraId="051A4C2D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>line([</w:t>
            </w:r>
            <w:proofErr w:type="spellStart"/>
            <w:proofErr w:type="gramStart"/>
            <w:r w:rsidRPr="00797F32">
              <w:rPr>
                <w:lang w:val="en-US"/>
              </w:rPr>
              <w:t>Fp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 xml:space="preserve">1) </w:t>
            </w:r>
            <w:proofErr w:type="spellStart"/>
            <w:proofErr w:type="gramStart"/>
            <w:r w:rsidRPr="00797F32">
              <w:rPr>
                <w:lang w:val="en-US"/>
              </w:rPr>
              <w:t>Fp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>1)], [0 1.1], 'Color', 'g', '</w:t>
            </w:r>
            <w:proofErr w:type="spellStart"/>
            <w:r w:rsidRPr="00797F32">
              <w:rPr>
                <w:lang w:val="en-US"/>
              </w:rPr>
              <w:t>LineStyle</w:t>
            </w:r>
            <w:proofErr w:type="spellEnd"/>
            <w:r w:rsidRPr="00797F32">
              <w:rPr>
                <w:lang w:val="en-US"/>
              </w:rPr>
              <w:t>', '--');</w:t>
            </w:r>
          </w:p>
          <w:p w14:paraId="5CE90043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>line([</w:t>
            </w:r>
            <w:proofErr w:type="spellStart"/>
            <w:proofErr w:type="gramStart"/>
            <w:r w:rsidRPr="00797F32">
              <w:rPr>
                <w:lang w:val="en-US"/>
              </w:rPr>
              <w:t>Fp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 xml:space="preserve">2) </w:t>
            </w:r>
            <w:proofErr w:type="spellStart"/>
            <w:proofErr w:type="gramStart"/>
            <w:r w:rsidRPr="00797F32">
              <w:rPr>
                <w:lang w:val="en-US"/>
              </w:rPr>
              <w:t>Fp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>2)], [0 1.1], 'Color', 'g', '</w:t>
            </w:r>
            <w:proofErr w:type="spellStart"/>
            <w:r w:rsidRPr="00797F32">
              <w:rPr>
                <w:lang w:val="en-US"/>
              </w:rPr>
              <w:t>LineStyle</w:t>
            </w:r>
            <w:proofErr w:type="spellEnd"/>
            <w:r w:rsidRPr="00797F32">
              <w:rPr>
                <w:lang w:val="en-US"/>
              </w:rPr>
              <w:t>', '--');</w:t>
            </w:r>
          </w:p>
          <w:p w14:paraId="71BBE0BB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>line([</w:t>
            </w:r>
            <w:proofErr w:type="gramStart"/>
            <w:r w:rsidRPr="00797F32">
              <w:rPr>
                <w:lang w:val="en-US"/>
              </w:rPr>
              <w:t>Fs(</w:t>
            </w:r>
            <w:proofErr w:type="gramEnd"/>
            <w:r w:rsidRPr="00797F32">
              <w:rPr>
                <w:lang w:val="en-US"/>
              </w:rPr>
              <w:t xml:space="preserve">1) </w:t>
            </w:r>
            <w:proofErr w:type="gramStart"/>
            <w:r w:rsidRPr="00797F32">
              <w:rPr>
                <w:lang w:val="en-US"/>
              </w:rPr>
              <w:t>Fs(</w:t>
            </w:r>
            <w:proofErr w:type="gramEnd"/>
            <w:r w:rsidRPr="00797F32">
              <w:rPr>
                <w:lang w:val="en-US"/>
              </w:rPr>
              <w:t>1)], [0 1.1], 'Color', 'r', '</w:t>
            </w:r>
            <w:proofErr w:type="spellStart"/>
            <w:r w:rsidRPr="00797F32">
              <w:rPr>
                <w:lang w:val="en-US"/>
              </w:rPr>
              <w:t>LineStyle</w:t>
            </w:r>
            <w:proofErr w:type="spellEnd"/>
            <w:r w:rsidRPr="00797F32">
              <w:rPr>
                <w:lang w:val="en-US"/>
              </w:rPr>
              <w:t>', '--');</w:t>
            </w:r>
          </w:p>
          <w:p w14:paraId="4FA95055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>line([</w:t>
            </w:r>
            <w:proofErr w:type="gramStart"/>
            <w:r w:rsidRPr="00797F32">
              <w:rPr>
                <w:lang w:val="en-US"/>
              </w:rPr>
              <w:t>Fs(</w:t>
            </w:r>
            <w:proofErr w:type="gramEnd"/>
            <w:r w:rsidRPr="00797F32">
              <w:rPr>
                <w:lang w:val="en-US"/>
              </w:rPr>
              <w:t xml:space="preserve">2) </w:t>
            </w:r>
            <w:proofErr w:type="gramStart"/>
            <w:r w:rsidRPr="00797F32">
              <w:rPr>
                <w:lang w:val="en-US"/>
              </w:rPr>
              <w:t>Fs(</w:t>
            </w:r>
            <w:proofErr w:type="gramEnd"/>
            <w:r w:rsidRPr="00797F32">
              <w:rPr>
                <w:lang w:val="en-US"/>
              </w:rPr>
              <w:t>2)], [0 1.1], 'Color', 'r', '</w:t>
            </w:r>
            <w:proofErr w:type="spellStart"/>
            <w:r w:rsidRPr="00797F32">
              <w:rPr>
                <w:lang w:val="en-US"/>
              </w:rPr>
              <w:t>LineStyle</w:t>
            </w:r>
            <w:proofErr w:type="spellEnd"/>
            <w:r w:rsidRPr="00797F32">
              <w:rPr>
                <w:lang w:val="en-US"/>
              </w:rPr>
              <w:t>', '--');</w:t>
            </w:r>
          </w:p>
          <w:p w14:paraId="2D7BA406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legend</w:t>
            </w:r>
            <w:proofErr w:type="spellEnd"/>
            <w:r>
              <w:t>(</w:t>
            </w:r>
            <w:proofErr w:type="gramEnd"/>
            <w:r>
              <w:t>'АЧХ', 'Границы полосы пропускания', 'Границы полосы непропускания');</w:t>
            </w:r>
          </w:p>
          <w:p w14:paraId="7B50372B" w14:textId="77777777" w:rsidR="00797F32" w:rsidRDefault="00797F32" w:rsidP="00797F32">
            <w:pPr>
              <w:pStyle w:val="ae"/>
            </w:pPr>
          </w:p>
          <w:p w14:paraId="4F616747" w14:textId="77777777" w:rsidR="00797F32" w:rsidRDefault="00797F32" w:rsidP="00797F32">
            <w:pPr>
              <w:pStyle w:val="ae"/>
            </w:pPr>
            <w:r>
              <w:t>% График ЛАЧХ</w:t>
            </w:r>
          </w:p>
          <w:p w14:paraId="66C3F5F8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subplot</w:t>
            </w:r>
            <w:proofErr w:type="spellEnd"/>
            <w:r>
              <w:t>(</w:t>
            </w:r>
            <w:proofErr w:type="gramEnd"/>
            <w:r>
              <w:t>2,1,2);</w:t>
            </w:r>
          </w:p>
          <w:p w14:paraId="06C00982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plot</w:t>
            </w:r>
            <w:proofErr w:type="spellEnd"/>
            <w:r>
              <w:t>(</w:t>
            </w:r>
            <w:proofErr w:type="gramEnd"/>
            <w:r>
              <w:t xml:space="preserve">f, </w:t>
            </w:r>
            <w:proofErr w:type="spellStart"/>
            <w:r>
              <w:t>mag_dB</w:t>
            </w:r>
            <w:proofErr w:type="spellEnd"/>
            <w:r>
              <w:t>, 'b', '</w:t>
            </w:r>
            <w:proofErr w:type="spellStart"/>
            <w:r>
              <w:t>LineWidth</w:t>
            </w:r>
            <w:proofErr w:type="spellEnd"/>
            <w:r>
              <w:t>', 1.5);</w:t>
            </w:r>
          </w:p>
          <w:p w14:paraId="10396E9C" w14:textId="77777777" w:rsidR="00797F32" w:rsidRDefault="00797F32" w:rsidP="00797F32">
            <w:pPr>
              <w:pStyle w:val="ae"/>
            </w:pP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'ЛАЧХ (логарифмический масштаб)');</w:t>
            </w:r>
          </w:p>
          <w:p w14:paraId="06551ADC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'Частота (Гц)'); </w:t>
            </w:r>
            <w:proofErr w:type="spellStart"/>
            <w:r>
              <w:t>ylabel</w:t>
            </w:r>
            <w:proofErr w:type="spellEnd"/>
            <w:r>
              <w:t>('|H(f)| (дБ)');</w:t>
            </w:r>
          </w:p>
          <w:p w14:paraId="09F428A4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proofErr w:type="spellStart"/>
            <w:proofErr w:type="gramStart"/>
            <w:r w:rsidRPr="00797F32">
              <w:rPr>
                <w:lang w:val="en-US"/>
              </w:rPr>
              <w:t>xlim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 xml:space="preserve">[0, Fd2]); </w:t>
            </w:r>
            <w:proofErr w:type="spellStart"/>
            <w:proofErr w:type="gramStart"/>
            <w:r w:rsidRPr="00797F32">
              <w:rPr>
                <w:lang w:val="en-US"/>
              </w:rPr>
              <w:t>ylim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>[-80, 5]);</w:t>
            </w:r>
          </w:p>
          <w:p w14:paraId="76C7D053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>line([</w:t>
            </w:r>
            <w:proofErr w:type="spellStart"/>
            <w:proofErr w:type="gramStart"/>
            <w:r w:rsidRPr="00797F32">
              <w:rPr>
                <w:lang w:val="en-US"/>
              </w:rPr>
              <w:t>Fp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 xml:space="preserve">1) </w:t>
            </w:r>
            <w:proofErr w:type="spellStart"/>
            <w:proofErr w:type="gramStart"/>
            <w:r w:rsidRPr="00797F32">
              <w:rPr>
                <w:lang w:val="en-US"/>
              </w:rPr>
              <w:t>Fp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>1)], [-80 5], 'Color', 'g', '</w:t>
            </w:r>
            <w:proofErr w:type="spellStart"/>
            <w:r w:rsidRPr="00797F32">
              <w:rPr>
                <w:lang w:val="en-US"/>
              </w:rPr>
              <w:t>LineStyle</w:t>
            </w:r>
            <w:proofErr w:type="spellEnd"/>
            <w:r w:rsidRPr="00797F32">
              <w:rPr>
                <w:lang w:val="en-US"/>
              </w:rPr>
              <w:t>', '--');</w:t>
            </w:r>
          </w:p>
          <w:p w14:paraId="6A8FFB8F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t>line([</w:t>
            </w:r>
            <w:proofErr w:type="spellStart"/>
            <w:proofErr w:type="gramStart"/>
            <w:r w:rsidRPr="00797F32">
              <w:rPr>
                <w:lang w:val="en-US"/>
              </w:rPr>
              <w:t>Fp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 xml:space="preserve">2) </w:t>
            </w:r>
            <w:proofErr w:type="spellStart"/>
            <w:proofErr w:type="gramStart"/>
            <w:r w:rsidRPr="00797F32">
              <w:rPr>
                <w:lang w:val="en-US"/>
              </w:rPr>
              <w:t>Fp</w:t>
            </w:r>
            <w:proofErr w:type="spellEnd"/>
            <w:r w:rsidRPr="00797F32">
              <w:rPr>
                <w:lang w:val="en-US"/>
              </w:rPr>
              <w:t>(</w:t>
            </w:r>
            <w:proofErr w:type="gramEnd"/>
            <w:r w:rsidRPr="00797F32">
              <w:rPr>
                <w:lang w:val="en-US"/>
              </w:rPr>
              <w:t>2)], [-80 5], 'Color', 'g', '</w:t>
            </w:r>
            <w:proofErr w:type="spellStart"/>
            <w:r w:rsidRPr="00797F32">
              <w:rPr>
                <w:lang w:val="en-US"/>
              </w:rPr>
              <w:t>LineStyle</w:t>
            </w:r>
            <w:proofErr w:type="spellEnd"/>
            <w:r w:rsidRPr="00797F32">
              <w:rPr>
                <w:lang w:val="en-US"/>
              </w:rPr>
              <w:t>', '--');</w:t>
            </w:r>
          </w:p>
          <w:p w14:paraId="30B27D15" w14:textId="77777777" w:rsidR="00797F32" w:rsidRPr="00797F32" w:rsidRDefault="00797F32" w:rsidP="00797F32">
            <w:pPr>
              <w:pStyle w:val="ae"/>
              <w:rPr>
                <w:lang w:val="en-US"/>
              </w:rPr>
            </w:pPr>
            <w:r w:rsidRPr="00797F32">
              <w:rPr>
                <w:lang w:val="en-US"/>
              </w:rPr>
              <w:lastRenderedPageBreak/>
              <w:t>line([</w:t>
            </w:r>
            <w:proofErr w:type="gramStart"/>
            <w:r w:rsidRPr="00797F32">
              <w:rPr>
                <w:lang w:val="en-US"/>
              </w:rPr>
              <w:t>Fs(</w:t>
            </w:r>
            <w:proofErr w:type="gramEnd"/>
            <w:r w:rsidRPr="00797F32">
              <w:rPr>
                <w:lang w:val="en-US"/>
              </w:rPr>
              <w:t xml:space="preserve">1) </w:t>
            </w:r>
            <w:proofErr w:type="gramStart"/>
            <w:r w:rsidRPr="00797F32">
              <w:rPr>
                <w:lang w:val="en-US"/>
              </w:rPr>
              <w:t>Fs(</w:t>
            </w:r>
            <w:proofErr w:type="gramEnd"/>
            <w:r w:rsidRPr="00797F32">
              <w:rPr>
                <w:lang w:val="en-US"/>
              </w:rPr>
              <w:t>1)], [-80 5], 'Color', 'r', '</w:t>
            </w:r>
            <w:proofErr w:type="spellStart"/>
            <w:r w:rsidRPr="00797F32">
              <w:rPr>
                <w:lang w:val="en-US"/>
              </w:rPr>
              <w:t>LineStyle</w:t>
            </w:r>
            <w:proofErr w:type="spellEnd"/>
            <w:r w:rsidRPr="00797F32">
              <w:rPr>
                <w:lang w:val="en-US"/>
              </w:rPr>
              <w:t>', '--');</w:t>
            </w:r>
          </w:p>
          <w:p w14:paraId="4A756A31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r w:rsidRPr="00C32E6B">
              <w:rPr>
                <w:lang w:val="en-US"/>
              </w:rPr>
              <w:t>line([</w:t>
            </w:r>
            <w:proofErr w:type="gramStart"/>
            <w:r w:rsidRPr="00C32E6B">
              <w:rPr>
                <w:lang w:val="en-US"/>
              </w:rPr>
              <w:t>Fs(</w:t>
            </w:r>
            <w:proofErr w:type="gramEnd"/>
            <w:r w:rsidRPr="00C32E6B">
              <w:rPr>
                <w:lang w:val="en-US"/>
              </w:rPr>
              <w:t xml:space="preserve">2) </w:t>
            </w:r>
            <w:proofErr w:type="gramStart"/>
            <w:r w:rsidRPr="00C32E6B">
              <w:rPr>
                <w:lang w:val="en-US"/>
              </w:rPr>
              <w:t>Fs(</w:t>
            </w:r>
            <w:proofErr w:type="gramEnd"/>
            <w:r w:rsidRPr="00C32E6B">
              <w:rPr>
                <w:lang w:val="en-US"/>
              </w:rPr>
              <w:t>2)], [-80 5], 'Color', 'r', '</w:t>
            </w:r>
            <w:proofErr w:type="spellStart"/>
            <w:r w:rsidRPr="00C32E6B">
              <w:rPr>
                <w:lang w:val="en-US"/>
              </w:rPr>
              <w:t>LineStyle</w:t>
            </w:r>
            <w:proofErr w:type="spellEnd"/>
            <w:r w:rsidRPr="00C32E6B">
              <w:rPr>
                <w:lang w:val="en-US"/>
              </w:rPr>
              <w:t>', '--');</w:t>
            </w:r>
          </w:p>
          <w:p w14:paraId="1577B24B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C32E6B">
              <w:rPr>
                <w:lang w:val="en-US"/>
              </w:rPr>
              <w:t>line(</w:t>
            </w:r>
            <w:proofErr w:type="gramEnd"/>
            <w:r w:rsidRPr="00C32E6B">
              <w:rPr>
                <w:lang w:val="en-US"/>
              </w:rPr>
              <w:t>[0 Fd2], [-Rp -Rp], 'Color', 'm', '</w:t>
            </w:r>
            <w:proofErr w:type="spellStart"/>
            <w:r w:rsidRPr="00C32E6B">
              <w:rPr>
                <w:lang w:val="en-US"/>
              </w:rPr>
              <w:t>LineStyle</w:t>
            </w:r>
            <w:proofErr w:type="spellEnd"/>
            <w:r w:rsidRPr="00C32E6B">
              <w:rPr>
                <w:lang w:val="en-US"/>
              </w:rPr>
              <w:t xml:space="preserve">', ':'); % </w:t>
            </w:r>
            <w:r>
              <w:t>Допуск</w:t>
            </w:r>
            <w:r w:rsidRPr="00C32E6B">
              <w:rPr>
                <w:lang w:val="en-US"/>
              </w:rPr>
              <w:t xml:space="preserve"> </w:t>
            </w:r>
            <w:r>
              <w:t>в</w:t>
            </w:r>
            <w:r w:rsidRPr="00C32E6B">
              <w:rPr>
                <w:lang w:val="en-US"/>
              </w:rPr>
              <w:t xml:space="preserve"> </w:t>
            </w:r>
            <w:r>
              <w:t>полосе</w:t>
            </w:r>
            <w:r w:rsidRPr="00C32E6B">
              <w:rPr>
                <w:lang w:val="en-US"/>
              </w:rPr>
              <w:t xml:space="preserve"> </w:t>
            </w:r>
            <w:r>
              <w:t>пропускания</w:t>
            </w:r>
          </w:p>
          <w:p w14:paraId="2BFFAE94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C32E6B">
              <w:rPr>
                <w:lang w:val="en-US"/>
              </w:rPr>
              <w:t>line(</w:t>
            </w:r>
            <w:proofErr w:type="gramEnd"/>
            <w:r w:rsidRPr="00C32E6B">
              <w:rPr>
                <w:lang w:val="en-US"/>
              </w:rPr>
              <w:t>[0 Fd2], [-Rs -Rs], 'Color', 'k', '</w:t>
            </w:r>
            <w:proofErr w:type="spellStart"/>
            <w:r w:rsidRPr="00C32E6B">
              <w:rPr>
                <w:lang w:val="en-US"/>
              </w:rPr>
              <w:t>LineStyle</w:t>
            </w:r>
            <w:proofErr w:type="spellEnd"/>
            <w:r w:rsidRPr="00C32E6B">
              <w:rPr>
                <w:lang w:val="en-US"/>
              </w:rPr>
              <w:t xml:space="preserve">', ':'); % </w:t>
            </w:r>
            <w:r>
              <w:t>Допуск</w:t>
            </w:r>
            <w:r w:rsidRPr="00C32E6B">
              <w:rPr>
                <w:lang w:val="en-US"/>
              </w:rPr>
              <w:t xml:space="preserve"> </w:t>
            </w:r>
            <w:r>
              <w:t>в</w:t>
            </w:r>
            <w:r w:rsidRPr="00C32E6B">
              <w:rPr>
                <w:lang w:val="en-US"/>
              </w:rPr>
              <w:t xml:space="preserve"> </w:t>
            </w:r>
            <w:r>
              <w:t>полосе</w:t>
            </w:r>
            <w:r w:rsidRPr="00C32E6B">
              <w:rPr>
                <w:lang w:val="en-US"/>
              </w:rPr>
              <w:t xml:space="preserve"> </w:t>
            </w:r>
            <w:r>
              <w:t>непропускания</w:t>
            </w:r>
          </w:p>
          <w:p w14:paraId="0AD93A9C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C32E6B">
              <w:rPr>
                <w:lang w:val="en-US"/>
              </w:rPr>
              <w:t>legend(</w:t>
            </w:r>
            <w:proofErr w:type="gramEnd"/>
            <w:r w:rsidRPr="00C32E6B">
              <w:rPr>
                <w:lang w:val="en-US"/>
              </w:rPr>
              <w:t>'</w:t>
            </w:r>
            <w:r>
              <w:t>ЛАЧХ</w:t>
            </w:r>
            <w:r w:rsidRPr="00C32E6B">
              <w:rPr>
                <w:lang w:val="en-US"/>
              </w:rPr>
              <w:t xml:space="preserve">', '', '', '', 'Rp = -0.2 </w:t>
            </w:r>
            <w:r>
              <w:t>дБ</w:t>
            </w:r>
            <w:r w:rsidRPr="00C32E6B">
              <w:rPr>
                <w:lang w:val="en-US"/>
              </w:rPr>
              <w:t xml:space="preserve">', 'Rs = -45 </w:t>
            </w:r>
            <w:r>
              <w:t>дБ</w:t>
            </w:r>
            <w:r w:rsidRPr="00C32E6B">
              <w:rPr>
                <w:lang w:val="en-US"/>
              </w:rPr>
              <w:t>');</w:t>
            </w:r>
          </w:p>
          <w:p w14:paraId="4AAA3A27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</w:p>
          <w:p w14:paraId="7F85CEF1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r w:rsidRPr="00C32E6B">
              <w:rPr>
                <w:lang w:val="en-US"/>
              </w:rPr>
              <w:t xml:space="preserve">% </w:t>
            </w:r>
            <w:r>
              <w:t>ФЧХ</w:t>
            </w:r>
          </w:p>
          <w:p w14:paraId="4B60FF84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r w:rsidRPr="00C32E6B">
              <w:rPr>
                <w:lang w:val="en-US"/>
              </w:rPr>
              <w:t>phase = unwrap(angle(H));</w:t>
            </w:r>
          </w:p>
          <w:p w14:paraId="6337507B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</w:p>
          <w:p w14:paraId="5C175D3E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r w:rsidRPr="00C32E6B">
              <w:rPr>
                <w:lang w:val="en-US"/>
              </w:rPr>
              <w:t xml:space="preserve">% </w:t>
            </w:r>
            <w:r>
              <w:t>График</w:t>
            </w:r>
            <w:r w:rsidRPr="00C32E6B">
              <w:rPr>
                <w:lang w:val="en-US"/>
              </w:rPr>
              <w:t xml:space="preserve"> </w:t>
            </w:r>
            <w:r>
              <w:t>ФЧХ</w:t>
            </w:r>
          </w:p>
          <w:p w14:paraId="0760F635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C32E6B">
              <w:rPr>
                <w:lang w:val="en-US"/>
              </w:rPr>
              <w:t>figure(</w:t>
            </w:r>
            <w:proofErr w:type="gramEnd"/>
            <w:r w:rsidRPr="00C32E6B">
              <w:rPr>
                <w:lang w:val="en-US"/>
              </w:rPr>
              <w:t>2);</w:t>
            </w:r>
          </w:p>
          <w:p w14:paraId="2DD20B33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C32E6B">
              <w:rPr>
                <w:lang w:val="en-US"/>
              </w:rPr>
              <w:t>subplot(</w:t>
            </w:r>
            <w:proofErr w:type="gramEnd"/>
            <w:r w:rsidRPr="00C32E6B">
              <w:rPr>
                <w:lang w:val="en-US"/>
              </w:rPr>
              <w:t>2,1,1);</w:t>
            </w:r>
          </w:p>
          <w:p w14:paraId="6E0462FD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C32E6B">
              <w:rPr>
                <w:lang w:val="en-US"/>
              </w:rPr>
              <w:t>plot(</w:t>
            </w:r>
            <w:proofErr w:type="gramEnd"/>
            <w:r w:rsidRPr="00C32E6B">
              <w:rPr>
                <w:lang w:val="en-US"/>
              </w:rPr>
              <w:t>f, phase, 'r', '</w:t>
            </w:r>
            <w:proofErr w:type="spellStart"/>
            <w:r w:rsidRPr="00C32E6B">
              <w:rPr>
                <w:lang w:val="en-US"/>
              </w:rPr>
              <w:t>LineWidth</w:t>
            </w:r>
            <w:proofErr w:type="spellEnd"/>
            <w:r w:rsidRPr="00C32E6B">
              <w:rPr>
                <w:lang w:val="en-US"/>
              </w:rPr>
              <w:t>', 1.5);</w:t>
            </w:r>
          </w:p>
          <w:p w14:paraId="39567E58" w14:textId="77777777" w:rsidR="00797F32" w:rsidRDefault="00797F32" w:rsidP="00797F32">
            <w:pPr>
              <w:pStyle w:val="ae"/>
            </w:pP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r>
              <w:t>Фазо</w:t>
            </w:r>
            <w:proofErr w:type="spellEnd"/>
            <w:r>
              <w:t>-частотная характеристика (ФЧХ)');</w:t>
            </w:r>
          </w:p>
          <w:p w14:paraId="4639C851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'Частота (Гц)'); </w:t>
            </w:r>
            <w:proofErr w:type="spellStart"/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>'Фаза (рад)');</w:t>
            </w:r>
          </w:p>
          <w:p w14:paraId="31C696CE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xlim</w:t>
            </w:r>
            <w:proofErr w:type="spellEnd"/>
            <w:r>
              <w:t>(</w:t>
            </w:r>
            <w:proofErr w:type="gramEnd"/>
            <w:r>
              <w:t>[0, Fd2]);</w:t>
            </w:r>
          </w:p>
          <w:p w14:paraId="2A942C56" w14:textId="77777777" w:rsidR="00797F32" w:rsidRDefault="00797F32" w:rsidP="00797F32">
            <w:pPr>
              <w:pStyle w:val="ae"/>
            </w:pPr>
          </w:p>
          <w:p w14:paraId="1175AE5F" w14:textId="77777777" w:rsidR="00797F32" w:rsidRDefault="00797F32" w:rsidP="00797F32">
            <w:pPr>
              <w:pStyle w:val="ae"/>
            </w:pPr>
            <w:r>
              <w:t>% Групповая задержка</w:t>
            </w:r>
          </w:p>
          <w:p w14:paraId="6AAF1ECB" w14:textId="77777777" w:rsidR="00797F32" w:rsidRDefault="00797F32" w:rsidP="00797F32">
            <w:pPr>
              <w:pStyle w:val="ae"/>
            </w:pPr>
            <w:r>
              <w:t>[</w:t>
            </w:r>
            <w:proofErr w:type="spellStart"/>
            <w:r>
              <w:t>gd</w:t>
            </w:r>
            <w:proofErr w:type="spellEnd"/>
            <w:r>
              <w:t xml:space="preserve">, </w:t>
            </w:r>
            <w:proofErr w:type="spellStart"/>
            <w:r>
              <w:t>w_gd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grpdelay</w:t>
            </w:r>
            <w:proofErr w:type="spellEnd"/>
            <w:r>
              <w:t>(</w:t>
            </w:r>
            <w:proofErr w:type="gramEnd"/>
            <w:r>
              <w:t>b, 1, 2048);</w:t>
            </w:r>
          </w:p>
          <w:p w14:paraId="5B3D38FF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spellStart"/>
            <w:r w:rsidRPr="00C32E6B">
              <w:rPr>
                <w:lang w:val="en-US"/>
              </w:rPr>
              <w:t>f_gd</w:t>
            </w:r>
            <w:proofErr w:type="spellEnd"/>
            <w:r w:rsidRPr="00C32E6B">
              <w:rPr>
                <w:lang w:val="en-US"/>
              </w:rPr>
              <w:t xml:space="preserve"> = </w:t>
            </w:r>
            <w:proofErr w:type="spellStart"/>
            <w:r w:rsidRPr="00C32E6B">
              <w:rPr>
                <w:lang w:val="en-US"/>
              </w:rPr>
              <w:t>w_gd</w:t>
            </w:r>
            <w:proofErr w:type="spellEnd"/>
            <w:r w:rsidRPr="00C32E6B">
              <w:rPr>
                <w:lang w:val="en-US"/>
              </w:rPr>
              <w:t xml:space="preserve"> / pi * Fd2;</w:t>
            </w:r>
          </w:p>
          <w:p w14:paraId="56C07403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</w:p>
          <w:p w14:paraId="302F8E14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r w:rsidRPr="00C32E6B">
              <w:rPr>
                <w:lang w:val="en-US"/>
              </w:rPr>
              <w:t xml:space="preserve">% </w:t>
            </w:r>
            <w:r>
              <w:t>График</w:t>
            </w:r>
            <w:r w:rsidRPr="00C32E6B">
              <w:rPr>
                <w:lang w:val="en-US"/>
              </w:rPr>
              <w:t xml:space="preserve"> </w:t>
            </w:r>
            <w:r>
              <w:t>групповой</w:t>
            </w:r>
            <w:r w:rsidRPr="00C32E6B">
              <w:rPr>
                <w:lang w:val="en-US"/>
              </w:rPr>
              <w:t xml:space="preserve"> </w:t>
            </w:r>
            <w:r>
              <w:t>задержки</w:t>
            </w:r>
          </w:p>
          <w:p w14:paraId="2B6A59D4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C32E6B">
              <w:rPr>
                <w:lang w:val="en-US"/>
              </w:rPr>
              <w:t>subplot(</w:t>
            </w:r>
            <w:proofErr w:type="gramEnd"/>
            <w:r w:rsidRPr="00C32E6B">
              <w:rPr>
                <w:lang w:val="en-US"/>
              </w:rPr>
              <w:t>2,1,2);</w:t>
            </w:r>
          </w:p>
          <w:p w14:paraId="2A04D536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C32E6B">
              <w:rPr>
                <w:lang w:val="en-US"/>
              </w:rPr>
              <w:t>plot(</w:t>
            </w:r>
            <w:proofErr w:type="spellStart"/>
            <w:proofErr w:type="gramEnd"/>
            <w:r w:rsidRPr="00C32E6B">
              <w:rPr>
                <w:lang w:val="en-US"/>
              </w:rPr>
              <w:t>f_gd</w:t>
            </w:r>
            <w:proofErr w:type="spellEnd"/>
            <w:r w:rsidRPr="00C32E6B">
              <w:rPr>
                <w:lang w:val="en-US"/>
              </w:rPr>
              <w:t xml:space="preserve">, </w:t>
            </w:r>
            <w:proofErr w:type="spellStart"/>
            <w:r w:rsidRPr="00C32E6B">
              <w:rPr>
                <w:lang w:val="en-US"/>
              </w:rPr>
              <w:t>gd</w:t>
            </w:r>
            <w:proofErr w:type="spellEnd"/>
            <w:r w:rsidRPr="00C32E6B">
              <w:rPr>
                <w:lang w:val="en-US"/>
              </w:rPr>
              <w:t>, 'r', '</w:t>
            </w:r>
            <w:proofErr w:type="spellStart"/>
            <w:r w:rsidRPr="00C32E6B">
              <w:rPr>
                <w:lang w:val="en-US"/>
              </w:rPr>
              <w:t>LineWidth</w:t>
            </w:r>
            <w:proofErr w:type="spellEnd"/>
            <w:r w:rsidRPr="00C32E6B">
              <w:rPr>
                <w:lang w:val="en-US"/>
              </w:rPr>
              <w:t>', 1.5);</w:t>
            </w:r>
          </w:p>
          <w:p w14:paraId="16743F21" w14:textId="77777777" w:rsidR="00797F32" w:rsidRDefault="00797F32" w:rsidP="00797F32">
            <w:pPr>
              <w:pStyle w:val="ae"/>
            </w:pP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'Характеристика групповой задержки');</w:t>
            </w:r>
          </w:p>
          <w:p w14:paraId="04A6858C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'Частота (Гц)'); </w:t>
            </w:r>
            <w:proofErr w:type="spellStart"/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>'Задержка (</w:t>
            </w:r>
            <w:proofErr w:type="spellStart"/>
            <w:r>
              <w:t>отсчеты</w:t>
            </w:r>
            <w:proofErr w:type="spellEnd"/>
            <w:r>
              <w:t>)');</w:t>
            </w:r>
          </w:p>
          <w:p w14:paraId="035DF3F3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xlim</w:t>
            </w:r>
            <w:proofErr w:type="spellEnd"/>
            <w:r>
              <w:t>(</w:t>
            </w:r>
            <w:proofErr w:type="gramEnd"/>
            <w:r>
              <w:t>[0, Fd2]);</w:t>
            </w:r>
          </w:p>
          <w:p w14:paraId="46646B92" w14:textId="77777777" w:rsidR="00797F32" w:rsidRDefault="00797F32" w:rsidP="00797F32">
            <w:pPr>
              <w:pStyle w:val="ae"/>
            </w:pPr>
          </w:p>
          <w:p w14:paraId="157FA605" w14:textId="77777777" w:rsidR="00797F32" w:rsidRDefault="00797F32" w:rsidP="00797F32">
            <w:pPr>
              <w:pStyle w:val="ae"/>
            </w:pPr>
            <w:r>
              <w:t>% Импульсная характеристика (</w:t>
            </w:r>
            <w:proofErr w:type="spellStart"/>
            <w:r>
              <w:t>Impulse</w:t>
            </w:r>
            <w:proofErr w:type="spellEnd"/>
            <w:r>
              <w:t xml:space="preserve"> Response)</w:t>
            </w:r>
          </w:p>
          <w:p w14:paraId="5D10C975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r w:rsidRPr="00C32E6B">
              <w:rPr>
                <w:lang w:val="en-US"/>
              </w:rPr>
              <w:t>[</w:t>
            </w:r>
            <w:proofErr w:type="spellStart"/>
            <w:r w:rsidRPr="00C32E6B">
              <w:rPr>
                <w:lang w:val="en-US"/>
              </w:rPr>
              <w:t>h_imp</w:t>
            </w:r>
            <w:proofErr w:type="spellEnd"/>
            <w:r w:rsidRPr="00C32E6B">
              <w:rPr>
                <w:lang w:val="en-US"/>
              </w:rPr>
              <w:t xml:space="preserve">, </w:t>
            </w:r>
            <w:proofErr w:type="spellStart"/>
            <w:r w:rsidRPr="00C32E6B">
              <w:rPr>
                <w:lang w:val="en-US"/>
              </w:rPr>
              <w:t>t_imp</w:t>
            </w:r>
            <w:proofErr w:type="spellEnd"/>
            <w:r w:rsidRPr="00C32E6B">
              <w:rPr>
                <w:lang w:val="en-US"/>
              </w:rPr>
              <w:t xml:space="preserve">] = </w:t>
            </w:r>
            <w:proofErr w:type="spellStart"/>
            <w:proofErr w:type="gramStart"/>
            <w:r w:rsidRPr="00C32E6B">
              <w:rPr>
                <w:lang w:val="en-US"/>
              </w:rPr>
              <w:t>impz</w:t>
            </w:r>
            <w:proofErr w:type="spellEnd"/>
            <w:r w:rsidRPr="00C32E6B">
              <w:rPr>
                <w:lang w:val="en-US"/>
              </w:rPr>
              <w:t>(</w:t>
            </w:r>
            <w:proofErr w:type="gramEnd"/>
            <w:r w:rsidRPr="00C32E6B">
              <w:rPr>
                <w:lang w:val="en-US"/>
              </w:rPr>
              <w:t xml:space="preserve">b, 1, 100); % 100 </w:t>
            </w:r>
            <w:proofErr w:type="spellStart"/>
            <w:r>
              <w:t>отсчетов</w:t>
            </w:r>
            <w:proofErr w:type="spellEnd"/>
          </w:p>
          <w:p w14:paraId="680D7DD2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</w:p>
          <w:p w14:paraId="68A0C5D7" w14:textId="77777777" w:rsidR="00797F32" w:rsidRDefault="00797F32" w:rsidP="00797F32">
            <w:pPr>
              <w:pStyle w:val="ae"/>
            </w:pPr>
            <w:r>
              <w:t>% График импульсной характеристики</w:t>
            </w:r>
          </w:p>
          <w:p w14:paraId="7AD2C02A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figure</w:t>
            </w:r>
            <w:proofErr w:type="spellEnd"/>
            <w:r>
              <w:t>(</w:t>
            </w:r>
            <w:proofErr w:type="gramEnd"/>
            <w:r>
              <w:t>3);</w:t>
            </w:r>
          </w:p>
          <w:p w14:paraId="0222FD27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subplot</w:t>
            </w:r>
            <w:proofErr w:type="spellEnd"/>
            <w:r>
              <w:t>(</w:t>
            </w:r>
            <w:proofErr w:type="gramEnd"/>
            <w:r>
              <w:t>2,1,1);</w:t>
            </w:r>
          </w:p>
          <w:p w14:paraId="1356783E" w14:textId="77777777" w:rsidR="00797F32" w:rsidRPr="00C32E6B" w:rsidRDefault="00797F32" w:rsidP="00797F32">
            <w:pPr>
              <w:pStyle w:val="ae"/>
              <w:rPr>
                <w:lang w:val="en-US"/>
              </w:rPr>
            </w:pPr>
            <w:proofErr w:type="gramStart"/>
            <w:r w:rsidRPr="00C32E6B">
              <w:rPr>
                <w:lang w:val="en-US"/>
              </w:rPr>
              <w:t>stem(</w:t>
            </w:r>
            <w:proofErr w:type="spellStart"/>
            <w:proofErr w:type="gramEnd"/>
            <w:r w:rsidRPr="00C32E6B">
              <w:rPr>
                <w:lang w:val="en-US"/>
              </w:rPr>
              <w:t>t_imp</w:t>
            </w:r>
            <w:proofErr w:type="spellEnd"/>
            <w:r w:rsidRPr="00C32E6B">
              <w:rPr>
                <w:lang w:val="en-US"/>
              </w:rPr>
              <w:t xml:space="preserve">, </w:t>
            </w:r>
            <w:proofErr w:type="spellStart"/>
            <w:r w:rsidRPr="00C32E6B">
              <w:rPr>
                <w:lang w:val="en-US"/>
              </w:rPr>
              <w:t>h_imp</w:t>
            </w:r>
            <w:proofErr w:type="spellEnd"/>
            <w:r w:rsidRPr="00C32E6B">
              <w:rPr>
                <w:lang w:val="en-US"/>
              </w:rPr>
              <w:t>, 'filled', '</w:t>
            </w:r>
            <w:proofErr w:type="spellStart"/>
            <w:r w:rsidRPr="00C32E6B">
              <w:rPr>
                <w:lang w:val="en-US"/>
              </w:rPr>
              <w:t>MarkerSize</w:t>
            </w:r>
            <w:proofErr w:type="spellEnd"/>
            <w:r w:rsidRPr="00C32E6B">
              <w:rPr>
                <w:lang w:val="en-US"/>
              </w:rPr>
              <w:t>', 3);</w:t>
            </w:r>
          </w:p>
          <w:p w14:paraId="774FA968" w14:textId="77777777" w:rsidR="00797F32" w:rsidRDefault="00797F32" w:rsidP="00797F32">
            <w:pPr>
              <w:pStyle w:val="ae"/>
            </w:pP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'Импульсная характеристика (h(n))');</w:t>
            </w:r>
          </w:p>
          <w:p w14:paraId="4622E52E" w14:textId="77777777" w:rsidR="00797F32" w:rsidRDefault="00797F32" w:rsidP="00797F32">
            <w:pPr>
              <w:pStyle w:val="ae"/>
            </w:pPr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r>
              <w:t>Отсчеты</w:t>
            </w:r>
            <w:proofErr w:type="spellEnd"/>
            <w:r>
              <w:t xml:space="preserve"> (n)'); </w:t>
            </w:r>
            <w:proofErr w:type="spellStart"/>
            <w:r>
              <w:t>ylabel</w:t>
            </w:r>
            <w:proofErr w:type="spellEnd"/>
            <w:r>
              <w:t>('Амплитуда');</w:t>
            </w:r>
          </w:p>
          <w:p w14:paraId="47A2CCD9" w14:textId="43BEECDA" w:rsidR="00720B64" w:rsidRPr="00672858" w:rsidRDefault="00797F32" w:rsidP="00797F32">
            <w:pPr>
              <w:pStyle w:val="ae"/>
            </w:pPr>
            <w:proofErr w:type="spellStart"/>
            <w:proofErr w:type="gramStart"/>
            <w:r>
              <w:t>xlim</w:t>
            </w:r>
            <w:proofErr w:type="spellEnd"/>
            <w:r>
              <w:t>(</w:t>
            </w:r>
            <w:proofErr w:type="gramEnd"/>
            <w:r>
              <w:t>[0, 50]);</w:t>
            </w:r>
          </w:p>
        </w:tc>
      </w:tr>
    </w:tbl>
    <w:p w14:paraId="10E61AE7" w14:textId="77777777" w:rsidR="006800BF" w:rsidRDefault="006800BF" w:rsidP="006800BF">
      <w:pPr>
        <w:rPr>
          <w:lang w:val="en-US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2E6B" w14:paraId="5CD1A3D5" w14:textId="77777777" w:rsidTr="00C32E6B">
        <w:tc>
          <w:tcPr>
            <w:tcW w:w="10456" w:type="dxa"/>
          </w:tcPr>
          <w:p w14:paraId="59E16358" w14:textId="77777777" w:rsidR="00C32E6B" w:rsidRPr="00C32E6B" w:rsidRDefault="00C32E6B" w:rsidP="00C32E6B">
            <w:pPr>
              <w:pStyle w:val="ae"/>
            </w:pPr>
            <w:proofErr w:type="spellStart"/>
            <w:r w:rsidRPr="00C32E6B">
              <w:t>Wp</w:t>
            </w:r>
            <w:proofErr w:type="spellEnd"/>
            <w:r w:rsidRPr="00C32E6B">
              <w:t xml:space="preserve"> =</w:t>
            </w:r>
          </w:p>
          <w:p w14:paraId="36AD1052" w14:textId="77777777" w:rsidR="00C32E6B" w:rsidRPr="00C32E6B" w:rsidRDefault="00C32E6B" w:rsidP="00C32E6B">
            <w:pPr>
              <w:pStyle w:val="ae"/>
            </w:pPr>
          </w:p>
          <w:p w14:paraId="2857DC1A" w14:textId="77777777" w:rsidR="00C32E6B" w:rsidRPr="00C32E6B" w:rsidRDefault="00C32E6B" w:rsidP="00C32E6B">
            <w:pPr>
              <w:pStyle w:val="ae"/>
            </w:pPr>
            <w:r w:rsidRPr="00C32E6B">
              <w:t xml:space="preserve">   0.4000   0.6000</w:t>
            </w:r>
          </w:p>
          <w:p w14:paraId="4DA3A1C5" w14:textId="77777777" w:rsidR="00C32E6B" w:rsidRPr="00C32E6B" w:rsidRDefault="00C32E6B" w:rsidP="00C32E6B">
            <w:pPr>
              <w:pStyle w:val="ae"/>
            </w:pPr>
          </w:p>
          <w:p w14:paraId="1981D19E" w14:textId="77777777" w:rsidR="00C32E6B" w:rsidRPr="00C32E6B" w:rsidRDefault="00C32E6B" w:rsidP="00C32E6B">
            <w:pPr>
              <w:pStyle w:val="ae"/>
            </w:pPr>
            <w:proofErr w:type="spellStart"/>
            <w:r w:rsidRPr="00C32E6B">
              <w:t>Ws</w:t>
            </w:r>
            <w:proofErr w:type="spellEnd"/>
            <w:r w:rsidRPr="00C32E6B">
              <w:t xml:space="preserve"> =</w:t>
            </w:r>
          </w:p>
          <w:p w14:paraId="24536614" w14:textId="77777777" w:rsidR="00C32E6B" w:rsidRPr="00C32E6B" w:rsidRDefault="00C32E6B" w:rsidP="00C32E6B">
            <w:pPr>
              <w:pStyle w:val="ae"/>
            </w:pPr>
          </w:p>
          <w:p w14:paraId="2E7FD247" w14:textId="77777777" w:rsidR="00C32E6B" w:rsidRPr="00C32E6B" w:rsidRDefault="00C32E6B" w:rsidP="00C32E6B">
            <w:pPr>
              <w:pStyle w:val="ae"/>
            </w:pPr>
            <w:r w:rsidRPr="00C32E6B">
              <w:t xml:space="preserve">   0.3000   0.7000</w:t>
            </w:r>
          </w:p>
          <w:p w14:paraId="78B2AC6E" w14:textId="77777777" w:rsidR="00C32E6B" w:rsidRPr="00C32E6B" w:rsidRDefault="00C32E6B" w:rsidP="00C32E6B">
            <w:pPr>
              <w:pStyle w:val="ae"/>
            </w:pPr>
          </w:p>
          <w:p w14:paraId="798DF277" w14:textId="77777777" w:rsidR="00C32E6B" w:rsidRPr="00C32E6B" w:rsidRDefault="00C32E6B" w:rsidP="00C32E6B">
            <w:pPr>
              <w:pStyle w:val="ae"/>
            </w:pPr>
            <w:r w:rsidRPr="00C32E6B">
              <w:t>n = 52</w:t>
            </w:r>
          </w:p>
          <w:p w14:paraId="32F785B8" w14:textId="603723E3" w:rsidR="00C32E6B" w:rsidRPr="00C32E6B" w:rsidRDefault="00C32E6B" w:rsidP="00C32E6B">
            <w:pPr>
              <w:pStyle w:val="ae"/>
              <w:rPr>
                <w:lang w:val="en-US"/>
              </w:rPr>
            </w:pPr>
            <w:r w:rsidRPr="00C32E6B">
              <w:t>b = [0.0009, -0.0001, -0.0025, 0.0002, 0.0036, -0.0002, -0.0000, -0.0002, -0.0088, 0.0007, 0.0153, ...]</w:t>
            </w:r>
          </w:p>
        </w:tc>
      </w:tr>
    </w:tbl>
    <w:p w14:paraId="623D470C" w14:textId="77777777" w:rsidR="00C32E6B" w:rsidRDefault="00C32E6B" w:rsidP="006800BF">
      <w:pPr>
        <w:rPr>
          <w:lang w:val="en-US"/>
        </w:rPr>
      </w:pPr>
    </w:p>
    <w:p w14:paraId="4D71004B" w14:textId="7C7BC11D" w:rsidR="00C32E6B" w:rsidRDefault="00C32E6B" w:rsidP="006800BF">
      <w:pPr>
        <w:rPr>
          <w:lang w:val="en-US"/>
        </w:rPr>
      </w:pPr>
      <w:r w:rsidRPr="00C32E6B">
        <w:rPr>
          <w:lang w:val="en-US"/>
        </w:rPr>
        <w:drawing>
          <wp:inline distT="0" distB="0" distL="0" distR="0" wp14:anchorId="32AC7643" wp14:editId="790223EE">
            <wp:extent cx="6645910" cy="5467350"/>
            <wp:effectExtent l="0" t="0" r="2540" b="0"/>
            <wp:docPr id="344207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07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9047" w14:textId="77777777" w:rsidR="00C32E6B" w:rsidRDefault="00C32E6B" w:rsidP="006800BF">
      <w:pPr>
        <w:rPr>
          <w:lang w:val="en-US"/>
        </w:rPr>
      </w:pPr>
    </w:p>
    <w:p w14:paraId="3FCD9DE2" w14:textId="01FE7ABF" w:rsidR="00C32E6B" w:rsidRDefault="00C32E6B" w:rsidP="006800BF">
      <w:pPr>
        <w:rPr>
          <w:lang w:val="en-US"/>
        </w:rPr>
      </w:pPr>
      <w:r w:rsidRPr="00C32E6B">
        <w:rPr>
          <w:lang w:val="en-US"/>
        </w:rPr>
        <w:lastRenderedPageBreak/>
        <w:drawing>
          <wp:inline distT="0" distB="0" distL="0" distR="0" wp14:anchorId="1AB7B20D" wp14:editId="22B02034">
            <wp:extent cx="5781229" cy="4808483"/>
            <wp:effectExtent l="0" t="0" r="0" b="0"/>
            <wp:docPr id="110155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53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0611" cy="481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0546" w14:textId="6423BD3E" w:rsidR="00C32E6B" w:rsidRPr="009C1CF4" w:rsidRDefault="009C1CF4" w:rsidP="006800BF">
      <w:r w:rsidRPr="009C1CF4">
        <w:drawing>
          <wp:inline distT="0" distB="0" distL="0" distR="0" wp14:anchorId="4A1FF18D" wp14:editId="3D473F6D">
            <wp:extent cx="5852110" cy="4682359"/>
            <wp:effectExtent l="0" t="0" r="0" b="4445"/>
            <wp:docPr id="164115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2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6712" cy="469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3F64" w14:textId="38240292" w:rsidR="006800BF" w:rsidRDefault="006800BF" w:rsidP="006800BF">
      <w:r>
        <w:rPr>
          <w:noProof/>
        </w:rPr>
        <w:lastRenderedPageBreak/>
        <w:drawing>
          <wp:inline distT="0" distB="0" distL="0" distR="0" wp14:anchorId="7EE290FA" wp14:editId="49A41E1C">
            <wp:extent cx="4737100" cy="9448800"/>
            <wp:effectExtent l="0" t="0" r="6350" b="0"/>
            <wp:docPr id="169485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94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85D9D" w14:paraId="5C43CB9D" w14:textId="77777777" w:rsidTr="00F85D9D">
        <w:tc>
          <w:tcPr>
            <w:tcW w:w="10456" w:type="dxa"/>
          </w:tcPr>
          <w:p w14:paraId="6040A6E0" w14:textId="77777777" w:rsidR="00083A9F" w:rsidRPr="00083A9F" w:rsidRDefault="00083A9F" w:rsidP="00083A9F">
            <w:pPr>
              <w:pStyle w:val="ae"/>
            </w:pPr>
            <w:r w:rsidRPr="00083A9F">
              <w:lastRenderedPageBreak/>
              <w:t>%% ==================== ДОПОЛНЕННАЯ ЧАСТЬ ====================</w:t>
            </w:r>
          </w:p>
          <w:p w14:paraId="2B4EBA6A" w14:textId="77777777" w:rsidR="00083A9F" w:rsidRPr="00083A9F" w:rsidRDefault="00083A9F" w:rsidP="00083A9F">
            <w:pPr>
              <w:pStyle w:val="ae"/>
            </w:pPr>
          </w:p>
          <w:p w14:paraId="06524296" w14:textId="77777777" w:rsidR="00083A9F" w:rsidRPr="00083A9F" w:rsidRDefault="00083A9F" w:rsidP="00083A9F">
            <w:pPr>
              <w:pStyle w:val="ae"/>
            </w:pPr>
            <w:r w:rsidRPr="00083A9F">
              <w:t>% 1. Реакция на синусоидальный сигнал из полосы пропускания (500 Гц)</w:t>
            </w:r>
          </w:p>
          <w:p w14:paraId="1CD1324F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figure(</w:t>
            </w:r>
            <w:proofErr w:type="gramEnd"/>
            <w:r w:rsidRPr="00083A9F">
              <w:rPr>
                <w:lang w:val="en-US"/>
              </w:rPr>
              <w:t>4);</w:t>
            </w:r>
          </w:p>
          <w:p w14:paraId="2083D4EC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N_sin</w:t>
            </w:r>
            <w:proofErr w:type="spellEnd"/>
            <w:r w:rsidRPr="00083A9F">
              <w:rPr>
                <w:lang w:val="en-US"/>
              </w:rPr>
              <w:t xml:space="preserve"> = 200;</w:t>
            </w:r>
          </w:p>
          <w:p w14:paraId="7C8C1B80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nn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0:N</w:t>
            </w:r>
            <w:proofErr w:type="gramEnd"/>
            <w:r w:rsidRPr="00083A9F">
              <w:rPr>
                <w:lang w:val="en-US"/>
              </w:rPr>
              <w:t>_sin-1;</w:t>
            </w:r>
          </w:p>
          <w:p w14:paraId="2607FF6D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1BDED13E" w14:textId="77777777" w:rsidR="00083A9F" w:rsidRPr="00083A9F" w:rsidRDefault="00083A9F" w:rsidP="00083A9F">
            <w:pPr>
              <w:pStyle w:val="ae"/>
            </w:pPr>
            <w:r w:rsidRPr="00083A9F">
              <w:t>% Синусоида в полосе пропускания</w:t>
            </w:r>
          </w:p>
          <w:p w14:paraId="4E0DE66E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f_pass</w:t>
            </w:r>
            <w:proofErr w:type="spellEnd"/>
            <w:r w:rsidRPr="00083A9F">
              <w:t xml:space="preserve"> = 500;</w:t>
            </w:r>
          </w:p>
          <w:p w14:paraId="064DD89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x_sin_pass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sin(</w:t>
            </w:r>
            <w:proofErr w:type="gramEnd"/>
            <w:r w:rsidRPr="00083A9F">
              <w:rPr>
                <w:lang w:val="en-US"/>
              </w:rPr>
              <w:t xml:space="preserve">2 * pi * </w:t>
            </w:r>
            <w:proofErr w:type="spellStart"/>
            <w:r w:rsidRPr="00083A9F">
              <w:rPr>
                <w:lang w:val="en-US"/>
              </w:rPr>
              <w:t>f_pass</w:t>
            </w:r>
            <w:proofErr w:type="spellEnd"/>
            <w:r w:rsidRPr="00083A9F">
              <w:rPr>
                <w:lang w:val="en-US"/>
              </w:rPr>
              <w:t xml:space="preserve"> / </w:t>
            </w:r>
            <w:proofErr w:type="spellStart"/>
            <w:r w:rsidRPr="00083A9F">
              <w:rPr>
                <w:lang w:val="en-US"/>
              </w:rPr>
              <w:t>Fd</w:t>
            </w:r>
            <w:proofErr w:type="spellEnd"/>
            <w:r w:rsidRPr="00083A9F">
              <w:rPr>
                <w:lang w:val="en-US"/>
              </w:rPr>
              <w:t xml:space="preserve"> * </w:t>
            </w:r>
            <w:proofErr w:type="spellStart"/>
            <w:r w:rsidRPr="00083A9F">
              <w:rPr>
                <w:lang w:val="en-US"/>
              </w:rPr>
              <w:t>nn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7379D48A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y_sin_pass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filter(</w:t>
            </w:r>
            <w:proofErr w:type="gramEnd"/>
            <w:r w:rsidRPr="00083A9F">
              <w:rPr>
                <w:lang w:val="en-US"/>
              </w:rPr>
              <w:t xml:space="preserve">b, 1, </w:t>
            </w:r>
            <w:proofErr w:type="spellStart"/>
            <w:r w:rsidRPr="00083A9F">
              <w:rPr>
                <w:lang w:val="en-US"/>
              </w:rPr>
              <w:t>x_sin_pass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23DBB63C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3EEAD84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subplot(</w:t>
            </w:r>
            <w:proofErr w:type="gramEnd"/>
            <w:r w:rsidRPr="00083A9F">
              <w:rPr>
                <w:lang w:val="en-US"/>
              </w:rPr>
              <w:t>2,1,1);</w:t>
            </w:r>
          </w:p>
          <w:p w14:paraId="52777295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plot(</w:t>
            </w:r>
            <w:proofErr w:type="spellStart"/>
            <w:proofErr w:type="gramEnd"/>
            <w:r w:rsidRPr="00083A9F">
              <w:rPr>
                <w:lang w:val="en-US"/>
              </w:rPr>
              <w:t>nn</w:t>
            </w:r>
            <w:proofErr w:type="spellEnd"/>
            <w:r w:rsidRPr="00083A9F">
              <w:rPr>
                <w:lang w:val="en-US"/>
              </w:rPr>
              <w:t xml:space="preserve">, </w:t>
            </w:r>
            <w:proofErr w:type="spellStart"/>
            <w:r w:rsidRPr="00083A9F">
              <w:rPr>
                <w:lang w:val="en-US"/>
              </w:rPr>
              <w:t>x_sin_pass</w:t>
            </w:r>
            <w:proofErr w:type="spellEnd"/>
            <w:r w:rsidRPr="00083A9F">
              <w:rPr>
                <w:lang w:val="en-US"/>
              </w:rPr>
              <w:t xml:space="preserve">, 'b', </w:t>
            </w:r>
            <w:proofErr w:type="spellStart"/>
            <w:r w:rsidRPr="00083A9F">
              <w:rPr>
                <w:lang w:val="en-US"/>
              </w:rPr>
              <w:t>nn</w:t>
            </w:r>
            <w:proofErr w:type="spellEnd"/>
            <w:r w:rsidRPr="00083A9F">
              <w:rPr>
                <w:lang w:val="en-US"/>
              </w:rPr>
              <w:t xml:space="preserve">, </w:t>
            </w:r>
            <w:proofErr w:type="spellStart"/>
            <w:r w:rsidRPr="00083A9F">
              <w:rPr>
                <w:lang w:val="en-US"/>
              </w:rPr>
              <w:t>y_sin_pass</w:t>
            </w:r>
            <w:proofErr w:type="spellEnd"/>
            <w:r w:rsidRPr="00083A9F">
              <w:rPr>
                <w:lang w:val="en-US"/>
              </w:rPr>
              <w:t>, 'r', '</w:t>
            </w:r>
            <w:proofErr w:type="spellStart"/>
            <w:r w:rsidRPr="00083A9F">
              <w:rPr>
                <w:lang w:val="en-US"/>
              </w:rPr>
              <w:t>LineWidth</w:t>
            </w:r>
            <w:proofErr w:type="spellEnd"/>
            <w:r w:rsidRPr="00083A9F">
              <w:rPr>
                <w:lang w:val="en-US"/>
              </w:rPr>
              <w:t>', 1);</w:t>
            </w:r>
          </w:p>
          <w:p w14:paraId="4B739BB7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grid</w:t>
            </w:r>
            <w:proofErr w:type="spellEnd"/>
            <w:r w:rsidRPr="00083A9F">
              <w:t xml:space="preserve"> </w:t>
            </w:r>
            <w:proofErr w:type="spellStart"/>
            <w:r w:rsidRPr="00083A9F">
              <w:t>on</w:t>
            </w:r>
            <w:proofErr w:type="spellEnd"/>
            <w:r w:rsidRPr="00083A9F">
              <w:t>;</w:t>
            </w:r>
          </w:p>
          <w:p w14:paraId="2D29904D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title</w:t>
            </w:r>
            <w:proofErr w:type="spellEnd"/>
            <w:r w:rsidRPr="00083A9F">
              <w:t>(</w:t>
            </w:r>
            <w:proofErr w:type="gramEnd"/>
            <w:r w:rsidRPr="00083A9F">
              <w:t>'Реакция на синусоиду в ПОЛОСЕ ПРОПУСКАНИЯ (500 Гц)');</w:t>
            </w:r>
          </w:p>
          <w:p w14:paraId="2E91A521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xlabel</w:t>
            </w:r>
            <w:proofErr w:type="spellEnd"/>
            <w:r w:rsidRPr="00083A9F">
              <w:t>(</w:t>
            </w:r>
            <w:proofErr w:type="gramEnd"/>
            <w:r w:rsidRPr="00083A9F">
              <w:t>'</w:t>
            </w:r>
            <w:proofErr w:type="spellStart"/>
            <w:r w:rsidRPr="00083A9F">
              <w:t>Отсчеты</w:t>
            </w:r>
            <w:proofErr w:type="spellEnd"/>
            <w:r w:rsidRPr="00083A9F">
              <w:t xml:space="preserve"> (n)'); </w:t>
            </w:r>
            <w:proofErr w:type="spellStart"/>
            <w:r w:rsidRPr="00083A9F">
              <w:t>ylabel</w:t>
            </w:r>
            <w:proofErr w:type="spellEnd"/>
            <w:r w:rsidRPr="00083A9F">
              <w:t>('Амплитуда');</w:t>
            </w:r>
          </w:p>
          <w:p w14:paraId="24789D96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legend</w:t>
            </w:r>
            <w:proofErr w:type="spellEnd"/>
            <w:r w:rsidRPr="00083A9F">
              <w:t>(</w:t>
            </w:r>
            <w:proofErr w:type="gramEnd"/>
            <w:r w:rsidRPr="00083A9F">
              <w:t>'Входной сигнал', 'Выходной сигнал');</w:t>
            </w:r>
          </w:p>
          <w:p w14:paraId="4242389E" w14:textId="77777777" w:rsidR="00083A9F" w:rsidRPr="00083A9F" w:rsidRDefault="00083A9F" w:rsidP="00083A9F">
            <w:pPr>
              <w:pStyle w:val="ae"/>
            </w:pPr>
          </w:p>
          <w:p w14:paraId="0182D6ED" w14:textId="77777777" w:rsidR="00083A9F" w:rsidRPr="00083A9F" w:rsidRDefault="00083A9F" w:rsidP="00083A9F">
            <w:pPr>
              <w:pStyle w:val="ae"/>
            </w:pPr>
            <w:r w:rsidRPr="00083A9F">
              <w:t>% Синусоида в полосе непропускания (800 Гц)</w:t>
            </w:r>
          </w:p>
          <w:p w14:paraId="137BE73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f_stop</w:t>
            </w:r>
            <w:proofErr w:type="spellEnd"/>
            <w:r w:rsidRPr="00083A9F">
              <w:rPr>
                <w:lang w:val="en-US"/>
              </w:rPr>
              <w:t xml:space="preserve"> = 800;</w:t>
            </w:r>
          </w:p>
          <w:p w14:paraId="1360F2E9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x_sin_stop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sin(</w:t>
            </w:r>
            <w:proofErr w:type="gramEnd"/>
            <w:r w:rsidRPr="00083A9F">
              <w:rPr>
                <w:lang w:val="en-US"/>
              </w:rPr>
              <w:t xml:space="preserve">2 * pi * </w:t>
            </w:r>
            <w:proofErr w:type="spellStart"/>
            <w:r w:rsidRPr="00083A9F">
              <w:rPr>
                <w:lang w:val="en-US"/>
              </w:rPr>
              <w:t>f_stop</w:t>
            </w:r>
            <w:proofErr w:type="spellEnd"/>
            <w:r w:rsidRPr="00083A9F">
              <w:rPr>
                <w:lang w:val="en-US"/>
              </w:rPr>
              <w:t xml:space="preserve"> / </w:t>
            </w:r>
            <w:proofErr w:type="spellStart"/>
            <w:r w:rsidRPr="00083A9F">
              <w:rPr>
                <w:lang w:val="en-US"/>
              </w:rPr>
              <w:t>Fd</w:t>
            </w:r>
            <w:proofErr w:type="spellEnd"/>
            <w:r w:rsidRPr="00083A9F">
              <w:rPr>
                <w:lang w:val="en-US"/>
              </w:rPr>
              <w:t xml:space="preserve"> * </w:t>
            </w:r>
            <w:proofErr w:type="spellStart"/>
            <w:r w:rsidRPr="00083A9F">
              <w:rPr>
                <w:lang w:val="en-US"/>
              </w:rPr>
              <w:t>nn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095384CA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y_sin_stop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filter(</w:t>
            </w:r>
            <w:proofErr w:type="gramEnd"/>
            <w:r w:rsidRPr="00083A9F">
              <w:rPr>
                <w:lang w:val="en-US"/>
              </w:rPr>
              <w:t xml:space="preserve">b, 1, </w:t>
            </w:r>
            <w:proofErr w:type="spellStart"/>
            <w:r w:rsidRPr="00083A9F">
              <w:rPr>
                <w:lang w:val="en-US"/>
              </w:rPr>
              <w:t>x_sin_stop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6419F4B0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52CCE81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subplot(</w:t>
            </w:r>
            <w:proofErr w:type="gramEnd"/>
            <w:r w:rsidRPr="00083A9F">
              <w:rPr>
                <w:lang w:val="en-US"/>
              </w:rPr>
              <w:t>2,1,2);</w:t>
            </w:r>
          </w:p>
          <w:p w14:paraId="19F02B39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plot(</w:t>
            </w:r>
            <w:proofErr w:type="spellStart"/>
            <w:proofErr w:type="gramEnd"/>
            <w:r w:rsidRPr="00083A9F">
              <w:rPr>
                <w:lang w:val="en-US"/>
              </w:rPr>
              <w:t>nn</w:t>
            </w:r>
            <w:proofErr w:type="spellEnd"/>
            <w:r w:rsidRPr="00083A9F">
              <w:rPr>
                <w:lang w:val="en-US"/>
              </w:rPr>
              <w:t xml:space="preserve">, </w:t>
            </w:r>
            <w:proofErr w:type="spellStart"/>
            <w:r w:rsidRPr="00083A9F">
              <w:rPr>
                <w:lang w:val="en-US"/>
              </w:rPr>
              <w:t>x_sin_stop</w:t>
            </w:r>
            <w:proofErr w:type="spellEnd"/>
            <w:r w:rsidRPr="00083A9F">
              <w:rPr>
                <w:lang w:val="en-US"/>
              </w:rPr>
              <w:t xml:space="preserve">, 'b', </w:t>
            </w:r>
            <w:proofErr w:type="spellStart"/>
            <w:r w:rsidRPr="00083A9F">
              <w:rPr>
                <w:lang w:val="en-US"/>
              </w:rPr>
              <w:t>nn</w:t>
            </w:r>
            <w:proofErr w:type="spellEnd"/>
            <w:r w:rsidRPr="00083A9F">
              <w:rPr>
                <w:lang w:val="en-US"/>
              </w:rPr>
              <w:t xml:space="preserve">, </w:t>
            </w:r>
            <w:proofErr w:type="spellStart"/>
            <w:r w:rsidRPr="00083A9F">
              <w:rPr>
                <w:lang w:val="en-US"/>
              </w:rPr>
              <w:t>y_sin_stop</w:t>
            </w:r>
            <w:proofErr w:type="spellEnd"/>
            <w:r w:rsidRPr="00083A9F">
              <w:rPr>
                <w:lang w:val="en-US"/>
              </w:rPr>
              <w:t>, 'r', '</w:t>
            </w:r>
            <w:proofErr w:type="spellStart"/>
            <w:r w:rsidRPr="00083A9F">
              <w:rPr>
                <w:lang w:val="en-US"/>
              </w:rPr>
              <w:t>LineWidth</w:t>
            </w:r>
            <w:proofErr w:type="spellEnd"/>
            <w:r w:rsidRPr="00083A9F">
              <w:rPr>
                <w:lang w:val="en-US"/>
              </w:rPr>
              <w:t>', 1);</w:t>
            </w:r>
          </w:p>
          <w:p w14:paraId="2DB6E906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grid</w:t>
            </w:r>
            <w:proofErr w:type="spellEnd"/>
            <w:r w:rsidRPr="00083A9F">
              <w:t xml:space="preserve"> </w:t>
            </w:r>
            <w:proofErr w:type="spellStart"/>
            <w:r w:rsidRPr="00083A9F">
              <w:t>on</w:t>
            </w:r>
            <w:proofErr w:type="spellEnd"/>
            <w:r w:rsidRPr="00083A9F">
              <w:t>;</w:t>
            </w:r>
          </w:p>
          <w:p w14:paraId="5D165150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title</w:t>
            </w:r>
            <w:proofErr w:type="spellEnd"/>
            <w:r w:rsidRPr="00083A9F">
              <w:t>(</w:t>
            </w:r>
            <w:proofErr w:type="gramEnd"/>
            <w:r w:rsidRPr="00083A9F">
              <w:t>'Реакция на синусоиду в ПОЛОСЕ НЕПРОПУСКАНИЯ (800 Гц)');</w:t>
            </w:r>
          </w:p>
          <w:p w14:paraId="3C3A4480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xlabel</w:t>
            </w:r>
            <w:proofErr w:type="spellEnd"/>
            <w:r w:rsidRPr="00083A9F">
              <w:t>(</w:t>
            </w:r>
            <w:proofErr w:type="gramEnd"/>
            <w:r w:rsidRPr="00083A9F">
              <w:t>'</w:t>
            </w:r>
            <w:proofErr w:type="spellStart"/>
            <w:r w:rsidRPr="00083A9F">
              <w:t>Отсчеты</w:t>
            </w:r>
            <w:proofErr w:type="spellEnd"/>
            <w:r w:rsidRPr="00083A9F">
              <w:t xml:space="preserve"> (n)'); </w:t>
            </w:r>
            <w:proofErr w:type="spellStart"/>
            <w:r w:rsidRPr="00083A9F">
              <w:t>ylabel</w:t>
            </w:r>
            <w:proofErr w:type="spellEnd"/>
            <w:r w:rsidRPr="00083A9F">
              <w:t>('Амплитуда');</w:t>
            </w:r>
          </w:p>
          <w:p w14:paraId="2262C58F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legend</w:t>
            </w:r>
            <w:proofErr w:type="spellEnd"/>
            <w:r w:rsidRPr="00083A9F">
              <w:t>(</w:t>
            </w:r>
            <w:proofErr w:type="gramEnd"/>
            <w:r w:rsidRPr="00083A9F">
              <w:t>'Входной сигнал', 'Выходной сигнал');</w:t>
            </w:r>
          </w:p>
          <w:p w14:paraId="4241B75F" w14:textId="77777777" w:rsidR="00083A9F" w:rsidRPr="00083A9F" w:rsidRDefault="00083A9F" w:rsidP="00083A9F">
            <w:pPr>
              <w:pStyle w:val="ae"/>
            </w:pPr>
          </w:p>
          <w:p w14:paraId="6E2488BB" w14:textId="77777777" w:rsidR="00083A9F" w:rsidRPr="00083A9F" w:rsidRDefault="00083A9F" w:rsidP="00083A9F">
            <w:pPr>
              <w:pStyle w:val="ae"/>
            </w:pPr>
            <w:r w:rsidRPr="00083A9F">
              <w:t>%% ==================== ПРОГРАММНАЯ РЕАЛИЗАЦИЯ ФИЛЬТРА ====================</w:t>
            </w:r>
          </w:p>
          <w:p w14:paraId="0A9E6A3E" w14:textId="77777777" w:rsidR="00083A9F" w:rsidRPr="00083A9F" w:rsidRDefault="00083A9F" w:rsidP="00083A9F">
            <w:pPr>
              <w:pStyle w:val="ae"/>
            </w:pPr>
          </w:p>
          <w:p w14:paraId="7A5E8D2F" w14:textId="77777777" w:rsidR="00083A9F" w:rsidRPr="00083A9F" w:rsidRDefault="00083A9F" w:rsidP="00083A9F">
            <w:pPr>
              <w:pStyle w:val="ae"/>
            </w:pPr>
            <w:r w:rsidRPr="00083A9F">
              <w:t>% 2.1. Прямая форма (Direct Form)</w:t>
            </w:r>
          </w:p>
          <w:p w14:paraId="185B3AEA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function y = </w:t>
            </w:r>
            <w:proofErr w:type="spellStart"/>
            <w:r w:rsidRPr="00083A9F">
              <w:rPr>
                <w:lang w:val="en-US"/>
              </w:rPr>
              <w:t>direct_</w:t>
            </w:r>
            <w:proofErr w:type="gramStart"/>
            <w:r w:rsidRPr="00083A9F">
              <w:rPr>
                <w:lang w:val="en-US"/>
              </w:rPr>
              <w:t>form</w:t>
            </w:r>
            <w:proofErr w:type="spellEnd"/>
            <w:r w:rsidRPr="00083A9F">
              <w:rPr>
                <w:lang w:val="en-US"/>
              </w:rPr>
              <w:t>(</w:t>
            </w:r>
            <w:proofErr w:type="gramEnd"/>
            <w:r w:rsidRPr="00083A9F">
              <w:rPr>
                <w:lang w:val="en-US"/>
              </w:rPr>
              <w:t>x, b)</w:t>
            </w:r>
          </w:p>
          <w:p w14:paraId="7EEFD9C7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persistent 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</w:p>
          <w:p w14:paraId="52829F07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if </w:t>
            </w:r>
            <w:proofErr w:type="spellStart"/>
            <w:r w:rsidRPr="00083A9F">
              <w:rPr>
                <w:lang w:val="en-US"/>
              </w:rPr>
              <w:t>isempty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  <w:r w:rsidRPr="00083A9F">
              <w:rPr>
                <w:lang w:val="en-US"/>
              </w:rPr>
              <w:t>)</w:t>
            </w:r>
          </w:p>
          <w:p w14:paraId="781BB392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gramEnd"/>
            <w:r w:rsidRPr="00083A9F">
              <w:rPr>
                <w:lang w:val="en-US"/>
              </w:rPr>
              <w:t>1, length(b));</w:t>
            </w:r>
          </w:p>
          <w:p w14:paraId="59C4D4AF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end</w:t>
            </w:r>
          </w:p>
          <w:p w14:paraId="6F202619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y = 0;</w:t>
            </w:r>
          </w:p>
          <w:p w14:paraId="3F6275D5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1:length</w:t>
            </w:r>
            <w:proofErr w:type="gramEnd"/>
            <w:r w:rsidRPr="00083A9F">
              <w:rPr>
                <w:lang w:val="en-US"/>
              </w:rPr>
              <w:t>(b)</w:t>
            </w:r>
          </w:p>
          <w:p w14:paraId="3F4F43D2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y = y + b(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 * 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5EE9A827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end</w:t>
            </w:r>
          </w:p>
          <w:p w14:paraId="44E4CA57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  <w:r w:rsidRPr="00083A9F">
              <w:rPr>
                <w:lang w:val="en-US"/>
              </w:rPr>
              <w:t xml:space="preserve"> = [x, 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  <w:r w:rsidRPr="00083A9F">
              <w:rPr>
                <w:lang w:val="en-US"/>
              </w:rPr>
              <w:t>(</w:t>
            </w:r>
            <w:proofErr w:type="gramStart"/>
            <w:r w:rsidRPr="00083A9F">
              <w:rPr>
                <w:lang w:val="en-US"/>
              </w:rPr>
              <w:t>1:end</w:t>
            </w:r>
            <w:proofErr w:type="gramEnd"/>
            <w:r w:rsidRPr="00083A9F">
              <w:rPr>
                <w:lang w:val="en-US"/>
              </w:rPr>
              <w:t>-1)];</w:t>
            </w:r>
          </w:p>
          <w:p w14:paraId="18335435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lastRenderedPageBreak/>
              <w:t>end</w:t>
            </w:r>
            <w:proofErr w:type="spellEnd"/>
          </w:p>
          <w:p w14:paraId="04323E9D" w14:textId="77777777" w:rsidR="00083A9F" w:rsidRPr="00083A9F" w:rsidRDefault="00083A9F" w:rsidP="00083A9F">
            <w:pPr>
              <w:pStyle w:val="ae"/>
            </w:pPr>
          </w:p>
          <w:p w14:paraId="1698B9D8" w14:textId="77777777" w:rsidR="00083A9F" w:rsidRPr="00083A9F" w:rsidRDefault="00083A9F" w:rsidP="00083A9F">
            <w:pPr>
              <w:pStyle w:val="ae"/>
            </w:pPr>
            <w:r w:rsidRPr="00083A9F">
              <w:t>% 2.2. Каноническая форма (для КИХ совпадает с прямой)</w:t>
            </w:r>
          </w:p>
          <w:p w14:paraId="7C1E5EC5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function y = </w:t>
            </w:r>
            <w:proofErr w:type="spellStart"/>
            <w:r w:rsidRPr="00083A9F">
              <w:rPr>
                <w:lang w:val="en-US"/>
              </w:rPr>
              <w:t>canonical_</w:t>
            </w:r>
            <w:proofErr w:type="gramStart"/>
            <w:r w:rsidRPr="00083A9F">
              <w:rPr>
                <w:lang w:val="en-US"/>
              </w:rPr>
              <w:t>form</w:t>
            </w:r>
            <w:proofErr w:type="spellEnd"/>
            <w:r w:rsidRPr="00083A9F">
              <w:rPr>
                <w:lang w:val="en-US"/>
              </w:rPr>
              <w:t>(</w:t>
            </w:r>
            <w:proofErr w:type="gramEnd"/>
            <w:r w:rsidRPr="00083A9F">
              <w:rPr>
                <w:lang w:val="en-US"/>
              </w:rPr>
              <w:t>x, b)</w:t>
            </w:r>
          </w:p>
          <w:p w14:paraId="34269A76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persistent 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</w:p>
          <w:p w14:paraId="4800741D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if </w:t>
            </w:r>
            <w:proofErr w:type="spellStart"/>
            <w:r w:rsidRPr="00083A9F">
              <w:rPr>
                <w:lang w:val="en-US"/>
              </w:rPr>
              <w:t>isempty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  <w:r w:rsidRPr="00083A9F">
              <w:rPr>
                <w:lang w:val="en-US"/>
              </w:rPr>
              <w:t>)</w:t>
            </w:r>
          </w:p>
          <w:p w14:paraId="54734EC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gramEnd"/>
            <w:r w:rsidRPr="00083A9F">
              <w:rPr>
                <w:lang w:val="en-US"/>
              </w:rPr>
              <w:t>1, length(b));</w:t>
            </w:r>
          </w:p>
          <w:p w14:paraId="66A31F9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end</w:t>
            </w:r>
          </w:p>
          <w:p w14:paraId="1B00774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y = 0;</w:t>
            </w:r>
          </w:p>
          <w:p w14:paraId="7BED46F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1:length</w:t>
            </w:r>
            <w:proofErr w:type="gramEnd"/>
            <w:r w:rsidRPr="00083A9F">
              <w:rPr>
                <w:lang w:val="en-US"/>
              </w:rPr>
              <w:t>(b)</w:t>
            </w:r>
          </w:p>
          <w:p w14:paraId="58C97AC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y = y + b(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 * 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4479067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end</w:t>
            </w:r>
          </w:p>
          <w:p w14:paraId="71FA67C2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  <w:r w:rsidRPr="00083A9F">
              <w:rPr>
                <w:lang w:val="en-US"/>
              </w:rPr>
              <w:t xml:space="preserve"> = [x, </w:t>
            </w:r>
            <w:proofErr w:type="spellStart"/>
            <w:r w:rsidRPr="00083A9F">
              <w:rPr>
                <w:lang w:val="en-US"/>
              </w:rPr>
              <w:t>buf</w:t>
            </w:r>
            <w:proofErr w:type="spellEnd"/>
            <w:r w:rsidRPr="00083A9F">
              <w:rPr>
                <w:lang w:val="en-US"/>
              </w:rPr>
              <w:t>(</w:t>
            </w:r>
            <w:proofErr w:type="gramStart"/>
            <w:r w:rsidRPr="00083A9F">
              <w:rPr>
                <w:lang w:val="en-US"/>
              </w:rPr>
              <w:t>1:end</w:t>
            </w:r>
            <w:proofErr w:type="gramEnd"/>
            <w:r w:rsidRPr="00083A9F">
              <w:rPr>
                <w:lang w:val="en-US"/>
              </w:rPr>
              <w:t>-1)];</w:t>
            </w:r>
          </w:p>
          <w:p w14:paraId="2E6B7DD5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end</w:t>
            </w:r>
            <w:proofErr w:type="spellEnd"/>
          </w:p>
          <w:p w14:paraId="6CC70DB2" w14:textId="77777777" w:rsidR="00083A9F" w:rsidRPr="00083A9F" w:rsidRDefault="00083A9F" w:rsidP="00083A9F">
            <w:pPr>
              <w:pStyle w:val="ae"/>
            </w:pPr>
          </w:p>
          <w:p w14:paraId="2B656425" w14:textId="77777777" w:rsidR="00083A9F" w:rsidRPr="00083A9F" w:rsidRDefault="00083A9F" w:rsidP="00083A9F">
            <w:pPr>
              <w:pStyle w:val="ae"/>
            </w:pPr>
            <w:r w:rsidRPr="00083A9F">
              <w:t>% 2.3. Последовательная форма (каскад секций 2-го порядка)</w:t>
            </w:r>
          </w:p>
          <w:p w14:paraId="6BBFAA4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function y = </w:t>
            </w:r>
            <w:proofErr w:type="spellStart"/>
            <w:r w:rsidRPr="00083A9F">
              <w:rPr>
                <w:lang w:val="en-US"/>
              </w:rPr>
              <w:t>serial_</w:t>
            </w:r>
            <w:proofErr w:type="gramStart"/>
            <w:r w:rsidRPr="00083A9F">
              <w:rPr>
                <w:lang w:val="en-US"/>
              </w:rPr>
              <w:t>form</w:t>
            </w:r>
            <w:proofErr w:type="spellEnd"/>
            <w:r w:rsidRPr="00083A9F">
              <w:rPr>
                <w:lang w:val="en-US"/>
              </w:rPr>
              <w:t>(</w:t>
            </w:r>
            <w:proofErr w:type="gramEnd"/>
            <w:r w:rsidRPr="00083A9F">
              <w:rPr>
                <w:lang w:val="en-US"/>
              </w:rPr>
              <w:t xml:space="preserve">x, </w:t>
            </w:r>
            <w:proofErr w:type="spellStart"/>
            <w:r w:rsidRPr="00083A9F">
              <w:rPr>
                <w:lang w:val="en-US"/>
              </w:rPr>
              <w:t>sos</w:t>
            </w:r>
            <w:proofErr w:type="spellEnd"/>
            <w:r w:rsidRPr="00083A9F">
              <w:rPr>
                <w:lang w:val="en-US"/>
              </w:rPr>
              <w:t>, g)</w:t>
            </w:r>
          </w:p>
          <w:p w14:paraId="32F4EAB2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persistent </w:t>
            </w:r>
            <w:proofErr w:type="spellStart"/>
            <w:r w:rsidRPr="00083A9F">
              <w:rPr>
                <w:lang w:val="en-US"/>
              </w:rPr>
              <w:t>bufs</w:t>
            </w:r>
            <w:proofErr w:type="spellEnd"/>
          </w:p>
          <w:p w14:paraId="78DC746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n_sections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size(</w:t>
            </w:r>
            <w:proofErr w:type="spellStart"/>
            <w:proofErr w:type="gramEnd"/>
            <w:r w:rsidRPr="00083A9F">
              <w:rPr>
                <w:lang w:val="en-US"/>
              </w:rPr>
              <w:t>sos</w:t>
            </w:r>
            <w:proofErr w:type="spellEnd"/>
            <w:r w:rsidRPr="00083A9F">
              <w:rPr>
                <w:lang w:val="en-US"/>
              </w:rPr>
              <w:t>, 1);</w:t>
            </w:r>
          </w:p>
          <w:p w14:paraId="3C6B3132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if </w:t>
            </w:r>
            <w:proofErr w:type="spellStart"/>
            <w:r w:rsidRPr="00083A9F">
              <w:rPr>
                <w:lang w:val="en-US"/>
              </w:rPr>
              <w:t>isempty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bufs</w:t>
            </w:r>
            <w:proofErr w:type="spellEnd"/>
            <w:r w:rsidRPr="00083A9F">
              <w:rPr>
                <w:lang w:val="en-US"/>
              </w:rPr>
              <w:t>)</w:t>
            </w:r>
          </w:p>
          <w:p w14:paraId="774B1C9C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bufs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spellStart"/>
            <w:proofErr w:type="gramEnd"/>
            <w:r w:rsidRPr="00083A9F">
              <w:rPr>
                <w:lang w:val="en-US"/>
              </w:rPr>
              <w:t>n_sections</w:t>
            </w:r>
            <w:proofErr w:type="spellEnd"/>
            <w:r w:rsidRPr="00083A9F">
              <w:rPr>
                <w:lang w:val="en-US"/>
              </w:rPr>
              <w:t>, 2);</w:t>
            </w:r>
          </w:p>
          <w:p w14:paraId="17957786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end</w:t>
            </w:r>
          </w:p>
          <w:p w14:paraId="5C17040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w = g * x;</w:t>
            </w:r>
          </w:p>
          <w:p w14:paraId="7A0365A6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1:n</w:t>
            </w:r>
            <w:proofErr w:type="gramEnd"/>
            <w:r w:rsidRPr="00083A9F">
              <w:rPr>
                <w:lang w:val="en-US"/>
              </w:rPr>
              <w:t>_sections</w:t>
            </w:r>
          </w:p>
          <w:p w14:paraId="6F5F85F7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b0 = </w:t>
            </w:r>
            <w:proofErr w:type="spellStart"/>
            <w:r w:rsidRPr="00083A9F">
              <w:rPr>
                <w:lang w:val="en-US"/>
              </w:rPr>
              <w:t>sos</w:t>
            </w:r>
            <w:proofErr w:type="spellEnd"/>
            <w:r w:rsidRPr="00083A9F">
              <w:rPr>
                <w:lang w:val="en-US"/>
              </w:rPr>
              <w:t xml:space="preserve">(i,1); b1 = </w:t>
            </w:r>
            <w:proofErr w:type="spellStart"/>
            <w:r w:rsidRPr="00083A9F">
              <w:rPr>
                <w:lang w:val="en-US"/>
              </w:rPr>
              <w:t>sos</w:t>
            </w:r>
            <w:proofErr w:type="spellEnd"/>
            <w:r w:rsidRPr="00083A9F">
              <w:rPr>
                <w:lang w:val="en-US"/>
              </w:rPr>
              <w:t xml:space="preserve">(i,2); b2 = </w:t>
            </w:r>
            <w:proofErr w:type="spellStart"/>
            <w:r w:rsidRPr="00083A9F">
              <w:rPr>
                <w:lang w:val="en-US"/>
              </w:rPr>
              <w:t>sos</w:t>
            </w:r>
            <w:proofErr w:type="spellEnd"/>
            <w:r w:rsidRPr="00083A9F">
              <w:rPr>
                <w:lang w:val="en-US"/>
              </w:rPr>
              <w:t>(i,3);</w:t>
            </w:r>
          </w:p>
          <w:p w14:paraId="3EA34DE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a1 = </w:t>
            </w:r>
            <w:proofErr w:type="spellStart"/>
            <w:r w:rsidRPr="00083A9F">
              <w:rPr>
                <w:lang w:val="en-US"/>
              </w:rPr>
              <w:t>sos</w:t>
            </w:r>
            <w:proofErr w:type="spellEnd"/>
            <w:r w:rsidRPr="00083A9F">
              <w:rPr>
                <w:lang w:val="en-US"/>
              </w:rPr>
              <w:t xml:space="preserve">(i,5); a2 = </w:t>
            </w:r>
            <w:proofErr w:type="spellStart"/>
            <w:r w:rsidRPr="00083A9F">
              <w:rPr>
                <w:lang w:val="en-US"/>
              </w:rPr>
              <w:t>sos</w:t>
            </w:r>
            <w:proofErr w:type="spellEnd"/>
            <w:r w:rsidRPr="00083A9F">
              <w:rPr>
                <w:lang w:val="en-US"/>
              </w:rPr>
              <w:t>(i,6);</w:t>
            </w:r>
          </w:p>
          <w:p w14:paraId="19EFF2B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</w:p>
          <w:p w14:paraId="253FADAD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y_sec</w:t>
            </w:r>
            <w:proofErr w:type="spellEnd"/>
            <w:r w:rsidRPr="00083A9F">
              <w:rPr>
                <w:lang w:val="en-US"/>
              </w:rPr>
              <w:t xml:space="preserve"> = b0 * w + b1 * </w:t>
            </w:r>
            <w:proofErr w:type="spellStart"/>
            <w:r w:rsidRPr="00083A9F">
              <w:rPr>
                <w:lang w:val="en-US"/>
              </w:rPr>
              <w:t>bufs</w:t>
            </w:r>
            <w:proofErr w:type="spellEnd"/>
            <w:r w:rsidRPr="00083A9F">
              <w:rPr>
                <w:lang w:val="en-US"/>
              </w:rPr>
              <w:t xml:space="preserve">(i,1) + b2 * </w:t>
            </w:r>
            <w:proofErr w:type="spellStart"/>
            <w:r w:rsidRPr="00083A9F">
              <w:rPr>
                <w:lang w:val="en-US"/>
              </w:rPr>
              <w:t>bufs</w:t>
            </w:r>
            <w:proofErr w:type="spellEnd"/>
            <w:r w:rsidRPr="00083A9F">
              <w:rPr>
                <w:lang w:val="en-US"/>
              </w:rPr>
              <w:t xml:space="preserve">(i,2) - a1 * </w:t>
            </w:r>
            <w:proofErr w:type="spellStart"/>
            <w:r w:rsidRPr="00083A9F">
              <w:rPr>
                <w:lang w:val="en-US"/>
              </w:rPr>
              <w:t>bufs</w:t>
            </w:r>
            <w:proofErr w:type="spellEnd"/>
            <w:r w:rsidRPr="00083A9F">
              <w:rPr>
                <w:lang w:val="en-US"/>
              </w:rPr>
              <w:t xml:space="preserve">(i,1) - a2 * </w:t>
            </w:r>
            <w:proofErr w:type="spellStart"/>
            <w:r w:rsidRPr="00083A9F">
              <w:rPr>
                <w:lang w:val="en-US"/>
              </w:rPr>
              <w:t>bufs</w:t>
            </w:r>
            <w:proofErr w:type="spellEnd"/>
            <w:r w:rsidRPr="00083A9F">
              <w:rPr>
                <w:lang w:val="en-US"/>
              </w:rPr>
              <w:t>(i,2);</w:t>
            </w:r>
          </w:p>
          <w:p w14:paraId="16F6931A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bufs</w:t>
            </w:r>
            <w:proofErr w:type="spellEnd"/>
            <w:r w:rsidRPr="00083A9F">
              <w:rPr>
                <w:lang w:val="en-US"/>
              </w:rPr>
              <w:t xml:space="preserve">(i,2) = </w:t>
            </w:r>
            <w:proofErr w:type="spellStart"/>
            <w:r w:rsidRPr="00083A9F">
              <w:rPr>
                <w:lang w:val="en-US"/>
              </w:rPr>
              <w:t>bufs</w:t>
            </w:r>
            <w:proofErr w:type="spellEnd"/>
            <w:r w:rsidRPr="00083A9F">
              <w:rPr>
                <w:lang w:val="en-US"/>
              </w:rPr>
              <w:t>(i,1);</w:t>
            </w:r>
          </w:p>
          <w:p w14:paraId="0C760A57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bufs</w:t>
            </w:r>
            <w:proofErr w:type="spellEnd"/>
            <w:r w:rsidRPr="00083A9F">
              <w:rPr>
                <w:lang w:val="en-US"/>
              </w:rPr>
              <w:t xml:space="preserve">(i,1) = </w:t>
            </w:r>
            <w:proofErr w:type="spellStart"/>
            <w:r w:rsidRPr="00083A9F">
              <w:rPr>
                <w:lang w:val="en-US"/>
              </w:rPr>
              <w:t>y_sec</w:t>
            </w:r>
            <w:proofErr w:type="spellEnd"/>
            <w:r w:rsidRPr="00083A9F">
              <w:rPr>
                <w:lang w:val="en-US"/>
              </w:rPr>
              <w:t>;</w:t>
            </w:r>
          </w:p>
          <w:p w14:paraId="2777606F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w = </w:t>
            </w:r>
            <w:proofErr w:type="spellStart"/>
            <w:r w:rsidRPr="00083A9F">
              <w:rPr>
                <w:lang w:val="en-US"/>
              </w:rPr>
              <w:t>y_sec</w:t>
            </w:r>
            <w:proofErr w:type="spellEnd"/>
            <w:r w:rsidRPr="00083A9F">
              <w:rPr>
                <w:lang w:val="en-US"/>
              </w:rPr>
              <w:t>;</w:t>
            </w:r>
          </w:p>
          <w:p w14:paraId="29BB37F9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end</w:t>
            </w:r>
          </w:p>
          <w:p w14:paraId="0E5F2766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y = w;</w:t>
            </w:r>
          </w:p>
          <w:p w14:paraId="737722A8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>end</w:t>
            </w:r>
          </w:p>
          <w:p w14:paraId="3C79867C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1D291BD7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% 2.4. </w:t>
            </w:r>
            <w:r w:rsidRPr="00083A9F">
              <w:t>Параллельная</w:t>
            </w:r>
            <w:r w:rsidRPr="00083A9F">
              <w:rPr>
                <w:lang w:val="en-US"/>
              </w:rPr>
              <w:t xml:space="preserve"> </w:t>
            </w:r>
            <w:r w:rsidRPr="00083A9F">
              <w:t>форма</w:t>
            </w:r>
          </w:p>
          <w:p w14:paraId="4D1DC3F2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function y = </w:t>
            </w:r>
            <w:proofErr w:type="spellStart"/>
            <w:r w:rsidRPr="00083A9F">
              <w:rPr>
                <w:lang w:val="en-US"/>
              </w:rPr>
              <w:t>parallel_</w:t>
            </w:r>
            <w:proofErr w:type="gramStart"/>
            <w:r w:rsidRPr="00083A9F">
              <w:rPr>
                <w:lang w:val="en-US"/>
              </w:rPr>
              <w:t>form</w:t>
            </w:r>
            <w:proofErr w:type="spellEnd"/>
            <w:r w:rsidRPr="00083A9F">
              <w:rPr>
                <w:lang w:val="en-US"/>
              </w:rPr>
              <w:t>(</w:t>
            </w:r>
            <w:proofErr w:type="gramEnd"/>
            <w:r w:rsidRPr="00083A9F">
              <w:rPr>
                <w:lang w:val="en-US"/>
              </w:rPr>
              <w:t>x, Bi, Ai, k)</w:t>
            </w:r>
          </w:p>
          <w:p w14:paraId="09F307A3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persistent </w:t>
            </w:r>
            <w:proofErr w:type="spellStart"/>
            <w:r w:rsidRPr="00083A9F">
              <w:rPr>
                <w:lang w:val="en-US"/>
              </w:rPr>
              <w:t>bufp</w:t>
            </w:r>
            <w:proofErr w:type="spellEnd"/>
          </w:p>
          <w:p w14:paraId="4B78C132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n_sections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size(</w:t>
            </w:r>
            <w:proofErr w:type="gramEnd"/>
            <w:r w:rsidRPr="00083A9F">
              <w:rPr>
                <w:lang w:val="en-US"/>
              </w:rPr>
              <w:t>Bi, 1);</w:t>
            </w:r>
          </w:p>
          <w:p w14:paraId="729871DA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if </w:t>
            </w:r>
            <w:proofErr w:type="spellStart"/>
            <w:r w:rsidRPr="00083A9F">
              <w:rPr>
                <w:lang w:val="en-US"/>
              </w:rPr>
              <w:t>isempty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bufp</w:t>
            </w:r>
            <w:proofErr w:type="spellEnd"/>
            <w:r w:rsidRPr="00083A9F">
              <w:rPr>
                <w:lang w:val="en-US"/>
              </w:rPr>
              <w:t>)</w:t>
            </w:r>
          </w:p>
          <w:p w14:paraId="5D54BE77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bufp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spellStart"/>
            <w:proofErr w:type="gramEnd"/>
            <w:r w:rsidRPr="00083A9F">
              <w:rPr>
                <w:lang w:val="en-US"/>
              </w:rPr>
              <w:t>n_sections</w:t>
            </w:r>
            <w:proofErr w:type="spellEnd"/>
            <w:r w:rsidRPr="00083A9F">
              <w:rPr>
                <w:lang w:val="en-US"/>
              </w:rPr>
              <w:t>, 2);</w:t>
            </w:r>
          </w:p>
          <w:p w14:paraId="171BC84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end</w:t>
            </w:r>
          </w:p>
          <w:p w14:paraId="1FDE241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y = k * x;</w:t>
            </w:r>
          </w:p>
          <w:p w14:paraId="281BE605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1:n</w:t>
            </w:r>
            <w:proofErr w:type="gramEnd"/>
            <w:r w:rsidRPr="00083A9F">
              <w:rPr>
                <w:lang w:val="en-US"/>
              </w:rPr>
              <w:t>_sections</w:t>
            </w:r>
          </w:p>
          <w:p w14:paraId="515408DC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b0 = Bi(i,1); b1 = Bi(i,2);</w:t>
            </w:r>
          </w:p>
          <w:p w14:paraId="1FE4BEDC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lastRenderedPageBreak/>
              <w:t xml:space="preserve">        a1 = Ai(i,2); a2 = Ai(i,3);</w:t>
            </w:r>
          </w:p>
          <w:p w14:paraId="257AB6B8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</w:p>
          <w:p w14:paraId="6FC07E8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y_sec</w:t>
            </w:r>
            <w:proofErr w:type="spellEnd"/>
            <w:r w:rsidRPr="00083A9F">
              <w:rPr>
                <w:lang w:val="en-US"/>
              </w:rPr>
              <w:t xml:space="preserve"> = b0 * x + b1 * </w:t>
            </w:r>
            <w:proofErr w:type="spellStart"/>
            <w:r w:rsidRPr="00083A9F">
              <w:rPr>
                <w:lang w:val="en-US"/>
              </w:rPr>
              <w:t>bufp</w:t>
            </w:r>
            <w:proofErr w:type="spellEnd"/>
            <w:r w:rsidRPr="00083A9F">
              <w:rPr>
                <w:lang w:val="en-US"/>
              </w:rPr>
              <w:t xml:space="preserve">(i,1) - a1 * </w:t>
            </w:r>
            <w:proofErr w:type="spellStart"/>
            <w:r w:rsidRPr="00083A9F">
              <w:rPr>
                <w:lang w:val="en-US"/>
              </w:rPr>
              <w:t>bufp</w:t>
            </w:r>
            <w:proofErr w:type="spellEnd"/>
            <w:r w:rsidRPr="00083A9F">
              <w:rPr>
                <w:lang w:val="en-US"/>
              </w:rPr>
              <w:t xml:space="preserve">(i,1) - a2 * </w:t>
            </w:r>
            <w:proofErr w:type="spellStart"/>
            <w:r w:rsidRPr="00083A9F">
              <w:rPr>
                <w:lang w:val="en-US"/>
              </w:rPr>
              <w:t>bufp</w:t>
            </w:r>
            <w:proofErr w:type="spellEnd"/>
            <w:r w:rsidRPr="00083A9F">
              <w:rPr>
                <w:lang w:val="en-US"/>
              </w:rPr>
              <w:t>(i,2);</w:t>
            </w:r>
          </w:p>
          <w:p w14:paraId="46C38232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bufp</w:t>
            </w:r>
            <w:proofErr w:type="spellEnd"/>
            <w:r w:rsidRPr="00083A9F">
              <w:rPr>
                <w:lang w:val="en-US"/>
              </w:rPr>
              <w:t xml:space="preserve">(i,2) = </w:t>
            </w:r>
            <w:proofErr w:type="spellStart"/>
            <w:r w:rsidRPr="00083A9F">
              <w:rPr>
                <w:lang w:val="en-US"/>
              </w:rPr>
              <w:t>bufp</w:t>
            </w:r>
            <w:proofErr w:type="spellEnd"/>
            <w:r w:rsidRPr="00083A9F">
              <w:rPr>
                <w:lang w:val="en-US"/>
              </w:rPr>
              <w:t>(i,1);</w:t>
            </w:r>
          </w:p>
          <w:p w14:paraId="5566A0FD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bufp</w:t>
            </w:r>
            <w:proofErr w:type="spellEnd"/>
            <w:r w:rsidRPr="00083A9F">
              <w:rPr>
                <w:lang w:val="en-US"/>
              </w:rPr>
              <w:t xml:space="preserve">(i,1) = </w:t>
            </w:r>
            <w:proofErr w:type="spellStart"/>
            <w:r w:rsidRPr="00083A9F">
              <w:rPr>
                <w:lang w:val="en-US"/>
              </w:rPr>
              <w:t>y_sec</w:t>
            </w:r>
            <w:proofErr w:type="spellEnd"/>
            <w:r w:rsidRPr="00083A9F">
              <w:rPr>
                <w:lang w:val="en-US"/>
              </w:rPr>
              <w:t>;</w:t>
            </w:r>
          </w:p>
          <w:p w14:paraId="5D3AE82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y = y + </w:t>
            </w:r>
            <w:proofErr w:type="spellStart"/>
            <w:r w:rsidRPr="00083A9F">
              <w:rPr>
                <w:lang w:val="en-US"/>
              </w:rPr>
              <w:t>y_sec</w:t>
            </w:r>
            <w:proofErr w:type="spellEnd"/>
            <w:r w:rsidRPr="00083A9F">
              <w:rPr>
                <w:lang w:val="en-US"/>
              </w:rPr>
              <w:t>;</w:t>
            </w:r>
          </w:p>
          <w:p w14:paraId="37E9A6C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end</w:t>
            </w:r>
          </w:p>
          <w:p w14:paraId="19B0862D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>end</w:t>
            </w:r>
          </w:p>
          <w:p w14:paraId="24182A5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4E1C2138" w14:textId="77777777" w:rsidR="00083A9F" w:rsidRPr="00083A9F" w:rsidRDefault="00083A9F" w:rsidP="00083A9F">
            <w:pPr>
              <w:pStyle w:val="ae"/>
            </w:pPr>
            <w:r w:rsidRPr="00083A9F">
              <w:t>% Получение коэффициентов для последовательной формы</w:t>
            </w:r>
          </w:p>
          <w:p w14:paraId="2833393D" w14:textId="77777777" w:rsidR="00083A9F" w:rsidRPr="00083A9F" w:rsidRDefault="00083A9F" w:rsidP="00083A9F">
            <w:pPr>
              <w:pStyle w:val="ae"/>
            </w:pPr>
            <w:r w:rsidRPr="00083A9F">
              <w:t>[</w:t>
            </w:r>
            <w:proofErr w:type="spellStart"/>
            <w:r w:rsidRPr="00083A9F">
              <w:t>sos</w:t>
            </w:r>
            <w:proofErr w:type="spellEnd"/>
            <w:r w:rsidRPr="00083A9F">
              <w:t>, g] = tf2</w:t>
            </w:r>
            <w:proofErr w:type="gramStart"/>
            <w:r w:rsidRPr="00083A9F">
              <w:t>sos(</w:t>
            </w:r>
            <w:proofErr w:type="gramEnd"/>
            <w:r w:rsidRPr="00083A9F">
              <w:t>b, 1);</w:t>
            </w:r>
          </w:p>
          <w:p w14:paraId="50278F1C" w14:textId="77777777" w:rsidR="00083A9F" w:rsidRPr="00083A9F" w:rsidRDefault="00083A9F" w:rsidP="00083A9F">
            <w:pPr>
              <w:pStyle w:val="ae"/>
            </w:pPr>
          </w:p>
          <w:p w14:paraId="18A9F69F" w14:textId="77777777" w:rsidR="00083A9F" w:rsidRPr="00083A9F" w:rsidRDefault="00083A9F" w:rsidP="00083A9F">
            <w:pPr>
              <w:pStyle w:val="ae"/>
            </w:pPr>
            <w:r w:rsidRPr="00083A9F">
              <w:t>% Получение коэффициентов для параллельной формы</w:t>
            </w:r>
          </w:p>
          <w:p w14:paraId="4B66F63F" w14:textId="77777777" w:rsidR="00083A9F" w:rsidRPr="00083A9F" w:rsidRDefault="00083A9F" w:rsidP="00083A9F">
            <w:pPr>
              <w:pStyle w:val="ae"/>
            </w:pPr>
            <w:r w:rsidRPr="00083A9F">
              <w:t xml:space="preserve">[r, p, </w:t>
            </w:r>
            <w:proofErr w:type="spellStart"/>
            <w:r w:rsidRPr="00083A9F">
              <w:t>k_par</w:t>
            </w:r>
            <w:proofErr w:type="spellEnd"/>
            <w:r w:rsidRPr="00083A9F">
              <w:t xml:space="preserve">] = </w:t>
            </w:r>
            <w:proofErr w:type="spellStart"/>
            <w:proofErr w:type="gramStart"/>
            <w:r w:rsidRPr="00083A9F">
              <w:t>residuez</w:t>
            </w:r>
            <w:proofErr w:type="spellEnd"/>
            <w:r w:rsidRPr="00083A9F">
              <w:t>(</w:t>
            </w:r>
            <w:proofErr w:type="gramEnd"/>
            <w:r w:rsidRPr="00083A9F">
              <w:t>b, 1);</w:t>
            </w:r>
          </w:p>
          <w:p w14:paraId="4801A97A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>Bi = [];</w:t>
            </w:r>
          </w:p>
          <w:p w14:paraId="02CF77F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>Ai = [];</w:t>
            </w:r>
          </w:p>
          <w:p w14:paraId="6C397BD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1;</w:t>
            </w:r>
          </w:p>
          <w:p w14:paraId="744FF943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while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&lt;= length(r)</w:t>
            </w:r>
          </w:p>
          <w:p w14:paraId="3B1A6551" w14:textId="77777777" w:rsidR="00083A9F" w:rsidRPr="00083A9F" w:rsidRDefault="00083A9F" w:rsidP="00083A9F">
            <w:pPr>
              <w:pStyle w:val="ae"/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t>if</w:t>
            </w:r>
            <w:proofErr w:type="spellEnd"/>
            <w:r w:rsidRPr="00083A9F">
              <w:t xml:space="preserve"> </w:t>
            </w:r>
            <w:proofErr w:type="spellStart"/>
            <w:r w:rsidRPr="00083A9F">
              <w:t>abs</w:t>
            </w:r>
            <w:proofErr w:type="spellEnd"/>
            <w:r w:rsidRPr="00083A9F">
              <w:t>(</w:t>
            </w:r>
            <w:proofErr w:type="spellStart"/>
            <w:r w:rsidRPr="00083A9F">
              <w:t>imag</w:t>
            </w:r>
            <w:proofErr w:type="spellEnd"/>
            <w:r w:rsidRPr="00083A9F">
              <w:t>(p(i))</w:t>
            </w:r>
            <w:proofErr w:type="gramStart"/>
            <w:r w:rsidRPr="00083A9F">
              <w:t>) &gt;</w:t>
            </w:r>
            <w:proofErr w:type="gramEnd"/>
            <w:r w:rsidRPr="00083A9F">
              <w:t xml:space="preserve"> 1e-</w:t>
            </w:r>
            <w:proofErr w:type="gramStart"/>
            <w:r w:rsidRPr="00083A9F">
              <w:t>10  %</w:t>
            </w:r>
            <w:proofErr w:type="gramEnd"/>
            <w:r w:rsidRPr="00083A9F">
              <w:t xml:space="preserve"> комплексно-</w:t>
            </w:r>
            <w:proofErr w:type="spellStart"/>
            <w:r w:rsidRPr="00083A9F">
              <w:t>сопряженная</w:t>
            </w:r>
            <w:proofErr w:type="spellEnd"/>
            <w:r w:rsidRPr="00083A9F">
              <w:t xml:space="preserve"> пара</w:t>
            </w:r>
          </w:p>
          <w:p w14:paraId="7EADB68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t xml:space="preserve">        </w:t>
            </w:r>
            <w:proofErr w:type="spellStart"/>
            <w:r w:rsidRPr="00083A9F">
              <w:rPr>
                <w:lang w:val="en-US"/>
              </w:rPr>
              <w:t>b_sec</w:t>
            </w:r>
            <w:proofErr w:type="spellEnd"/>
            <w:r w:rsidRPr="00083A9F">
              <w:rPr>
                <w:lang w:val="en-US"/>
              </w:rPr>
              <w:t xml:space="preserve"> = [real(r(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)+r(i+1)), -2*real(r(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)*</w:t>
            </w:r>
            <w:proofErr w:type="spellStart"/>
            <w:r w:rsidRPr="00083A9F">
              <w:rPr>
                <w:lang w:val="en-US"/>
              </w:rPr>
              <w:t>conj</w:t>
            </w:r>
            <w:proofErr w:type="spellEnd"/>
            <w:r w:rsidRPr="00083A9F">
              <w:rPr>
                <w:lang w:val="en-US"/>
              </w:rPr>
              <w:t>(p(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)))];</w:t>
            </w:r>
          </w:p>
          <w:p w14:paraId="693F6A26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a_sec</w:t>
            </w:r>
            <w:proofErr w:type="spellEnd"/>
            <w:r w:rsidRPr="00083A9F">
              <w:rPr>
                <w:lang w:val="en-US"/>
              </w:rPr>
              <w:t xml:space="preserve"> = [1, -2*real(p(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)), abs(p(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proofErr w:type="gramStart"/>
            <w:r w:rsidRPr="00083A9F">
              <w:rPr>
                <w:lang w:val="en-US"/>
              </w:rPr>
              <w:t>))^</w:t>
            </w:r>
            <w:proofErr w:type="gramEnd"/>
            <w:r w:rsidRPr="00083A9F">
              <w:rPr>
                <w:lang w:val="en-US"/>
              </w:rPr>
              <w:t>2];</w:t>
            </w:r>
          </w:p>
          <w:p w14:paraId="40D8143D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Bi = [Bi; </w:t>
            </w:r>
            <w:proofErr w:type="spellStart"/>
            <w:r w:rsidRPr="00083A9F">
              <w:rPr>
                <w:lang w:val="en-US"/>
              </w:rPr>
              <w:t>b_sec</w:t>
            </w:r>
            <w:proofErr w:type="spellEnd"/>
            <w:r w:rsidRPr="00083A9F">
              <w:rPr>
                <w:lang w:val="en-US"/>
              </w:rPr>
              <w:t>];</w:t>
            </w:r>
          </w:p>
          <w:p w14:paraId="3C8D393C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Ai = [Ai; </w:t>
            </w:r>
            <w:proofErr w:type="spellStart"/>
            <w:r w:rsidRPr="00083A9F">
              <w:rPr>
                <w:lang w:val="en-US"/>
              </w:rPr>
              <w:t>a_sec</w:t>
            </w:r>
            <w:proofErr w:type="spellEnd"/>
            <w:r w:rsidRPr="00083A9F">
              <w:rPr>
                <w:lang w:val="en-US"/>
              </w:rPr>
              <w:t>];</w:t>
            </w:r>
          </w:p>
          <w:p w14:paraId="10D97AC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+ 2;</w:t>
            </w:r>
          </w:p>
          <w:p w14:paraId="0248F9AC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gramStart"/>
            <w:r w:rsidRPr="00083A9F">
              <w:rPr>
                <w:lang w:val="en-US"/>
              </w:rPr>
              <w:t>else  %</w:t>
            </w:r>
            <w:proofErr w:type="gramEnd"/>
            <w:r w:rsidRPr="00083A9F">
              <w:rPr>
                <w:lang w:val="en-US"/>
              </w:rPr>
              <w:t xml:space="preserve"> </w:t>
            </w:r>
            <w:r w:rsidRPr="00083A9F">
              <w:t>действительный</w:t>
            </w:r>
            <w:r w:rsidRPr="00083A9F">
              <w:rPr>
                <w:lang w:val="en-US"/>
              </w:rPr>
              <w:t xml:space="preserve"> </w:t>
            </w:r>
            <w:r w:rsidRPr="00083A9F">
              <w:t>полюс</w:t>
            </w:r>
          </w:p>
          <w:p w14:paraId="449EDDE0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Bi = [Bi; [real(r(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)), 0]];</w:t>
            </w:r>
          </w:p>
          <w:p w14:paraId="1DB2C288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    Ai = [Ai; [1, -real(p(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)), 0]];</w:t>
            </w:r>
          </w:p>
          <w:p w14:paraId="6DDD91F4" w14:textId="77777777" w:rsidR="00083A9F" w:rsidRPr="00083A9F" w:rsidRDefault="00083A9F" w:rsidP="00083A9F">
            <w:pPr>
              <w:pStyle w:val="ae"/>
            </w:pPr>
            <w:r w:rsidRPr="00083A9F">
              <w:rPr>
                <w:lang w:val="en-US"/>
              </w:rPr>
              <w:t xml:space="preserve">        </w:t>
            </w:r>
            <w:r w:rsidRPr="00083A9F">
              <w:t>i = i + 1;</w:t>
            </w:r>
          </w:p>
          <w:p w14:paraId="68352078" w14:textId="77777777" w:rsidR="00083A9F" w:rsidRPr="00083A9F" w:rsidRDefault="00083A9F" w:rsidP="00083A9F">
            <w:pPr>
              <w:pStyle w:val="ae"/>
            </w:pPr>
            <w:r w:rsidRPr="00083A9F">
              <w:t xml:space="preserve">    </w:t>
            </w:r>
            <w:proofErr w:type="spellStart"/>
            <w:r w:rsidRPr="00083A9F">
              <w:t>end</w:t>
            </w:r>
            <w:proofErr w:type="spellEnd"/>
          </w:p>
          <w:p w14:paraId="592B8BE9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end</w:t>
            </w:r>
            <w:proofErr w:type="spellEnd"/>
          </w:p>
          <w:p w14:paraId="76A34E32" w14:textId="77777777" w:rsidR="00083A9F" w:rsidRPr="00083A9F" w:rsidRDefault="00083A9F" w:rsidP="00083A9F">
            <w:pPr>
              <w:pStyle w:val="ae"/>
            </w:pPr>
          </w:p>
          <w:p w14:paraId="71FBCB39" w14:textId="77777777" w:rsidR="00083A9F" w:rsidRPr="00083A9F" w:rsidRDefault="00083A9F" w:rsidP="00083A9F">
            <w:pPr>
              <w:pStyle w:val="ae"/>
            </w:pPr>
            <w:r w:rsidRPr="00083A9F">
              <w:t>% Тестовые сигналы для программной реализации</w:t>
            </w:r>
          </w:p>
          <w:p w14:paraId="63B03BAC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N_test</w:t>
            </w:r>
            <w:proofErr w:type="spellEnd"/>
            <w:r w:rsidRPr="00083A9F">
              <w:rPr>
                <w:lang w:val="en-US"/>
              </w:rPr>
              <w:t xml:space="preserve"> = 100;</w:t>
            </w:r>
          </w:p>
          <w:p w14:paraId="7AEE19F6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impulse_test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gramEnd"/>
            <w:r w:rsidRPr="00083A9F">
              <w:rPr>
                <w:lang w:val="en-US"/>
              </w:rPr>
              <w:t xml:space="preserve">1, </w:t>
            </w:r>
            <w:proofErr w:type="spellStart"/>
            <w:r w:rsidRPr="00083A9F">
              <w:rPr>
                <w:lang w:val="en-US"/>
              </w:rPr>
              <w:t>N_test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1B66E276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impulse_</w:t>
            </w:r>
            <w:proofErr w:type="gramStart"/>
            <w:r w:rsidRPr="00083A9F">
              <w:rPr>
                <w:lang w:val="en-US"/>
              </w:rPr>
              <w:t>test</w:t>
            </w:r>
            <w:proofErr w:type="spellEnd"/>
            <w:r w:rsidRPr="00083A9F">
              <w:rPr>
                <w:lang w:val="en-US"/>
              </w:rPr>
              <w:t>(</w:t>
            </w:r>
            <w:proofErr w:type="gramEnd"/>
            <w:r w:rsidRPr="00083A9F">
              <w:rPr>
                <w:lang w:val="en-US"/>
              </w:rPr>
              <w:t>1) = 1;</w:t>
            </w:r>
          </w:p>
          <w:p w14:paraId="550A988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step_test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ones(</w:t>
            </w:r>
            <w:proofErr w:type="gramEnd"/>
            <w:r w:rsidRPr="00083A9F">
              <w:rPr>
                <w:lang w:val="en-US"/>
              </w:rPr>
              <w:t xml:space="preserve">1, </w:t>
            </w:r>
            <w:proofErr w:type="spellStart"/>
            <w:r w:rsidRPr="00083A9F">
              <w:rPr>
                <w:lang w:val="en-US"/>
              </w:rPr>
              <w:t>N_test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1289DD0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sin_pass_test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sin(</w:t>
            </w:r>
            <w:proofErr w:type="gramEnd"/>
            <w:r w:rsidRPr="00083A9F">
              <w:rPr>
                <w:lang w:val="en-US"/>
              </w:rPr>
              <w:t xml:space="preserve">2 * pi * 500 / </w:t>
            </w:r>
            <w:proofErr w:type="spellStart"/>
            <w:r w:rsidRPr="00083A9F">
              <w:rPr>
                <w:lang w:val="en-US"/>
              </w:rPr>
              <w:t>Fd</w:t>
            </w:r>
            <w:proofErr w:type="spellEnd"/>
            <w:r w:rsidRPr="00083A9F">
              <w:rPr>
                <w:lang w:val="en-US"/>
              </w:rPr>
              <w:t xml:space="preserve"> * (</w:t>
            </w:r>
            <w:proofErr w:type="gramStart"/>
            <w:r w:rsidRPr="00083A9F">
              <w:rPr>
                <w:lang w:val="en-US"/>
              </w:rPr>
              <w:t>0:N</w:t>
            </w:r>
            <w:proofErr w:type="gramEnd"/>
            <w:r w:rsidRPr="00083A9F">
              <w:rPr>
                <w:lang w:val="en-US"/>
              </w:rPr>
              <w:t>_test-1));</w:t>
            </w:r>
          </w:p>
          <w:p w14:paraId="4DF0ACD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sin_stop_test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sin(</w:t>
            </w:r>
            <w:proofErr w:type="gramEnd"/>
            <w:r w:rsidRPr="00083A9F">
              <w:rPr>
                <w:lang w:val="en-US"/>
              </w:rPr>
              <w:t xml:space="preserve">2 * pi * 800 / </w:t>
            </w:r>
            <w:proofErr w:type="spellStart"/>
            <w:r w:rsidRPr="00083A9F">
              <w:rPr>
                <w:lang w:val="en-US"/>
              </w:rPr>
              <w:t>Fd</w:t>
            </w:r>
            <w:proofErr w:type="spellEnd"/>
            <w:r w:rsidRPr="00083A9F">
              <w:rPr>
                <w:lang w:val="en-US"/>
              </w:rPr>
              <w:t xml:space="preserve"> * (</w:t>
            </w:r>
            <w:proofErr w:type="gramStart"/>
            <w:r w:rsidRPr="00083A9F">
              <w:rPr>
                <w:lang w:val="en-US"/>
              </w:rPr>
              <w:t>0:N</w:t>
            </w:r>
            <w:proofErr w:type="gramEnd"/>
            <w:r w:rsidRPr="00083A9F">
              <w:rPr>
                <w:lang w:val="en-US"/>
              </w:rPr>
              <w:t>_test-1));</w:t>
            </w:r>
          </w:p>
          <w:p w14:paraId="25243590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79278D48" w14:textId="77777777" w:rsidR="00083A9F" w:rsidRPr="00083A9F" w:rsidRDefault="00083A9F" w:rsidP="00083A9F">
            <w:pPr>
              <w:pStyle w:val="ae"/>
            </w:pPr>
            <w:r w:rsidRPr="00083A9F">
              <w:t xml:space="preserve">% Инициализация буферов через вызов функций (очистка </w:t>
            </w:r>
            <w:proofErr w:type="spellStart"/>
            <w:r w:rsidRPr="00083A9F">
              <w:t>persistent</w:t>
            </w:r>
            <w:proofErr w:type="spellEnd"/>
            <w:r w:rsidRPr="00083A9F">
              <w:t>)</w:t>
            </w:r>
          </w:p>
          <w:p w14:paraId="7D63F74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clear </w:t>
            </w:r>
            <w:proofErr w:type="spellStart"/>
            <w:r w:rsidRPr="00083A9F">
              <w:rPr>
                <w:lang w:val="en-US"/>
              </w:rPr>
              <w:t>direct_form</w:t>
            </w:r>
            <w:proofErr w:type="spellEnd"/>
            <w:r w:rsidRPr="00083A9F">
              <w:rPr>
                <w:lang w:val="en-US"/>
              </w:rPr>
              <w:t xml:space="preserve"> </w:t>
            </w:r>
            <w:proofErr w:type="spellStart"/>
            <w:r w:rsidRPr="00083A9F">
              <w:rPr>
                <w:lang w:val="en-US"/>
              </w:rPr>
              <w:t>canonical_form</w:t>
            </w:r>
            <w:proofErr w:type="spellEnd"/>
            <w:r w:rsidRPr="00083A9F">
              <w:rPr>
                <w:lang w:val="en-US"/>
              </w:rPr>
              <w:t xml:space="preserve"> </w:t>
            </w:r>
            <w:proofErr w:type="spellStart"/>
            <w:r w:rsidRPr="00083A9F">
              <w:rPr>
                <w:lang w:val="en-US"/>
              </w:rPr>
              <w:t>serial_form</w:t>
            </w:r>
            <w:proofErr w:type="spellEnd"/>
            <w:r w:rsidRPr="00083A9F">
              <w:rPr>
                <w:lang w:val="en-US"/>
              </w:rPr>
              <w:t xml:space="preserve"> </w:t>
            </w:r>
            <w:proofErr w:type="spellStart"/>
            <w:r w:rsidRPr="00083A9F">
              <w:rPr>
                <w:lang w:val="en-US"/>
              </w:rPr>
              <w:t>parallel_form</w:t>
            </w:r>
            <w:proofErr w:type="spellEnd"/>
          </w:p>
          <w:p w14:paraId="7F12E710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13374388" w14:textId="77777777" w:rsidR="00083A9F" w:rsidRPr="00083A9F" w:rsidRDefault="00083A9F" w:rsidP="00083A9F">
            <w:pPr>
              <w:pStyle w:val="ae"/>
            </w:pPr>
            <w:r w:rsidRPr="00083A9F">
              <w:t>% Вычисление реакций для всех форм</w:t>
            </w:r>
          </w:p>
          <w:p w14:paraId="4A266F7A" w14:textId="77777777" w:rsidR="00083A9F" w:rsidRPr="00083A9F" w:rsidRDefault="00083A9F" w:rsidP="00083A9F">
            <w:pPr>
              <w:pStyle w:val="ae"/>
            </w:pPr>
            <w:r w:rsidRPr="00083A9F">
              <w:t>% Прямая форма</w:t>
            </w:r>
          </w:p>
          <w:p w14:paraId="3F8F889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y_imp_dir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gramEnd"/>
            <w:r w:rsidRPr="00083A9F">
              <w:rPr>
                <w:lang w:val="en-US"/>
              </w:rPr>
              <w:t xml:space="preserve">1, </w:t>
            </w:r>
            <w:proofErr w:type="spellStart"/>
            <w:r w:rsidRPr="00083A9F">
              <w:rPr>
                <w:lang w:val="en-US"/>
              </w:rPr>
              <w:t>N_test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0076F613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lastRenderedPageBreak/>
              <w:t>y_step_dir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gramEnd"/>
            <w:r w:rsidRPr="00083A9F">
              <w:rPr>
                <w:lang w:val="en-US"/>
              </w:rPr>
              <w:t xml:space="preserve">1, </w:t>
            </w:r>
            <w:proofErr w:type="spellStart"/>
            <w:r w:rsidRPr="00083A9F">
              <w:rPr>
                <w:lang w:val="en-US"/>
              </w:rPr>
              <w:t>N_test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6ECAF0BF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y_pass_dir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gramEnd"/>
            <w:r w:rsidRPr="00083A9F">
              <w:rPr>
                <w:lang w:val="en-US"/>
              </w:rPr>
              <w:t xml:space="preserve">1, </w:t>
            </w:r>
            <w:proofErr w:type="spellStart"/>
            <w:r w:rsidRPr="00083A9F">
              <w:rPr>
                <w:lang w:val="en-US"/>
              </w:rPr>
              <w:t>N_test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7A82B1EA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y_stop_dir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gramEnd"/>
            <w:r w:rsidRPr="00083A9F">
              <w:rPr>
                <w:lang w:val="en-US"/>
              </w:rPr>
              <w:t xml:space="preserve">1, </w:t>
            </w:r>
            <w:proofErr w:type="spellStart"/>
            <w:r w:rsidRPr="00083A9F">
              <w:rPr>
                <w:lang w:val="en-US"/>
              </w:rPr>
              <w:t>N_test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02F0645C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1:N</w:t>
            </w:r>
            <w:proofErr w:type="gramEnd"/>
            <w:r w:rsidRPr="00083A9F">
              <w:rPr>
                <w:lang w:val="en-US"/>
              </w:rPr>
              <w:t>_test</w:t>
            </w:r>
          </w:p>
          <w:p w14:paraId="5B46C4C2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y_imp_dir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 = </w:t>
            </w:r>
            <w:proofErr w:type="spellStart"/>
            <w:r w:rsidRPr="00083A9F">
              <w:rPr>
                <w:lang w:val="en-US"/>
              </w:rPr>
              <w:t>direct_form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impulse_test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), b);</w:t>
            </w:r>
          </w:p>
          <w:p w14:paraId="44F72E2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>end</w:t>
            </w:r>
          </w:p>
          <w:p w14:paraId="59B3742D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clear </w:t>
            </w:r>
            <w:proofErr w:type="spellStart"/>
            <w:r w:rsidRPr="00083A9F">
              <w:rPr>
                <w:lang w:val="en-US"/>
              </w:rPr>
              <w:t>direct_form</w:t>
            </w:r>
            <w:proofErr w:type="spellEnd"/>
          </w:p>
          <w:p w14:paraId="547CB78A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1:N</w:t>
            </w:r>
            <w:proofErr w:type="gramEnd"/>
            <w:r w:rsidRPr="00083A9F">
              <w:rPr>
                <w:lang w:val="en-US"/>
              </w:rPr>
              <w:t>_test</w:t>
            </w:r>
          </w:p>
          <w:p w14:paraId="4F9A1720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y_step_dir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 = </w:t>
            </w:r>
            <w:proofErr w:type="spellStart"/>
            <w:r w:rsidRPr="00083A9F">
              <w:rPr>
                <w:lang w:val="en-US"/>
              </w:rPr>
              <w:t>direct_form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step_test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), b);</w:t>
            </w:r>
          </w:p>
          <w:p w14:paraId="65761957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>end</w:t>
            </w:r>
          </w:p>
          <w:p w14:paraId="7EB6FBF6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clear </w:t>
            </w:r>
            <w:proofErr w:type="spellStart"/>
            <w:r w:rsidRPr="00083A9F">
              <w:rPr>
                <w:lang w:val="en-US"/>
              </w:rPr>
              <w:t>direct_form</w:t>
            </w:r>
            <w:proofErr w:type="spellEnd"/>
          </w:p>
          <w:p w14:paraId="4CED1902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1:N</w:t>
            </w:r>
            <w:proofErr w:type="gramEnd"/>
            <w:r w:rsidRPr="00083A9F">
              <w:rPr>
                <w:lang w:val="en-US"/>
              </w:rPr>
              <w:t>_test</w:t>
            </w:r>
          </w:p>
          <w:p w14:paraId="3EE5395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y_pass_dir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 = </w:t>
            </w:r>
            <w:proofErr w:type="spellStart"/>
            <w:r w:rsidRPr="00083A9F">
              <w:rPr>
                <w:lang w:val="en-US"/>
              </w:rPr>
              <w:t>direct_form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sin_pass_test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), b);</w:t>
            </w:r>
          </w:p>
          <w:p w14:paraId="7AD4BF39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>end</w:t>
            </w:r>
          </w:p>
          <w:p w14:paraId="4EB8F600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clear </w:t>
            </w:r>
            <w:proofErr w:type="spellStart"/>
            <w:r w:rsidRPr="00083A9F">
              <w:rPr>
                <w:lang w:val="en-US"/>
              </w:rPr>
              <w:t>direct_form</w:t>
            </w:r>
            <w:proofErr w:type="spellEnd"/>
          </w:p>
          <w:p w14:paraId="28C2476D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1:N</w:t>
            </w:r>
            <w:proofErr w:type="gramEnd"/>
            <w:r w:rsidRPr="00083A9F">
              <w:rPr>
                <w:lang w:val="en-US"/>
              </w:rPr>
              <w:t>_test</w:t>
            </w:r>
          </w:p>
          <w:p w14:paraId="403AE9E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y_stop_dir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 = </w:t>
            </w:r>
            <w:proofErr w:type="spellStart"/>
            <w:r w:rsidRPr="00083A9F">
              <w:rPr>
                <w:lang w:val="en-US"/>
              </w:rPr>
              <w:t>direct_form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sin_stop_test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), b);</w:t>
            </w:r>
          </w:p>
          <w:p w14:paraId="2F2B28F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>end</w:t>
            </w:r>
          </w:p>
          <w:p w14:paraId="25CE74FA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7C6A62F9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% </w:t>
            </w:r>
            <w:r w:rsidRPr="00083A9F">
              <w:t>Каноническая</w:t>
            </w:r>
            <w:r w:rsidRPr="00083A9F">
              <w:rPr>
                <w:lang w:val="en-US"/>
              </w:rPr>
              <w:t xml:space="preserve"> </w:t>
            </w:r>
            <w:r w:rsidRPr="00083A9F">
              <w:t>форма</w:t>
            </w:r>
          </w:p>
          <w:p w14:paraId="1863E797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y_imp_can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gramEnd"/>
            <w:r w:rsidRPr="00083A9F">
              <w:rPr>
                <w:lang w:val="en-US"/>
              </w:rPr>
              <w:t xml:space="preserve">1, </w:t>
            </w:r>
            <w:proofErr w:type="spellStart"/>
            <w:r w:rsidRPr="00083A9F">
              <w:rPr>
                <w:lang w:val="en-US"/>
              </w:rPr>
              <w:t>N_test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4BB84C85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1:N</w:t>
            </w:r>
            <w:proofErr w:type="gramEnd"/>
            <w:r w:rsidRPr="00083A9F">
              <w:rPr>
                <w:lang w:val="en-US"/>
              </w:rPr>
              <w:t>_test</w:t>
            </w:r>
          </w:p>
          <w:p w14:paraId="785C5AC9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y_imp_can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 = </w:t>
            </w:r>
            <w:proofErr w:type="spellStart"/>
            <w:r w:rsidRPr="00083A9F">
              <w:rPr>
                <w:lang w:val="en-US"/>
              </w:rPr>
              <w:t>canonical_form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impulse_test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>), b);</w:t>
            </w:r>
          </w:p>
          <w:p w14:paraId="0A13D45F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end</w:t>
            </w:r>
            <w:proofErr w:type="spellEnd"/>
          </w:p>
          <w:p w14:paraId="35C70406" w14:textId="77777777" w:rsidR="00083A9F" w:rsidRPr="00083A9F" w:rsidRDefault="00083A9F" w:rsidP="00083A9F">
            <w:pPr>
              <w:pStyle w:val="ae"/>
            </w:pPr>
          </w:p>
          <w:p w14:paraId="2EF226E8" w14:textId="77777777" w:rsidR="00083A9F" w:rsidRPr="00083A9F" w:rsidRDefault="00083A9F" w:rsidP="00083A9F">
            <w:pPr>
              <w:pStyle w:val="ae"/>
            </w:pPr>
            <w:r w:rsidRPr="00083A9F">
              <w:t>% Последовательная форма</w:t>
            </w:r>
          </w:p>
          <w:p w14:paraId="1ACB6C1F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y_imp_ser</w:t>
            </w:r>
            <w:proofErr w:type="spellEnd"/>
            <w:r w:rsidRPr="00083A9F">
              <w:t xml:space="preserve"> = </w:t>
            </w:r>
            <w:proofErr w:type="spellStart"/>
            <w:proofErr w:type="gramStart"/>
            <w:r w:rsidRPr="00083A9F">
              <w:t>zeros</w:t>
            </w:r>
            <w:proofErr w:type="spellEnd"/>
            <w:r w:rsidRPr="00083A9F">
              <w:t>(</w:t>
            </w:r>
            <w:proofErr w:type="gramEnd"/>
            <w:r w:rsidRPr="00083A9F">
              <w:t xml:space="preserve">1, </w:t>
            </w:r>
            <w:proofErr w:type="spellStart"/>
            <w:r w:rsidRPr="00083A9F">
              <w:t>N_test</w:t>
            </w:r>
            <w:proofErr w:type="spellEnd"/>
            <w:r w:rsidRPr="00083A9F">
              <w:t>);</w:t>
            </w:r>
          </w:p>
          <w:p w14:paraId="08FFB2F0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1:N</w:t>
            </w:r>
            <w:proofErr w:type="gramEnd"/>
            <w:r w:rsidRPr="00083A9F">
              <w:rPr>
                <w:lang w:val="en-US"/>
              </w:rPr>
              <w:t>_test</w:t>
            </w:r>
          </w:p>
          <w:p w14:paraId="54805436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y_imp_ser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 = </w:t>
            </w:r>
            <w:proofErr w:type="spellStart"/>
            <w:r w:rsidRPr="00083A9F">
              <w:rPr>
                <w:lang w:val="en-US"/>
              </w:rPr>
              <w:t>serial_form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impulse_test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), </w:t>
            </w:r>
            <w:proofErr w:type="spellStart"/>
            <w:r w:rsidRPr="00083A9F">
              <w:rPr>
                <w:lang w:val="en-US"/>
              </w:rPr>
              <w:t>sos</w:t>
            </w:r>
            <w:proofErr w:type="spellEnd"/>
            <w:r w:rsidRPr="00083A9F">
              <w:rPr>
                <w:lang w:val="en-US"/>
              </w:rPr>
              <w:t>, g);</w:t>
            </w:r>
          </w:p>
          <w:p w14:paraId="5A2B903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>end</w:t>
            </w:r>
          </w:p>
          <w:p w14:paraId="54480D0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6B27D1B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% </w:t>
            </w:r>
            <w:r w:rsidRPr="00083A9F">
              <w:t>Параллельная</w:t>
            </w:r>
            <w:r w:rsidRPr="00083A9F">
              <w:rPr>
                <w:lang w:val="en-US"/>
              </w:rPr>
              <w:t xml:space="preserve"> </w:t>
            </w:r>
            <w:r w:rsidRPr="00083A9F">
              <w:t>форма</w:t>
            </w:r>
          </w:p>
          <w:p w14:paraId="71A4C745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y_imp_par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zeros(</w:t>
            </w:r>
            <w:proofErr w:type="gramEnd"/>
            <w:r w:rsidRPr="00083A9F">
              <w:rPr>
                <w:lang w:val="en-US"/>
              </w:rPr>
              <w:t xml:space="preserve">1, </w:t>
            </w:r>
            <w:proofErr w:type="spellStart"/>
            <w:r w:rsidRPr="00083A9F">
              <w:rPr>
                <w:lang w:val="en-US"/>
              </w:rPr>
              <w:t>N_test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597D9D06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for 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 = </w:t>
            </w:r>
            <w:proofErr w:type="gramStart"/>
            <w:r w:rsidRPr="00083A9F">
              <w:rPr>
                <w:lang w:val="en-US"/>
              </w:rPr>
              <w:t>1:N</w:t>
            </w:r>
            <w:proofErr w:type="gramEnd"/>
            <w:r w:rsidRPr="00083A9F">
              <w:rPr>
                <w:lang w:val="en-US"/>
              </w:rPr>
              <w:t>_test</w:t>
            </w:r>
          </w:p>
          <w:p w14:paraId="42FDCBD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    </w:t>
            </w:r>
            <w:proofErr w:type="spellStart"/>
            <w:r w:rsidRPr="00083A9F">
              <w:rPr>
                <w:lang w:val="en-US"/>
              </w:rPr>
              <w:t>y_imp_par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 = </w:t>
            </w:r>
            <w:proofErr w:type="spellStart"/>
            <w:r w:rsidRPr="00083A9F">
              <w:rPr>
                <w:lang w:val="en-US"/>
              </w:rPr>
              <w:t>parallel_form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impulse_test</w:t>
            </w:r>
            <w:proofErr w:type="spellEnd"/>
            <w:r w:rsidRPr="00083A9F">
              <w:rPr>
                <w:lang w:val="en-US"/>
              </w:rPr>
              <w:t>(</w:t>
            </w:r>
            <w:proofErr w:type="spellStart"/>
            <w:r w:rsidRPr="00083A9F">
              <w:rPr>
                <w:lang w:val="en-US"/>
              </w:rPr>
              <w:t>i</w:t>
            </w:r>
            <w:proofErr w:type="spellEnd"/>
            <w:r w:rsidRPr="00083A9F">
              <w:rPr>
                <w:lang w:val="en-US"/>
              </w:rPr>
              <w:t xml:space="preserve">), Bi, Ai, </w:t>
            </w:r>
            <w:proofErr w:type="spellStart"/>
            <w:r w:rsidRPr="00083A9F">
              <w:rPr>
                <w:lang w:val="en-US"/>
              </w:rPr>
              <w:t>k_par</w:t>
            </w:r>
            <w:proofErr w:type="spellEnd"/>
            <w:r w:rsidRPr="00083A9F">
              <w:rPr>
                <w:lang w:val="en-US"/>
              </w:rPr>
              <w:t>);</w:t>
            </w:r>
          </w:p>
          <w:p w14:paraId="1D82D194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end</w:t>
            </w:r>
            <w:proofErr w:type="spellEnd"/>
          </w:p>
          <w:p w14:paraId="3EAECAA5" w14:textId="77777777" w:rsidR="00083A9F" w:rsidRPr="00083A9F" w:rsidRDefault="00083A9F" w:rsidP="00083A9F">
            <w:pPr>
              <w:pStyle w:val="ae"/>
            </w:pPr>
          </w:p>
          <w:p w14:paraId="52A0F867" w14:textId="77777777" w:rsidR="00083A9F" w:rsidRPr="00083A9F" w:rsidRDefault="00083A9F" w:rsidP="00083A9F">
            <w:pPr>
              <w:pStyle w:val="ae"/>
            </w:pPr>
            <w:r w:rsidRPr="00083A9F">
              <w:t>% График сравнения импульсных характеристик всех форм</w:t>
            </w:r>
          </w:p>
          <w:p w14:paraId="046666C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figure(</w:t>
            </w:r>
            <w:proofErr w:type="gramEnd"/>
            <w:r w:rsidRPr="00083A9F">
              <w:rPr>
                <w:lang w:val="en-US"/>
              </w:rPr>
              <w:t>5);</w:t>
            </w:r>
          </w:p>
          <w:p w14:paraId="6782A91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subplot(</w:t>
            </w:r>
            <w:proofErr w:type="gramEnd"/>
            <w:r w:rsidRPr="00083A9F">
              <w:rPr>
                <w:lang w:val="en-US"/>
              </w:rPr>
              <w:t>2,2,1);</w:t>
            </w:r>
          </w:p>
          <w:p w14:paraId="1A9D3F9B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stem(0:N</w:t>
            </w:r>
            <w:proofErr w:type="gramEnd"/>
            <w:r w:rsidRPr="00083A9F">
              <w:rPr>
                <w:lang w:val="en-US"/>
              </w:rPr>
              <w:t xml:space="preserve">_test-1, </w:t>
            </w:r>
            <w:proofErr w:type="spellStart"/>
            <w:r w:rsidRPr="00083A9F">
              <w:rPr>
                <w:lang w:val="en-US"/>
              </w:rPr>
              <w:t>y_imp_dir</w:t>
            </w:r>
            <w:proofErr w:type="spellEnd"/>
            <w:r w:rsidRPr="00083A9F">
              <w:rPr>
                <w:lang w:val="en-US"/>
              </w:rPr>
              <w:t>, 'b', '</w:t>
            </w:r>
            <w:proofErr w:type="spellStart"/>
            <w:r w:rsidRPr="00083A9F">
              <w:rPr>
                <w:lang w:val="en-US"/>
              </w:rPr>
              <w:t>MarkerSize</w:t>
            </w:r>
            <w:proofErr w:type="spellEnd"/>
            <w:r w:rsidRPr="00083A9F">
              <w:rPr>
                <w:lang w:val="en-US"/>
              </w:rPr>
              <w:t>', 3);</w:t>
            </w:r>
          </w:p>
          <w:p w14:paraId="1D9DE0E5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grid on; </w:t>
            </w:r>
            <w:proofErr w:type="gramStart"/>
            <w:r w:rsidRPr="00083A9F">
              <w:rPr>
                <w:lang w:val="en-US"/>
              </w:rPr>
              <w:t>title(</w:t>
            </w:r>
            <w:proofErr w:type="gramEnd"/>
            <w:r w:rsidRPr="00083A9F">
              <w:rPr>
                <w:lang w:val="en-US"/>
              </w:rPr>
              <w:t>'</w:t>
            </w:r>
            <w:r w:rsidRPr="00083A9F">
              <w:t>Прямая</w:t>
            </w:r>
            <w:r w:rsidRPr="00083A9F">
              <w:rPr>
                <w:lang w:val="en-US"/>
              </w:rPr>
              <w:t xml:space="preserve"> </w:t>
            </w:r>
            <w:r w:rsidRPr="00083A9F">
              <w:t>форма</w:t>
            </w:r>
            <w:r w:rsidRPr="00083A9F">
              <w:rPr>
                <w:lang w:val="en-US"/>
              </w:rPr>
              <w:t>');</w:t>
            </w:r>
          </w:p>
          <w:p w14:paraId="4CC984E3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xlabel</w:t>
            </w:r>
            <w:proofErr w:type="spellEnd"/>
            <w:r w:rsidRPr="00083A9F">
              <w:rPr>
                <w:lang w:val="en-US"/>
              </w:rPr>
              <w:t xml:space="preserve">('n'); </w:t>
            </w:r>
            <w:proofErr w:type="spellStart"/>
            <w:r w:rsidRPr="00083A9F">
              <w:rPr>
                <w:lang w:val="en-US"/>
              </w:rPr>
              <w:t>ylabel</w:t>
            </w:r>
            <w:proofErr w:type="spellEnd"/>
            <w:r w:rsidRPr="00083A9F">
              <w:rPr>
                <w:lang w:val="en-US"/>
              </w:rPr>
              <w:t>('h(n)');</w:t>
            </w:r>
          </w:p>
          <w:p w14:paraId="69FBCE2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7C21B31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subplot(</w:t>
            </w:r>
            <w:proofErr w:type="gramEnd"/>
            <w:r w:rsidRPr="00083A9F">
              <w:rPr>
                <w:lang w:val="en-US"/>
              </w:rPr>
              <w:t>2,2,2);</w:t>
            </w:r>
          </w:p>
          <w:p w14:paraId="33E1822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stem(0:N</w:t>
            </w:r>
            <w:proofErr w:type="gramEnd"/>
            <w:r w:rsidRPr="00083A9F">
              <w:rPr>
                <w:lang w:val="en-US"/>
              </w:rPr>
              <w:t xml:space="preserve">_test-1, </w:t>
            </w:r>
            <w:proofErr w:type="spellStart"/>
            <w:r w:rsidRPr="00083A9F">
              <w:rPr>
                <w:lang w:val="en-US"/>
              </w:rPr>
              <w:t>y_imp_can</w:t>
            </w:r>
            <w:proofErr w:type="spellEnd"/>
            <w:r w:rsidRPr="00083A9F">
              <w:rPr>
                <w:lang w:val="en-US"/>
              </w:rPr>
              <w:t>, 'r', '</w:t>
            </w:r>
            <w:proofErr w:type="spellStart"/>
            <w:r w:rsidRPr="00083A9F">
              <w:rPr>
                <w:lang w:val="en-US"/>
              </w:rPr>
              <w:t>MarkerSize</w:t>
            </w:r>
            <w:proofErr w:type="spellEnd"/>
            <w:r w:rsidRPr="00083A9F">
              <w:rPr>
                <w:lang w:val="en-US"/>
              </w:rPr>
              <w:t>', 3);</w:t>
            </w:r>
          </w:p>
          <w:p w14:paraId="6D4A0C1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lastRenderedPageBreak/>
              <w:t xml:space="preserve">grid on; </w:t>
            </w:r>
            <w:proofErr w:type="gramStart"/>
            <w:r w:rsidRPr="00083A9F">
              <w:rPr>
                <w:lang w:val="en-US"/>
              </w:rPr>
              <w:t>title(</w:t>
            </w:r>
            <w:proofErr w:type="gramEnd"/>
            <w:r w:rsidRPr="00083A9F">
              <w:rPr>
                <w:lang w:val="en-US"/>
              </w:rPr>
              <w:t>'</w:t>
            </w:r>
            <w:r w:rsidRPr="00083A9F">
              <w:t>Каноническая</w:t>
            </w:r>
            <w:r w:rsidRPr="00083A9F">
              <w:rPr>
                <w:lang w:val="en-US"/>
              </w:rPr>
              <w:t xml:space="preserve"> </w:t>
            </w:r>
            <w:r w:rsidRPr="00083A9F">
              <w:t>форма</w:t>
            </w:r>
            <w:r w:rsidRPr="00083A9F">
              <w:rPr>
                <w:lang w:val="en-US"/>
              </w:rPr>
              <w:t>');</w:t>
            </w:r>
          </w:p>
          <w:p w14:paraId="4CBFDCD3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xlabel</w:t>
            </w:r>
            <w:proofErr w:type="spellEnd"/>
            <w:r w:rsidRPr="00083A9F">
              <w:rPr>
                <w:lang w:val="en-US"/>
              </w:rPr>
              <w:t xml:space="preserve">('n'); </w:t>
            </w:r>
            <w:proofErr w:type="spellStart"/>
            <w:r w:rsidRPr="00083A9F">
              <w:rPr>
                <w:lang w:val="en-US"/>
              </w:rPr>
              <w:t>ylabel</w:t>
            </w:r>
            <w:proofErr w:type="spellEnd"/>
            <w:r w:rsidRPr="00083A9F">
              <w:rPr>
                <w:lang w:val="en-US"/>
              </w:rPr>
              <w:t>('h(n)');</w:t>
            </w:r>
          </w:p>
          <w:p w14:paraId="7787634A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1FF9098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subplot(</w:t>
            </w:r>
            <w:proofErr w:type="gramEnd"/>
            <w:r w:rsidRPr="00083A9F">
              <w:rPr>
                <w:lang w:val="en-US"/>
              </w:rPr>
              <w:t>2,2,3);</w:t>
            </w:r>
          </w:p>
          <w:p w14:paraId="2FEEDBB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stem(0:N</w:t>
            </w:r>
            <w:proofErr w:type="gramEnd"/>
            <w:r w:rsidRPr="00083A9F">
              <w:rPr>
                <w:lang w:val="en-US"/>
              </w:rPr>
              <w:t xml:space="preserve">_test-1, </w:t>
            </w:r>
            <w:proofErr w:type="spellStart"/>
            <w:r w:rsidRPr="00083A9F">
              <w:rPr>
                <w:lang w:val="en-US"/>
              </w:rPr>
              <w:t>y_imp_ser</w:t>
            </w:r>
            <w:proofErr w:type="spellEnd"/>
            <w:r w:rsidRPr="00083A9F">
              <w:rPr>
                <w:lang w:val="en-US"/>
              </w:rPr>
              <w:t>, 'g', '</w:t>
            </w:r>
            <w:proofErr w:type="spellStart"/>
            <w:r w:rsidRPr="00083A9F">
              <w:rPr>
                <w:lang w:val="en-US"/>
              </w:rPr>
              <w:t>MarkerSize</w:t>
            </w:r>
            <w:proofErr w:type="spellEnd"/>
            <w:r w:rsidRPr="00083A9F">
              <w:rPr>
                <w:lang w:val="en-US"/>
              </w:rPr>
              <w:t>', 3);</w:t>
            </w:r>
          </w:p>
          <w:p w14:paraId="796F5E8E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grid</w:t>
            </w:r>
            <w:proofErr w:type="spellEnd"/>
            <w:r w:rsidRPr="00083A9F">
              <w:t xml:space="preserve"> </w:t>
            </w:r>
            <w:proofErr w:type="spellStart"/>
            <w:r w:rsidRPr="00083A9F">
              <w:t>on</w:t>
            </w:r>
            <w:proofErr w:type="spellEnd"/>
            <w:r w:rsidRPr="00083A9F">
              <w:t xml:space="preserve">; </w:t>
            </w:r>
            <w:proofErr w:type="spellStart"/>
            <w:proofErr w:type="gramStart"/>
            <w:r w:rsidRPr="00083A9F">
              <w:t>title</w:t>
            </w:r>
            <w:proofErr w:type="spellEnd"/>
            <w:r w:rsidRPr="00083A9F">
              <w:t>(</w:t>
            </w:r>
            <w:proofErr w:type="gramEnd"/>
            <w:r w:rsidRPr="00083A9F">
              <w:t>'Последовательная форма');</w:t>
            </w:r>
          </w:p>
          <w:p w14:paraId="408B697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xlabel</w:t>
            </w:r>
            <w:proofErr w:type="spellEnd"/>
            <w:r w:rsidRPr="00083A9F">
              <w:rPr>
                <w:lang w:val="en-US"/>
              </w:rPr>
              <w:t xml:space="preserve">('n'); </w:t>
            </w:r>
            <w:proofErr w:type="spellStart"/>
            <w:r w:rsidRPr="00083A9F">
              <w:rPr>
                <w:lang w:val="en-US"/>
              </w:rPr>
              <w:t>ylabel</w:t>
            </w:r>
            <w:proofErr w:type="spellEnd"/>
            <w:r w:rsidRPr="00083A9F">
              <w:rPr>
                <w:lang w:val="en-US"/>
              </w:rPr>
              <w:t>('h(n)');</w:t>
            </w:r>
          </w:p>
          <w:p w14:paraId="3F58F7A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5320C4B0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subplot(</w:t>
            </w:r>
            <w:proofErr w:type="gramEnd"/>
            <w:r w:rsidRPr="00083A9F">
              <w:rPr>
                <w:lang w:val="en-US"/>
              </w:rPr>
              <w:t>2,2,4);</w:t>
            </w:r>
          </w:p>
          <w:p w14:paraId="2B266EAD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stem(0:N</w:t>
            </w:r>
            <w:proofErr w:type="gramEnd"/>
            <w:r w:rsidRPr="00083A9F">
              <w:rPr>
                <w:lang w:val="en-US"/>
              </w:rPr>
              <w:t xml:space="preserve">_test-1, </w:t>
            </w:r>
            <w:proofErr w:type="spellStart"/>
            <w:r w:rsidRPr="00083A9F">
              <w:rPr>
                <w:lang w:val="en-US"/>
              </w:rPr>
              <w:t>y_imp_par</w:t>
            </w:r>
            <w:proofErr w:type="spellEnd"/>
            <w:r w:rsidRPr="00083A9F">
              <w:rPr>
                <w:lang w:val="en-US"/>
              </w:rPr>
              <w:t>, 'm', '</w:t>
            </w:r>
            <w:proofErr w:type="spellStart"/>
            <w:r w:rsidRPr="00083A9F">
              <w:rPr>
                <w:lang w:val="en-US"/>
              </w:rPr>
              <w:t>MarkerSize</w:t>
            </w:r>
            <w:proofErr w:type="spellEnd"/>
            <w:r w:rsidRPr="00083A9F">
              <w:rPr>
                <w:lang w:val="en-US"/>
              </w:rPr>
              <w:t>', 3);</w:t>
            </w:r>
          </w:p>
          <w:p w14:paraId="7C70BB69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r w:rsidRPr="00083A9F">
              <w:rPr>
                <w:lang w:val="en-US"/>
              </w:rPr>
              <w:t xml:space="preserve">grid on; </w:t>
            </w:r>
            <w:proofErr w:type="gramStart"/>
            <w:r w:rsidRPr="00083A9F">
              <w:rPr>
                <w:lang w:val="en-US"/>
              </w:rPr>
              <w:t>title(</w:t>
            </w:r>
            <w:proofErr w:type="gramEnd"/>
            <w:r w:rsidRPr="00083A9F">
              <w:rPr>
                <w:lang w:val="en-US"/>
              </w:rPr>
              <w:t>'</w:t>
            </w:r>
            <w:r w:rsidRPr="00083A9F">
              <w:t>Параллельная</w:t>
            </w:r>
            <w:r w:rsidRPr="00083A9F">
              <w:rPr>
                <w:lang w:val="en-US"/>
              </w:rPr>
              <w:t xml:space="preserve"> </w:t>
            </w:r>
            <w:r w:rsidRPr="00083A9F">
              <w:t>форма</w:t>
            </w:r>
            <w:r w:rsidRPr="00083A9F">
              <w:rPr>
                <w:lang w:val="en-US"/>
              </w:rPr>
              <w:t>');</w:t>
            </w:r>
          </w:p>
          <w:p w14:paraId="0BD29FD0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xlabel</w:t>
            </w:r>
            <w:proofErr w:type="spellEnd"/>
            <w:r w:rsidRPr="00083A9F">
              <w:rPr>
                <w:lang w:val="en-US"/>
              </w:rPr>
              <w:t xml:space="preserve">('n'); </w:t>
            </w:r>
            <w:proofErr w:type="spellStart"/>
            <w:r w:rsidRPr="00083A9F">
              <w:rPr>
                <w:lang w:val="en-US"/>
              </w:rPr>
              <w:t>ylabel</w:t>
            </w:r>
            <w:proofErr w:type="spellEnd"/>
            <w:r w:rsidRPr="00083A9F">
              <w:rPr>
                <w:lang w:val="en-US"/>
              </w:rPr>
              <w:t>('h(n)');</w:t>
            </w:r>
          </w:p>
          <w:p w14:paraId="2A499AFF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64CBF776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sgtitle</w:t>
            </w:r>
            <w:proofErr w:type="spellEnd"/>
            <w:r w:rsidRPr="00083A9F">
              <w:t>(</w:t>
            </w:r>
            <w:proofErr w:type="gramEnd"/>
            <w:r w:rsidRPr="00083A9F">
              <w:t>'Сравнение импульсных характеристик (реакция на единичный импульс)');</w:t>
            </w:r>
          </w:p>
          <w:p w14:paraId="7FE14700" w14:textId="77777777" w:rsidR="00083A9F" w:rsidRPr="00083A9F" w:rsidRDefault="00083A9F" w:rsidP="00083A9F">
            <w:pPr>
              <w:pStyle w:val="ae"/>
            </w:pPr>
          </w:p>
          <w:p w14:paraId="006DC2BD" w14:textId="77777777" w:rsidR="00083A9F" w:rsidRPr="00083A9F" w:rsidRDefault="00083A9F" w:rsidP="00083A9F">
            <w:pPr>
              <w:pStyle w:val="ae"/>
            </w:pPr>
            <w:r w:rsidRPr="00083A9F">
              <w:t>% График реакции на ступенчатый сигнал (прямая форма)</w:t>
            </w:r>
          </w:p>
          <w:p w14:paraId="0DD48A5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figure(</w:t>
            </w:r>
            <w:proofErr w:type="gramEnd"/>
            <w:r w:rsidRPr="00083A9F">
              <w:rPr>
                <w:lang w:val="en-US"/>
              </w:rPr>
              <w:t>6);</w:t>
            </w:r>
          </w:p>
          <w:p w14:paraId="2DCB7ECD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stairs(0:N</w:t>
            </w:r>
            <w:proofErr w:type="gramEnd"/>
            <w:r w:rsidRPr="00083A9F">
              <w:rPr>
                <w:lang w:val="en-US"/>
              </w:rPr>
              <w:t xml:space="preserve">_test-1, </w:t>
            </w:r>
            <w:proofErr w:type="spellStart"/>
            <w:r w:rsidRPr="00083A9F">
              <w:rPr>
                <w:lang w:val="en-US"/>
              </w:rPr>
              <w:t>y_step_dir</w:t>
            </w:r>
            <w:proofErr w:type="spellEnd"/>
            <w:r w:rsidRPr="00083A9F">
              <w:rPr>
                <w:lang w:val="en-US"/>
              </w:rPr>
              <w:t>, 'b', '</w:t>
            </w:r>
            <w:proofErr w:type="spellStart"/>
            <w:r w:rsidRPr="00083A9F">
              <w:rPr>
                <w:lang w:val="en-US"/>
              </w:rPr>
              <w:t>LineWidth</w:t>
            </w:r>
            <w:proofErr w:type="spellEnd"/>
            <w:r w:rsidRPr="00083A9F">
              <w:rPr>
                <w:lang w:val="en-US"/>
              </w:rPr>
              <w:t>', 1.5);</w:t>
            </w:r>
          </w:p>
          <w:p w14:paraId="72CC4BFC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grid</w:t>
            </w:r>
            <w:proofErr w:type="spellEnd"/>
            <w:r w:rsidRPr="00083A9F">
              <w:t xml:space="preserve"> </w:t>
            </w:r>
            <w:proofErr w:type="spellStart"/>
            <w:r w:rsidRPr="00083A9F">
              <w:t>on</w:t>
            </w:r>
            <w:proofErr w:type="spellEnd"/>
            <w:r w:rsidRPr="00083A9F">
              <w:t>;</w:t>
            </w:r>
          </w:p>
          <w:p w14:paraId="228BEC03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title</w:t>
            </w:r>
            <w:proofErr w:type="spellEnd"/>
            <w:r w:rsidRPr="00083A9F">
              <w:t>(</w:t>
            </w:r>
            <w:proofErr w:type="gramEnd"/>
            <w:r w:rsidRPr="00083A9F">
              <w:t>'Реакция на единичный ступенчатый сигнал (прямая форма)');</w:t>
            </w:r>
          </w:p>
          <w:p w14:paraId="6CE9E8B5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spellStart"/>
            <w:r w:rsidRPr="00083A9F">
              <w:rPr>
                <w:lang w:val="en-US"/>
              </w:rPr>
              <w:t>xlabel</w:t>
            </w:r>
            <w:proofErr w:type="spellEnd"/>
            <w:r w:rsidRPr="00083A9F">
              <w:rPr>
                <w:lang w:val="en-US"/>
              </w:rPr>
              <w:t xml:space="preserve">('n'); </w:t>
            </w:r>
            <w:proofErr w:type="spellStart"/>
            <w:r w:rsidRPr="00083A9F">
              <w:rPr>
                <w:lang w:val="en-US"/>
              </w:rPr>
              <w:t>ylabel</w:t>
            </w:r>
            <w:proofErr w:type="spellEnd"/>
            <w:r w:rsidRPr="00083A9F">
              <w:rPr>
                <w:lang w:val="en-US"/>
              </w:rPr>
              <w:t>('s(n)');</w:t>
            </w:r>
          </w:p>
          <w:p w14:paraId="64915BB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</w:p>
          <w:p w14:paraId="377968C2" w14:textId="77777777" w:rsidR="00083A9F" w:rsidRPr="00083A9F" w:rsidRDefault="00083A9F" w:rsidP="00083A9F">
            <w:pPr>
              <w:pStyle w:val="ae"/>
            </w:pPr>
            <w:r w:rsidRPr="00083A9F">
              <w:t>% График реакции на синусоиду в полосе пропускания (прямая форма)</w:t>
            </w:r>
          </w:p>
          <w:p w14:paraId="47B4A10F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figure(</w:t>
            </w:r>
            <w:proofErr w:type="gramEnd"/>
            <w:r w:rsidRPr="00083A9F">
              <w:rPr>
                <w:lang w:val="en-US"/>
              </w:rPr>
              <w:t>7);</w:t>
            </w:r>
          </w:p>
          <w:p w14:paraId="77939A55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subplot(</w:t>
            </w:r>
            <w:proofErr w:type="gramEnd"/>
            <w:r w:rsidRPr="00083A9F">
              <w:rPr>
                <w:lang w:val="en-US"/>
              </w:rPr>
              <w:t>2,1,1);</w:t>
            </w:r>
          </w:p>
          <w:p w14:paraId="74949F91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plot(0:N</w:t>
            </w:r>
            <w:proofErr w:type="gramEnd"/>
            <w:r w:rsidRPr="00083A9F">
              <w:rPr>
                <w:lang w:val="en-US"/>
              </w:rPr>
              <w:t xml:space="preserve">_test-1, </w:t>
            </w:r>
            <w:proofErr w:type="spellStart"/>
            <w:r w:rsidRPr="00083A9F">
              <w:rPr>
                <w:lang w:val="en-US"/>
              </w:rPr>
              <w:t>sin_pass_test</w:t>
            </w:r>
            <w:proofErr w:type="spellEnd"/>
            <w:r w:rsidRPr="00083A9F">
              <w:rPr>
                <w:lang w:val="en-US"/>
              </w:rPr>
              <w:t xml:space="preserve">, 'b', </w:t>
            </w:r>
            <w:proofErr w:type="gramStart"/>
            <w:r w:rsidRPr="00083A9F">
              <w:rPr>
                <w:lang w:val="en-US"/>
              </w:rPr>
              <w:t>0:N</w:t>
            </w:r>
            <w:proofErr w:type="gramEnd"/>
            <w:r w:rsidRPr="00083A9F">
              <w:rPr>
                <w:lang w:val="en-US"/>
              </w:rPr>
              <w:t xml:space="preserve">_test-1, </w:t>
            </w:r>
            <w:proofErr w:type="spellStart"/>
            <w:r w:rsidRPr="00083A9F">
              <w:rPr>
                <w:lang w:val="en-US"/>
              </w:rPr>
              <w:t>y_pass_dir</w:t>
            </w:r>
            <w:proofErr w:type="spellEnd"/>
            <w:r w:rsidRPr="00083A9F">
              <w:rPr>
                <w:lang w:val="en-US"/>
              </w:rPr>
              <w:t>, 'r', '</w:t>
            </w:r>
            <w:proofErr w:type="spellStart"/>
            <w:r w:rsidRPr="00083A9F">
              <w:rPr>
                <w:lang w:val="en-US"/>
              </w:rPr>
              <w:t>LineWidth</w:t>
            </w:r>
            <w:proofErr w:type="spellEnd"/>
            <w:r w:rsidRPr="00083A9F">
              <w:rPr>
                <w:lang w:val="en-US"/>
              </w:rPr>
              <w:t>', 1);</w:t>
            </w:r>
          </w:p>
          <w:p w14:paraId="04BA8513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grid</w:t>
            </w:r>
            <w:proofErr w:type="spellEnd"/>
            <w:r w:rsidRPr="00083A9F">
              <w:t xml:space="preserve"> </w:t>
            </w:r>
            <w:proofErr w:type="spellStart"/>
            <w:r w:rsidRPr="00083A9F">
              <w:t>on</w:t>
            </w:r>
            <w:proofErr w:type="spellEnd"/>
            <w:r w:rsidRPr="00083A9F">
              <w:t>;</w:t>
            </w:r>
          </w:p>
          <w:p w14:paraId="028FE613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title</w:t>
            </w:r>
            <w:proofErr w:type="spellEnd"/>
            <w:r w:rsidRPr="00083A9F">
              <w:t>(</w:t>
            </w:r>
            <w:proofErr w:type="gramEnd"/>
            <w:r w:rsidRPr="00083A9F">
              <w:t>'Реакция на синусоиду в ПОЛОСЕ ПРОПУСКАНИЯ (500 Гц) - прямая форма');</w:t>
            </w:r>
          </w:p>
          <w:p w14:paraId="657A14E8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xlabel</w:t>
            </w:r>
            <w:proofErr w:type="spellEnd"/>
            <w:r w:rsidRPr="00083A9F">
              <w:t xml:space="preserve">('n'); </w:t>
            </w:r>
            <w:proofErr w:type="spellStart"/>
            <w:r w:rsidRPr="00083A9F">
              <w:t>ylabel</w:t>
            </w:r>
            <w:proofErr w:type="spellEnd"/>
            <w:r w:rsidRPr="00083A9F">
              <w:t>('Амплитуда');</w:t>
            </w:r>
          </w:p>
          <w:p w14:paraId="1780F65B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legend</w:t>
            </w:r>
            <w:proofErr w:type="spellEnd"/>
            <w:r w:rsidRPr="00083A9F">
              <w:t>(</w:t>
            </w:r>
            <w:proofErr w:type="gramEnd"/>
            <w:r w:rsidRPr="00083A9F">
              <w:t>'Вход', 'Выход');</w:t>
            </w:r>
          </w:p>
          <w:p w14:paraId="4977C505" w14:textId="77777777" w:rsidR="00083A9F" w:rsidRPr="00083A9F" w:rsidRDefault="00083A9F" w:rsidP="00083A9F">
            <w:pPr>
              <w:pStyle w:val="ae"/>
            </w:pPr>
          </w:p>
          <w:p w14:paraId="12CE20FE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subplot(</w:t>
            </w:r>
            <w:proofErr w:type="gramEnd"/>
            <w:r w:rsidRPr="00083A9F">
              <w:rPr>
                <w:lang w:val="en-US"/>
              </w:rPr>
              <w:t>2,1,2);</w:t>
            </w:r>
          </w:p>
          <w:p w14:paraId="08D47164" w14:textId="77777777" w:rsidR="00083A9F" w:rsidRPr="00083A9F" w:rsidRDefault="00083A9F" w:rsidP="00083A9F">
            <w:pPr>
              <w:pStyle w:val="ae"/>
              <w:rPr>
                <w:lang w:val="en-US"/>
              </w:rPr>
            </w:pPr>
            <w:proofErr w:type="gramStart"/>
            <w:r w:rsidRPr="00083A9F">
              <w:rPr>
                <w:lang w:val="en-US"/>
              </w:rPr>
              <w:t>plot(0:N</w:t>
            </w:r>
            <w:proofErr w:type="gramEnd"/>
            <w:r w:rsidRPr="00083A9F">
              <w:rPr>
                <w:lang w:val="en-US"/>
              </w:rPr>
              <w:t xml:space="preserve">_test-1, </w:t>
            </w:r>
            <w:proofErr w:type="spellStart"/>
            <w:r w:rsidRPr="00083A9F">
              <w:rPr>
                <w:lang w:val="en-US"/>
              </w:rPr>
              <w:t>sin_stop_test</w:t>
            </w:r>
            <w:proofErr w:type="spellEnd"/>
            <w:r w:rsidRPr="00083A9F">
              <w:rPr>
                <w:lang w:val="en-US"/>
              </w:rPr>
              <w:t xml:space="preserve">, 'b', </w:t>
            </w:r>
            <w:proofErr w:type="gramStart"/>
            <w:r w:rsidRPr="00083A9F">
              <w:rPr>
                <w:lang w:val="en-US"/>
              </w:rPr>
              <w:t>0:N</w:t>
            </w:r>
            <w:proofErr w:type="gramEnd"/>
            <w:r w:rsidRPr="00083A9F">
              <w:rPr>
                <w:lang w:val="en-US"/>
              </w:rPr>
              <w:t xml:space="preserve">_test-1, </w:t>
            </w:r>
            <w:proofErr w:type="spellStart"/>
            <w:r w:rsidRPr="00083A9F">
              <w:rPr>
                <w:lang w:val="en-US"/>
              </w:rPr>
              <w:t>y_stop_dir</w:t>
            </w:r>
            <w:proofErr w:type="spellEnd"/>
            <w:r w:rsidRPr="00083A9F">
              <w:rPr>
                <w:lang w:val="en-US"/>
              </w:rPr>
              <w:t>, 'r', '</w:t>
            </w:r>
            <w:proofErr w:type="spellStart"/>
            <w:r w:rsidRPr="00083A9F">
              <w:rPr>
                <w:lang w:val="en-US"/>
              </w:rPr>
              <w:t>LineWidth</w:t>
            </w:r>
            <w:proofErr w:type="spellEnd"/>
            <w:r w:rsidRPr="00083A9F">
              <w:rPr>
                <w:lang w:val="en-US"/>
              </w:rPr>
              <w:t>', 1);</w:t>
            </w:r>
          </w:p>
          <w:p w14:paraId="590EB6E2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grid</w:t>
            </w:r>
            <w:proofErr w:type="spellEnd"/>
            <w:r w:rsidRPr="00083A9F">
              <w:t xml:space="preserve"> </w:t>
            </w:r>
            <w:proofErr w:type="spellStart"/>
            <w:r w:rsidRPr="00083A9F">
              <w:t>on</w:t>
            </w:r>
            <w:proofErr w:type="spellEnd"/>
            <w:r w:rsidRPr="00083A9F">
              <w:t>;</w:t>
            </w:r>
          </w:p>
          <w:p w14:paraId="248AE6BA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title</w:t>
            </w:r>
            <w:proofErr w:type="spellEnd"/>
            <w:r w:rsidRPr="00083A9F">
              <w:t>(</w:t>
            </w:r>
            <w:proofErr w:type="gramEnd"/>
            <w:r w:rsidRPr="00083A9F">
              <w:t>'Реакция на синусоиду в ПОЛОСЕ НЕПРОПУСКАНИЯ (800 Гц) - прямая форма');</w:t>
            </w:r>
          </w:p>
          <w:p w14:paraId="7FC23340" w14:textId="77777777" w:rsidR="00083A9F" w:rsidRPr="00083A9F" w:rsidRDefault="00083A9F" w:rsidP="00083A9F">
            <w:pPr>
              <w:pStyle w:val="ae"/>
            </w:pPr>
            <w:proofErr w:type="spellStart"/>
            <w:r w:rsidRPr="00083A9F">
              <w:t>xlabel</w:t>
            </w:r>
            <w:proofErr w:type="spellEnd"/>
            <w:r w:rsidRPr="00083A9F">
              <w:t xml:space="preserve">('n'); </w:t>
            </w:r>
            <w:proofErr w:type="spellStart"/>
            <w:r w:rsidRPr="00083A9F">
              <w:t>ylabel</w:t>
            </w:r>
            <w:proofErr w:type="spellEnd"/>
            <w:r w:rsidRPr="00083A9F">
              <w:t>('Амплитуда');</w:t>
            </w:r>
          </w:p>
          <w:p w14:paraId="58351B9B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legend</w:t>
            </w:r>
            <w:proofErr w:type="spellEnd"/>
            <w:r w:rsidRPr="00083A9F">
              <w:t>(</w:t>
            </w:r>
            <w:proofErr w:type="gramEnd"/>
            <w:r w:rsidRPr="00083A9F">
              <w:t>'Вход', 'Выход');</w:t>
            </w:r>
          </w:p>
          <w:p w14:paraId="0870DECE" w14:textId="77777777" w:rsidR="00083A9F" w:rsidRPr="00083A9F" w:rsidRDefault="00083A9F" w:rsidP="00083A9F">
            <w:pPr>
              <w:pStyle w:val="ae"/>
            </w:pPr>
          </w:p>
          <w:p w14:paraId="6D2041FA" w14:textId="77777777" w:rsidR="00083A9F" w:rsidRPr="00083A9F" w:rsidRDefault="00083A9F" w:rsidP="00083A9F">
            <w:pPr>
              <w:pStyle w:val="ae"/>
            </w:pPr>
            <w:r w:rsidRPr="00083A9F">
              <w:t>% Вывод расхождений между формами</w:t>
            </w:r>
          </w:p>
          <w:p w14:paraId="098FF60E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fprintf</w:t>
            </w:r>
            <w:proofErr w:type="spellEnd"/>
            <w:r w:rsidRPr="00083A9F">
              <w:t>(</w:t>
            </w:r>
            <w:proofErr w:type="gramEnd"/>
            <w:r w:rsidRPr="00083A9F">
              <w:t>'\n=== Расхождения между формами реализации ===\n');</w:t>
            </w:r>
          </w:p>
          <w:p w14:paraId="72DF2FA7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lastRenderedPageBreak/>
              <w:t>fprintf</w:t>
            </w:r>
            <w:proofErr w:type="spellEnd"/>
            <w:r w:rsidRPr="00083A9F">
              <w:t>(</w:t>
            </w:r>
            <w:proofErr w:type="gramEnd"/>
            <w:r w:rsidRPr="00083A9F">
              <w:t xml:space="preserve">'Прямая </w:t>
            </w:r>
            <w:proofErr w:type="spellStart"/>
            <w:r w:rsidRPr="00083A9F">
              <w:t>vs</w:t>
            </w:r>
            <w:proofErr w:type="spellEnd"/>
            <w:r w:rsidRPr="00083A9F">
              <w:t xml:space="preserve"> Каноническая: </w:t>
            </w:r>
            <w:proofErr w:type="spellStart"/>
            <w:r w:rsidRPr="00083A9F">
              <w:t>max</w:t>
            </w:r>
            <w:proofErr w:type="spellEnd"/>
            <w:r w:rsidRPr="00083A9F">
              <w:t xml:space="preserve"> = %e\n', </w:t>
            </w:r>
            <w:proofErr w:type="spellStart"/>
            <w:proofErr w:type="gramStart"/>
            <w:r w:rsidRPr="00083A9F">
              <w:t>max</w:t>
            </w:r>
            <w:proofErr w:type="spellEnd"/>
            <w:r w:rsidRPr="00083A9F">
              <w:t>(</w:t>
            </w:r>
            <w:proofErr w:type="spellStart"/>
            <w:r w:rsidRPr="00083A9F">
              <w:t>abs</w:t>
            </w:r>
            <w:proofErr w:type="spellEnd"/>
            <w:r w:rsidRPr="00083A9F">
              <w:t>(</w:t>
            </w:r>
            <w:proofErr w:type="spellStart"/>
            <w:proofErr w:type="gramEnd"/>
            <w:r w:rsidRPr="00083A9F">
              <w:t>y_imp_dir</w:t>
            </w:r>
            <w:proofErr w:type="spellEnd"/>
            <w:r w:rsidRPr="00083A9F">
              <w:t xml:space="preserve"> - </w:t>
            </w:r>
            <w:proofErr w:type="spellStart"/>
            <w:r w:rsidRPr="00083A9F">
              <w:t>y_imp_can</w:t>
            </w:r>
            <w:proofErr w:type="spellEnd"/>
            <w:r w:rsidRPr="00083A9F">
              <w:t>)));</w:t>
            </w:r>
          </w:p>
          <w:p w14:paraId="77341F30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fprintf</w:t>
            </w:r>
            <w:proofErr w:type="spellEnd"/>
            <w:r w:rsidRPr="00083A9F">
              <w:t>(</w:t>
            </w:r>
            <w:proofErr w:type="gramEnd"/>
            <w:r w:rsidRPr="00083A9F">
              <w:t xml:space="preserve">'Прямая </w:t>
            </w:r>
            <w:proofErr w:type="spellStart"/>
            <w:r w:rsidRPr="00083A9F">
              <w:t>vs</w:t>
            </w:r>
            <w:proofErr w:type="spellEnd"/>
            <w:r w:rsidRPr="00083A9F">
              <w:t xml:space="preserve"> Последовательная: </w:t>
            </w:r>
            <w:proofErr w:type="spellStart"/>
            <w:r w:rsidRPr="00083A9F">
              <w:t>max</w:t>
            </w:r>
            <w:proofErr w:type="spellEnd"/>
            <w:r w:rsidRPr="00083A9F">
              <w:t xml:space="preserve"> = %e\n', </w:t>
            </w:r>
            <w:proofErr w:type="spellStart"/>
            <w:proofErr w:type="gramStart"/>
            <w:r w:rsidRPr="00083A9F">
              <w:t>max</w:t>
            </w:r>
            <w:proofErr w:type="spellEnd"/>
            <w:r w:rsidRPr="00083A9F">
              <w:t>(</w:t>
            </w:r>
            <w:proofErr w:type="spellStart"/>
            <w:r w:rsidRPr="00083A9F">
              <w:t>abs</w:t>
            </w:r>
            <w:proofErr w:type="spellEnd"/>
            <w:r w:rsidRPr="00083A9F">
              <w:t>(</w:t>
            </w:r>
            <w:proofErr w:type="spellStart"/>
            <w:proofErr w:type="gramEnd"/>
            <w:r w:rsidRPr="00083A9F">
              <w:t>y_imp_dir</w:t>
            </w:r>
            <w:proofErr w:type="spellEnd"/>
            <w:r w:rsidRPr="00083A9F">
              <w:t xml:space="preserve"> - </w:t>
            </w:r>
            <w:proofErr w:type="spellStart"/>
            <w:r w:rsidRPr="00083A9F">
              <w:t>y_imp_ser</w:t>
            </w:r>
            <w:proofErr w:type="spellEnd"/>
            <w:r w:rsidRPr="00083A9F">
              <w:t>)));</w:t>
            </w:r>
          </w:p>
          <w:p w14:paraId="259D68A7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fprintf</w:t>
            </w:r>
            <w:proofErr w:type="spellEnd"/>
            <w:r w:rsidRPr="00083A9F">
              <w:t>(</w:t>
            </w:r>
            <w:proofErr w:type="gramEnd"/>
            <w:r w:rsidRPr="00083A9F">
              <w:t xml:space="preserve">'Прямая </w:t>
            </w:r>
            <w:proofErr w:type="spellStart"/>
            <w:r w:rsidRPr="00083A9F">
              <w:t>vs</w:t>
            </w:r>
            <w:proofErr w:type="spellEnd"/>
            <w:r w:rsidRPr="00083A9F">
              <w:t xml:space="preserve"> Параллельная: </w:t>
            </w:r>
            <w:proofErr w:type="spellStart"/>
            <w:r w:rsidRPr="00083A9F">
              <w:t>max</w:t>
            </w:r>
            <w:proofErr w:type="spellEnd"/>
            <w:r w:rsidRPr="00083A9F">
              <w:t xml:space="preserve"> = %e\n', </w:t>
            </w:r>
            <w:proofErr w:type="spellStart"/>
            <w:proofErr w:type="gramStart"/>
            <w:r w:rsidRPr="00083A9F">
              <w:t>max</w:t>
            </w:r>
            <w:proofErr w:type="spellEnd"/>
            <w:r w:rsidRPr="00083A9F">
              <w:t>(</w:t>
            </w:r>
            <w:proofErr w:type="spellStart"/>
            <w:r w:rsidRPr="00083A9F">
              <w:t>abs</w:t>
            </w:r>
            <w:proofErr w:type="spellEnd"/>
            <w:r w:rsidRPr="00083A9F">
              <w:t>(</w:t>
            </w:r>
            <w:proofErr w:type="spellStart"/>
            <w:proofErr w:type="gramEnd"/>
            <w:r w:rsidRPr="00083A9F">
              <w:t>y_imp_dir</w:t>
            </w:r>
            <w:proofErr w:type="spellEnd"/>
            <w:r w:rsidRPr="00083A9F">
              <w:t xml:space="preserve"> - </w:t>
            </w:r>
            <w:proofErr w:type="spellStart"/>
            <w:r w:rsidRPr="00083A9F">
              <w:t>y_imp_par</w:t>
            </w:r>
            <w:proofErr w:type="spellEnd"/>
            <w:r w:rsidRPr="00083A9F">
              <w:t>)));</w:t>
            </w:r>
          </w:p>
          <w:p w14:paraId="22C49E05" w14:textId="77777777" w:rsidR="00083A9F" w:rsidRPr="00083A9F" w:rsidRDefault="00083A9F" w:rsidP="00083A9F">
            <w:pPr>
              <w:pStyle w:val="ae"/>
            </w:pPr>
          </w:p>
          <w:p w14:paraId="6BEEE700" w14:textId="77777777" w:rsidR="00083A9F" w:rsidRPr="00083A9F" w:rsidRDefault="00083A9F" w:rsidP="00083A9F">
            <w:pPr>
              <w:pStyle w:val="ae"/>
            </w:pPr>
            <w:proofErr w:type="spellStart"/>
            <w:proofErr w:type="gramStart"/>
            <w:r w:rsidRPr="00083A9F">
              <w:t>disp</w:t>
            </w:r>
            <w:proofErr w:type="spellEnd"/>
            <w:r w:rsidRPr="00083A9F">
              <w:t>(</w:t>
            </w:r>
            <w:proofErr w:type="gramEnd"/>
            <w:r w:rsidRPr="00083A9F">
              <w:t>'Программа успешно выполнена.');</w:t>
            </w:r>
          </w:p>
          <w:p w14:paraId="53A0D622" w14:textId="3DF7A34D" w:rsidR="00F85D9D" w:rsidRDefault="00F85D9D" w:rsidP="00F85D9D">
            <w:pPr>
              <w:pStyle w:val="ae"/>
            </w:pPr>
          </w:p>
        </w:tc>
      </w:tr>
    </w:tbl>
    <w:p w14:paraId="40EF7143" w14:textId="77777777" w:rsidR="006800BF" w:rsidRDefault="006800BF" w:rsidP="00083A9F"/>
    <w:p w14:paraId="6578FA51" w14:textId="41DD8953" w:rsidR="00083A9F" w:rsidRDefault="00083A9F" w:rsidP="00083A9F">
      <w:r w:rsidRPr="00083A9F">
        <w:drawing>
          <wp:inline distT="0" distB="0" distL="0" distR="0" wp14:anchorId="6AEA0B64" wp14:editId="5D1E731F">
            <wp:extent cx="6645910" cy="5478780"/>
            <wp:effectExtent l="0" t="0" r="2540" b="7620"/>
            <wp:docPr id="89363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39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4DA2" w14:textId="08708228" w:rsidR="00083A9F" w:rsidRDefault="00083A9F" w:rsidP="00083A9F">
      <w:r w:rsidRPr="00083A9F">
        <w:lastRenderedPageBreak/>
        <w:drawing>
          <wp:inline distT="0" distB="0" distL="0" distR="0" wp14:anchorId="5F3DDF45" wp14:editId="5A747CD6">
            <wp:extent cx="6645910" cy="5403850"/>
            <wp:effectExtent l="0" t="0" r="2540" b="6350"/>
            <wp:docPr id="1659785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85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BA42" w14:textId="7FDA1E78" w:rsidR="000E2CE0" w:rsidRDefault="000E2CE0" w:rsidP="000E2CE0">
      <w:pPr>
        <w:jc w:val="center"/>
        <w:rPr>
          <w:b/>
          <w:bCs/>
        </w:rPr>
      </w:pPr>
      <w:r w:rsidRPr="000E2CE0">
        <w:rPr>
          <w:b/>
          <w:bCs/>
        </w:rPr>
        <w:t>Анализ динамического диапазона коэффициентов фильтра в различных формах</w:t>
      </w:r>
    </w:p>
    <w:p w14:paraId="5AC88446" w14:textId="77777777" w:rsidR="000E2CE0" w:rsidRPr="000E2CE0" w:rsidRDefault="000E2CE0" w:rsidP="000E2CE0"/>
    <w:p w14:paraId="3BA66A51" w14:textId="77777777" w:rsidR="000E2CE0" w:rsidRPr="000E2CE0" w:rsidRDefault="000E2CE0" w:rsidP="000E2CE0">
      <w:pPr>
        <w:rPr>
          <w:b/>
          <w:bCs/>
        </w:rPr>
      </w:pPr>
      <w:r w:rsidRPr="000E2CE0">
        <w:rPr>
          <w:b/>
          <w:bCs/>
        </w:rPr>
        <w:t>Сравнение БИХ- и КИХ-фильтров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4"/>
        <w:gridCol w:w="2763"/>
        <w:gridCol w:w="3714"/>
        <w:gridCol w:w="3495"/>
      </w:tblGrid>
      <w:tr w:rsidR="000E2CE0" w:rsidRPr="000E2CE0" w14:paraId="49504CF7" w14:textId="77777777" w:rsidTr="000E2CE0">
        <w:tc>
          <w:tcPr>
            <w:tcW w:w="0" w:type="auto"/>
            <w:hideMark/>
          </w:tcPr>
          <w:p w14:paraId="7A4981E2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№</w:t>
            </w:r>
          </w:p>
        </w:tc>
        <w:tc>
          <w:tcPr>
            <w:tcW w:w="0" w:type="auto"/>
            <w:hideMark/>
          </w:tcPr>
          <w:p w14:paraId="7108C0D9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Параметр</w:t>
            </w:r>
          </w:p>
        </w:tc>
        <w:tc>
          <w:tcPr>
            <w:tcW w:w="0" w:type="auto"/>
            <w:hideMark/>
          </w:tcPr>
          <w:p w14:paraId="77DB2782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БИХ-фильтр</w:t>
            </w:r>
          </w:p>
        </w:tc>
        <w:tc>
          <w:tcPr>
            <w:tcW w:w="0" w:type="auto"/>
            <w:hideMark/>
          </w:tcPr>
          <w:p w14:paraId="2D87AEF9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КИХ-фильтр</w:t>
            </w:r>
          </w:p>
        </w:tc>
      </w:tr>
      <w:tr w:rsidR="000E2CE0" w:rsidRPr="000E2CE0" w14:paraId="0C1B3D3F" w14:textId="77777777" w:rsidTr="000E2CE0">
        <w:tc>
          <w:tcPr>
            <w:tcW w:w="0" w:type="auto"/>
            <w:hideMark/>
          </w:tcPr>
          <w:p w14:paraId="28A576A6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1.</w:t>
            </w:r>
          </w:p>
        </w:tc>
        <w:tc>
          <w:tcPr>
            <w:tcW w:w="0" w:type="auto"/>
            <w:hideMark/>
          </w:tcPr>
          <w:p w14:paraId="6EC58CC1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Разностное уравнение</w:t>
            </w:r>
          </w:p>
        </w:tc>
        <w:tc>
          <w:tcPr>
            <w:tcW w:w="0" w:type="auto"/>
            <w:hideMark/>
          </w:tcPr>
          <w:p w14:paraId="2BB5A8C6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y(n) = Σ bᵢ·x(n-i) - Σ aᵢ·y(n-i) (есть обратные связи)</w:t>
            </w:r>
          </w:p>
        </w:tc>
        <w:tc>
          <w:tcPr>
            <w:tcW w:w="0" w:type="auto"/>
            <w:hideMark/>
          </w:tcPr>
          <w:p w14:paraId="731873B1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y(n) = Σ bᵢ·x(n-i) (нет обратных связей)</w:t>
            </w:r>
          </w:p>
        </w:tc>
      </w:tr>
      <w:tr w:rsidR="000E2CE0" w:rsidRPr="000E2CE0" w14:paraId="3CCE6979" w14:textId="77777777" w:rsidTr="000E2CE0">
        <w:tc>
          <w:tcPr>
            <w:tcW w:w="0" w:type="auto"/>
            <w:hideMark/>
          </w:tcPr>
          <w:p w14:paraId="0C095BC1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2.</w:t>
            </w:r>
          </w:p>
        </w:tc>
        <w:tc>
          <w:tcPr>
            <w:tcW w:w="0" w:type="auto"/>
            <w:hideMark/>
          </w:tcPr>
          <w:p w14:paraId="5E11A1A0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Передаточная функция</w:t>
            </w:r>
          </w:p>
        </w:tc>
        <w:tc>
          <w:tcPr>
            <w:tcW w:w="0" w:type="auto"/>
            <w:hideMark/>
          </w:tcPr>
          <w:p w14:paraId="65725EE6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 xml:space="preserve">H(z) = (b₀ + b₁z⁻¹ + ... + </w:t>
            </w:r>
            <w:proofErr w:type="spellStart"/>
            <w:r w:rsidRPr="000E2CE0">
              <w:t>bₘz</w:t>
            </w:r>
            <w:proofErr w:type="spellEnd"/>
            <w:r w:rsidRPr="000E2CE0">
              <w:t xml:space="preserve">⁻ᵐ) / (1 + a₁z⁻¹ + ... + </w:t>
            </w:r>
            <w:proofErr w:type="spellStart"/>
            <w:r w:rsidRPr="000E2CE0">
              <w:t>aₙz</w:t>
            </w:r>
            <w:proofErr w:type="spellEnd"/>
            <w:r w:rsidRPr="000E2CE0">
              <w:t>⁻ⁿ) (есть полюсы)</w:t>
            </w:r>
          </w:p>
        </w:tc>
        <w:tc>
          <w:tcPr>
            <w:tcW w:w="0" w:type="auto"/>
            <w:hideMark/>
          </w:tcPr>
          <w:p w14:paraId="6FAF8D58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 xml:space="preserve">H(z) = b₀ + b₁z⁻¹ + ... + </w:t>
            </w:r>
            <w:proofErr w:type="spellStart"/>
            <w:r w:rsidRPr="000E2CE0">
              <w:t>bₙz</w:t>
            </w:r>
            <w:proofErr w:type="spellEnd"/>
            <w:r w:rsidRPr="000E2CE0">
              <w:t>⁻ⁿ (только нули)</w:t>
            </w:r>
          </w:p>
        </w:tc>
      </w:tr>
      <w:tr w:rsidR="000E2CE0" w:rsidRPr="000E2CE0" w14:paraId="0DD185BD" w14:textId="77777777" w:rsidTr="000E2CE0">
        <w:tc>
          <w:tcPr>
            <w:tcW w:w="0" w:type="auto"/>
            <w:hideMark/>
          </w:tcPr>
          <w:p w14:paraId="55B10E36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3.</w:t>
            </w:r>
          </w:p>
        </w:tc>
        <w:tc>
          <w:tcPr>
            <w:tcW w:w="0" w:type="auto"/>
            <w:hideMark/>
          </w:tcPr>
          <w:p w14:paraId="047B23DC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Импульсная характеристика</w:t>
            </w:r>
          </w:p>
        </w:tc>
        <w:tc>
          <w:tcPr>
            <w:tcW w:w="0" w:type="auto"/>
            <w:hideMark/>
          </w:tcPr>
          <w:p w14:paraId="031B542A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Бесконечная (теоретически не затухает до нуля)</w:t>
            </w:r>
          </w:p>
        </w:tc>
        <w:tc>
          <w:tcPr>
            <w:tcW w:w="0" w:type="auto"/>
            <w:hideMark/>
          </w:tcPr>
          <w:p w14:paraId="4A788D4C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 xml:space="preserve">Конечная (обрывается через N </w:t>
            </w:r>
            <w:proofErr w:type="spellStart"/>
            <w:r w:rsidRPr="000E2CE0">
              <w:t>отсчетов</w:t>
            </w:r>
            <w:proofErr w:type="spellEnd"/>
            <w:r w:rsidRPr="000E2CE0">
              <w:t>)</w:t>
            </w:r>
          </w:p>
        </w:tc>
      </w:tr>
      <w:tr w:rsidR="000E2CE0" w:rsidRPr="000E2CE0" w14:paraId="54CCA8AA" w14:textId="77777777" w:rsidTr="000E2CE0">
        <w:tc>
          <w:tcPr>
            <w:tcW w:w="0" w:type="auto"/>
            <w:hideMark/>
          </w:tcPr>
          <w:p w14:paraId="3A046812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4.</w:t>
            </w:r>
          </w:p>
        </w:tc>
        <w:tc>
          <w:tcPr>
            <w:tcW w:w="0" w:type="auto"/>
            <w:hideMark/>
          </w:tcPr>
          <w:p w14:paraId="56194E28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Линейность ФЧХ</w:t>
            </w:r>
          </w:p>
        </w:tc>
        <w:tc>
          <w:tcPr>
            <w:tcW w:w="0" w:type="auto"/>
            <w:hideMark/>
          </w:tcPr>
          <w:p w14:paraId="23D849A5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Нелинейная ФЧХ (требуется специальная коррекция)</w:t>
            </w:r>
          </w:p>
        </w:tc>
        <w:tc>
          <w:tcPr>
            <w:tcW w:w="0" w:type="auto"/>
            <w:hideMark/>
          </w:tcPr>
          <w:p w14:paraId="3B8E151C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 xml:space="preserve">Можно обеспечить строго линейную ФЧХ </w:t>
            </w:r>
            <w:r w:rsidRPr="000E2CE0">
              <w:lastRenderedPageBreak/>
              <w:t>(симметрия коэффициентов)</w:t>
            </w:r>
          </w:p>
        </w:tc>
      </w:tr>
      <w:tr w:rsidR="000E2CE0" w:rsidRPr="000E2CE0" w14:paraId="21C52C36" w14:textId="77777777" w:rsidTr="000E2CE0">
        <w:tc>
          <w:tcPr>
            <w:tcW w:w="0" w:type="auto"/>
            <w:hideMark/>
          </w:tcPr>
          <w:p w14:paraId="4A6F6543" w14:textId="77777777" w:rsidR="000E2CE0" w:rsidRPr="000E2CE0" w:rsidRDefault="000E2CE0" w:rsidP="000E2CE0">
            <w:pPr>
              <w:spacing w:after="160" w:line="278" w:lineRule="auto"/>
            </w:pPr>
            <w:r w:rsidRPr="000E2CE0">
              <w:lastRenderedPageBreak/>
              <w:t>5.</w:t>
            </w:r>
          </w:p>
        </w:tc>
        <w:tc>
          <w:tcPr>
            <w:tcW w:w="0" w:type="auto"/>
            <w:hideMark/>
          </w:tcPr>
          <w:p w14:paraId="2E8C9D92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Устойчивость</w:t>
            </w:r>
          </w:p>
        </w:tc>
        <w:tc>
          <w:tcPr>
            <w:tcW w:w="0" w:type="auto"/>
            <w:hideMark/>
          </w:tcPr>
          <w:p w14:paraId="6385C8E5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Не всегда устойчив (требуется проверка: все полюсы внутри единичного круга)</w:t>
            </w:r>
          </w:p>
        </w:tc>
        <w:tc>
          <w:tcPr>
            <w:tcW w:w="0" w:type="auto"/>
            <w:hideMark/>
          </w:tcPr>
          <w:p w14:paraId="1E78F7BF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Абсолютно устойчив (все полюсы в нуле)</w:t>
            </w:r>
          </w:p>
        </w:tc>
      </w:tr>
      <w:tr w:rsidR="000E2CE0" w:rsidRPr="000E2CE0" w14:paraId="69F8CFA7" w14:textId="77777777" w:rsidTr="000E2CE0">
        <w:tc>
          <w:tcPr>
            <w:tcW w:w="0" w:type="auto"/>
            <w:hideMark/>
          </w:tcPr>
          <w:p w14:paraId="243DD495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6.</w:t>
            </w:r>
          </w:p>
        </w:tc>
        <w:tc>
          <w:tcPr>
            <w:tcW w:w="0" w:type="auto"/>
            <w:hideMark/>
          </w:tcPr>
          <w:p w14:paraId="73111E1C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Порядок фильтра</w:t>
            </w:r>
          </w:p>
        </w:tc>
        <w:tc>
          <w:tcPr>
            <w:tcW w:w="0" w:type="auto"/>
            <w:hideMark/>
          </w:tcPr>
          <w:p w14:paraId="72BD0B09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Ниже для тех же требований к АЧХ</w:t>
            </w:r>
          </w:p>
        </w:tc>
        <w:tc>
          <w:tcPr>
            <w:tcW w:w="0" w:type="auto"/>
            <w:hideMark/>
          </w:tcPr>
          <w:p w14:paraId="595D43A4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Выше (в 5-10 раз) для тех же требований</w:t>
            </w:r>
          </w:p>
        </w:tc>
      </w:tr>
      <w:tr w:rsidR="000E2CE0" w:rsidRPr="000E2CE0" w14:paraId="409353C5" w14:textId="77777777" w:rsidTr="000E2CE0">
        <w:tc>
          <w:tcPr>
            <w:tcW w:w="0" w:type="auto"/>
            <w:hideMark/>
          </w:tcPr>
          <w:p w14:paraId="09433B26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7.</w:t>
            </w:r>
          </w:p>
        </w:tc>
        <w:tc>
          <w:tcPr>
            <w:tcW w:w="0" w:type="auto"/>
            <w:hideMark/>
          </w:tcPr>
          <w:p w14:paraId="7340CF7B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Методы проектирования</w:t>
            </w:r>
          </w:p>
        </w:tc>
        <w:tc>
          <w:tcPr>
            <w:tcW w:w="0" w:type="auto"/>
            <w:hideMark/>
          </w:tcPr>
          <w:p w14:paraId="1864A81C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Билинейное преобразование аналогового прототипа (</w:t>
            </w:r>
            <w:proofErr w:type="spellStart"/>
            <w:r w:rsidRPr="000E2CE0">
              <w:t>Баттерворт</w:t>
            </w:r>
            <w:proofErr w:type="spellEnd"/>
            <w:r w:rsidRPr="000E2CE0">
              <w:t xml:space="preserve">, </w:t>
            </w:r>
            <w:proofErr w:type="spellStart"/>
            <w:r w:rsidRPr="000E2CE0">
              <w:t>Чебышев</w:t>
            </w:r>
            <w:proofErr w:type="spellEnd"/>
            <w:r w:rsidRPr="000E2CE0">
              <w:t>, эллиптический)</w:t>
            </w:r>
          </w:p>
        </w:tc>
        <w:tc>
          <w:tcPr>
            <w:tcW w:w="0" w:type="auto"/>
            <w:hideMark/>
          </w:tcPr>
          <w:p w14:paraId="6891E88D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 xml:space="preserve">Оконные функции, метод Паркса-Макклеллана (оптимальный, </w:t>
            </w:r>
            <w:proofErr w:type="spellStart"/>
            <w:r w:rsidRPr="000E2CE0">
              <w:t>равноволновой</w:t>
            </w:r>
            <w:proofErr w:type="spellEnd"/>
            <w:r w:rsidRPr="000E2CE0">
              <w:t>)</w:t>
            </w:r>
          </w:p>
        </w:tc>
      </w:tr>
      <w:tr w:rsidR="000E2CE0" w:rsidRPr="000E2CE0" w14:paraId="00E512F5" w14:textId="77777777" w:rsidTr="000E2CE0">
        <w:tc>
          <w:tcPr>
            <w:tcW w:w="0" w:type="auto"/>
            <w:hideMark/>
          </w:tcPr>
          <w:p w14:paraId="6F0191A4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8.</w:t>
            </w:r>
          </w:p>
        </w:tc>
        <w:tc>
          <w:tcPr>
            <w:tcW w:w="0" w:type="auto"/>
            <w:hideMark/>
          </w:tcPr>
          <w:p w14:paraId="2A3D420E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Реализация на ограниченной разрядной сетке</w:t>
            </w:r>
          </w:p>
        </w:tc>
        <w:tc>
          <w:tcPr>
            <w:tcW w:w="0" w:type="auto"/>
            <w:hideMark/>
          </w:tcPr>
          <w:p w14:paraId="0B1BE822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Проблемы с устойчивостью, накопление шумов квантования</w:t>
            </w:r>
          </w:p>
        </w:tc>
        <w:tc>
          <w:tcPr>
            <w:tcW w:w="0" w:type="auto"/>
            <w:hideMark/>
          </w:tcPr>
          <w:p w14:paraId="48A51A0C" w14:textId="77777777" w:rsidR="000E2CE0" w:rsidRPr="000E2CE0" w:rsidRDefault="000E2CE0" w:rsidP="000E2CE0">
            <w:pPr>
              <w:spacing w:after="160" w:line="278" w:lineRule="auto"/>
            </w:pPr>
            <w:r w:rsidRPr="000E2CE0">
              <w:t>Проще, ошибки квантования не приводят к нестабильности</w:t>
            </w:r>
          </w:p>
        </w:tc>
      </w:tr>
    </w:tbl>
    <w:p w14:paraId="455FA48C" w14:textId="77777777" w:rsidR="000E2CE0" w:rsidRDefault="000E2CE0" w:rsidP="000E2CE0">
      <w:pPr>
        <w:rPr>
          <w:b/>
          <w:bCs/>
        </w:rPr>
      </w:pPr>
    </w:p>
    <w:p w14:paraId="125E3F93" w14:textId="6BFB8DDC" w:rsidR="000E2CE0" w:rsidRPr="000E2CE0" w:rsidRDefault="000E2CE0" w:rsidP="000E2CE0">
      <w:pPr>
        <w:rPr>
          <w:b/>
          <w:bCs/>
        </w:rPr>
      </w:pPr>
      <w:r w:rsidRPr="000E2CE0">
        <w:rPr>
          <w:b/>
          <w:bCs/>
        </w:rPr>
        <w:t>Ответы на вопросы</w:t>
      </w:r>
    </w:p>
    <w:p w14:paraId="44B9AA04" w14:textId="77777777" w:rsidR="000E2CE0" w:rsidRPr="000E2CE0" w:rsidRDefault="000E2CE0" w:rsidP="000E2CE0">
      <w:pPr>
        <w:rPr>
          <w:b/>
          <w:bCs/>
        </w:rPr>
      </w:pPr>
      <w:r w:rsidRPr="000E2CE0">
        <w:rPr>
          <w:b/>
          <w:bCs/>
        </w:rPr>
        <w:t xml:space="preserve">1. АЧХ идеального фильтра. Переход к реальной АЧХ. Параметры </w:t>
      </w:r>
      <w:proofErr w:type="spellStart"/>
      <w:r w:rsidRPr="000E2CE0">
        <w:rPr>
          <w:b/>
          <w:bCs/>
        </w:rPr>
        <w:t>fd</w:t>
      </w:r>
      <w:proofErr w:type="spellEnd"/>
      <w:r w:rsidRPr="000E2CE0">
        <w:rPr>
          <w:b/>
          <w:bCs/>
        </w:rPr>
        <w:t xml:space="preserve">, </w:t>
      </w:r>
      <w:proofErr w:type="spellStart"/>
      <w:r w:rsidRPr="000E2CE0">
        <w:rPr>
          <w:b/>
          <w:bCs/>
        </w:rPr>
        <w:t>fp</w:t>
      </w:r>
      <w:proofErr w:type="spellEnd"/>
      <w:r w:rsidRPr="000E2CE0">
        <w:rPr>
          <w:b/>
          <w:bCs/>
        </w:rPr>
        <w:t xml:space="preserve">, </w:t>
      </w:r>
      <w:proofErr w:type="spellStart"/>
      <w:r w:rsidRPr="000E2CE0">
        <w:rPr>
          <w:b/>
          <w:bCs/>
        </w:rPr>
        <w:t>fs</w:t>
      </w:r>
      <w:proofErr w:type="spellEnd"/>
      <w:r w:rsidRPr="000E2CE0">
        <w:rPr>
          <w:b/>
          <w:bCs/>
        </w:rPr>
        <w:t xml:space="preserve">, </w:t>
      </w:r>
      <w:proofErr w:type="spellStart"/>
      <w:r w:rsidRPr="000E2CE0">
        <w:rPr>
          <w:b/>
          <w:bCs/>
        </w:rPr>
        <w:t>rp</w:t>
      </w:r>
      <w:proofErr w:type="spellEnd"/>
      <w:r w:rsidRPr="000E2CE0">
        <w:rPr>
          <w:b/>
          <w:bCs/>
        </w:rPr>
        <w:t xml:space="preserve">, </w:t>
      </w:r>
      <w:proofErr w:type="spellStart"/>
      <w:r w:rsidRPr="000E2CE0">
        <w:rPr>
          <w:b/>
          <w:bCs/>
        </w:rPr>
        <w:t>rs</w:t>
      </w:r>
      <w:proofErr w:type="spellEnd"/>
      <w:r w:rsidRPr="000E2CE0">
        <w:rPr>
          <w:b/>
          <w:bCs/>
        </w:rPr>
        <w:t>.</w:t>
      </w:r>
    </w:p>
    <w:p w14:paraId="21BC3D76" w14:textId="77777777" w:rsidR="000E2CE0" w:rsidRPr="000E2CE0" w:rsidRDefault="000E2CE0" w:rsidP="000E2CE0">
      <w:r w:rsidRPr="000E2CE0">
        <w:rPr>
          <w:b/>
          <w:bCs/>
        </w:rPr>
        <w:t>Идеальный фильтр</w:t>
      </w:r>
      <w:r w:rsidRPr="000E2CE0">
        <w:t xml:space="preserve"> — имеет прямоугольную АЧХ с бесконечно крутым переходом. Физически нереализуем (импульсная характеристика бесконечна и </w:t>
      </w:r>
      <w:proofErr w:type="spellStart"/>
      <w:r w:rsidRPr="000E2CE0">
        <w:t>некаузальна</w:t>
      </w:r>
      <w:proofErr w:type="spellEnd"/>
      <w:r w:rsidRPr="000E2CE0">
        <w:t>).</w:t>
      </w:r>
    </w:p>
    <w:p w14:paraId="4D8EA1D2" w14:textId="77777777" w:rsidR="000E2CE0" w:rsidRPr="000E2CE0" w:rsidRDefault="000E2CE0" w:rsidP="000E2CE0">
      <w:r w:rsidRPr="000E2CE0">
        <w:rPr>
          <w:b/>
          <w:bCs/>
        </w:rPr>
        <w:t>Реальный фильтр</w:t>
      </w:r>
      <w:r w:rsidRPr="000E2CE0">
        <w:t> — имеет переходную полосу конечной ширины и допускает пульсации в полосах пропускания и задерживания.</w:t>
      </w:r>
    </w:p>
    <w:p w14:paraId="73E2D9D7" w14:textId="77777777" w:rsidR="000E2CE0" w:rsidRPr="000E2CE0" w:rsidRDefault="000E2CE0" w:rsidP="000E2CE0">
      <w:r w:rsidRPr="000E2CE0">
        <w:rPr>
          <w:b/>
          <w:bCs/>
        </w:rPr>
        <w:t>Параметры:</w:t>
      </w:r>
    </w:p>
    <w:p w14:paraId="60CC042A" w14:textId="77777777" w:rsidR="000E2CE0" w:rsidRPr="000E2CE0" w:rsidRDefault="000E2CE0" w:rsidP="000E2CE0">
      <w:pPr>
        <w:numPr>
          <w:ilvl w:val="0"/>
          <w:numId w:val="3"/>
        </w:numPr>
      </w:pPr>
      <w:proofErr w:type="spellStart"/>
      <w:r w:rsidRPr="000E2CE0">
        <w:t>fd</w:t>
      </w:r>
      <w:proofErr w:type="spellEnd"/>
      <w:r w:rsidRPr="000E2CE0">
        <w:t> — частота дискретизации</w:t>
      </w:r>
    </w:p>
    <w:p w14:paraId="0DC8B13A" w14:textId="77777777" w:rsidR="000E2CE0" w:rsidRPr="000E2CE0" w:rsidRDefault="000E2CE0" w:rsidP="000E2CE0">
      <w:pPr>
        <w:numPr>
          <w:ilvl w:val="0"/>
          <w:numId w:val="3"/>
        </w:numPr>
      </w:pPr>
      <w:proofErr w:type="spellStart"/>
      <w:r w:rsidRPr="000E2CE0">
        <w:t>fp</w:t>
      </w:r>
      <w:proofErr w:type="spellEnd"/>
      <w:r w:rsidRPr="000E2CE0">
        <w:t> — граничная частота полосы пропускания</w:t>
      </w:r>
    </w:p>
    <w:p w14:paraId="6743BC1C" w14:textId="77777777" w:rsidR="000E2CE0" w:rsidRPr="000E2CE0" w:rsidRDefault="000E2CE0" w:rsidP="000E2CE0">
      <w:pPr>
        <w:numPr>
          <w:ilvl w:val="0"/>
          <w:numId w:val="3"/>
        </w:numPr>
      </w:pPr>
      <w:proofErr w:type="spellStart"/>
      <w:r w:rsidRPr="000E2CE0">
        <w:t>fs</w:t>
      </w:r>
      <w:proofErr w:type="spellEnd"/>
      <w:r w:rsidRPr="000E2CE0">
        <w:t> — граничная частота полосы задерживания</w:t>
      </w:r>
    </w:p>
    <w:p w14:paraId="2C94674C" w14:textId="77777777" w:rsidR="000E2CE0" w:rsidRPr="000E2CE0" w:rsidRDefault="000E2CE0" w:rsidP="000E2CE0">
      <w:pPr>
        <w:numPr>
          <w:ilvl w:val="0"/>
          <w:numId w:val="3"/>
        </w:numPr>
      </w:pPr>
      <w:proofErr w:type="spellStart"/>
      <w:r w:rsidRPr="000E2CE0">
        <w:t>rp</w:t>
      </w:r>
      <w:proofErr w:type="spellEnd"/>
      <w:r w:rsidRPr="000E2CE0">
        <w:t> — неравномерность в полосе пропускания (дБ)</w:t>
      </w:r>
    </w:p>
    <w:p w14:paraId="544BA261" w14:textId="77777777" w:rsidR="000E2CE0" w:rsidRPr="000E2CE0" w:rsidRDefault="000E2CE0" w:rsidP="000E2CE0">
      <w:pPr>
        <w:numPr>
          <w:ilvl w:val="0"/>
          <w:numId w:val="3"/>
        </w:numPr>
      </w:pPr>
      <w:proofErr w:type="spellStart"/>
      <w:r w:rsidRPr="000E2CE0">
        <w:t>rs</w:t>
      </w:r>
      <w:proofErr w:type="spellEnd"/>
      <w:r w:rsidRPr="000E2CE0">
        <w:t> — затухание в полосе задерживания (дБ)</w:t>
      </w:r>
    </w:p>
    <w:p w14:paraId="74A13FEC" w14:textId="77777777" w:rsidR="000E2CE0" w:rsidRPr="000E2CE0" w:rsidRDefault="000E2CE0" w:rsidP="000E2CE0">
      <w:pPr>
        <w:rPr>
          <w:b/>
          <w:bCs/>
        </w:rPr>
      </w:pPr>
      <w:r w:rsidRPr="000E2CE0">
        <w:rPr>
          <w:b/>
          <w:bCs/>
        </w:rPr>
        <w:t>2. Математическое определение и физический смысл</w:t>
      </w:r>
    </w:p>
    <w:p w14:paraId="691E3505" w14:textId="77777777" w:rsidR="000E2CE0" w:rsidRPr="000E2CE0" w:rsidRDefault="000E2CE0" w:rsidP="000E2CE0">
      <w:r w:rsidRPr="000E2CE0">
        <w:rPr>
          <w:b/>
          <w:bCs/>
        </w:rPr>
        <w:t>АЧХ (Амплитудно-частотная характеристика):</w:t>
      </w:r>
    </w:p>
    <w:p w14:paraId="46E4FD6C" w14:textId="77777777" w:rsidR="000E2CE0" w:rsidRPr="000E2CE0" w:rsidRDefault="000E2CE0" w:rsidP="000E2CE0">
      <w:pPr>
        <w:numPr>
          <w:ilvl w:val="0"/>
          <w:numId w:val="4"/>
        </w:numPr>
      </w:pPr>
      <w:r w:rsidRPr="000E2CE0">
        <w:t>Определение: A(ω) = |H(e^(</w:t>
      </w:r>
      <w:proofErr w:type="spellStart"/>
      <w:r w:rsidRPr="000E2CE0">
        <w:t>jω</w:t>
      </w:r>
      <w:proofErr w:type="spellEnd"/>
      <w:proofErr w:type="gramStart"/>
      <w:r w:rsidRPr="000E2CE0">
        <w:t>))|</w:t>
      </w:r>
      <w:proofErr w:type="gramEnd"/>
    </w:p>
    <w:p w14:paraId="59DAF4B2" w14:textId="77777777" w:rsidR="000E2CE0" w:rsidRPr="000E2CE0" w:rsidRDefault="000E2CE0" w:rsidP="000E2CE0">
      <w:pPr>
        <w:numPr>
          <w:ilvl w:val="0"/>
          <w:numId w:val="4"/>
        </w:numPr>
      </w:pPr>
      <w:r w:rsidRPr="000E2CE0">
        <w:t>Смысл: показывает, во сколько раз фильтр изменяет амплитуду гармонического сигнала на частоте ω</w:t>
      </w:r>
    </w:p>
    <w:p w14:paraId="3FEA300C" w14:textId="77777777" w:rsidR="000E2CE0" w:rsidRPr="000E2CE0" w:rsidRDefault="000E2CE0" w:rsidP="000E2CE0">
      <w:r w:rsidRPr="000E2CE0">
        <w:rPr>
          <w:b/>
          <w:bCs/>
        </w:rPr>
        <w:lastRenderedPageBreak/>
        <w:t>ФЧХ (</w:t>
      </w:r>
      <w:proofErr w:type="spellStart"/>
      <w:r w:rsidRPr="000E2CE0">
        <w:rPr>
          <w:b/>
          <w:bCs/>
        </w:rPr>
        <w:t>Фазо</w:t>
      </w:r>
      <w:proofErr w:type="spellEnd"/>
      <w:r w:rsidRPr="000E2CE0">
        <w:rPr>
          <w:b/>
          <w:bCs/>
        </w:rPr>
        <w:t>-частотная характеристика):</w:t>
      </w:r>
    </w:p>
    <w:p w14:paraId="16421EF8" w14:textId="77777777" w:rsidR="000E2CE0" w:rsidRPr="000E2CE0" w:rsidRDefault="000E2CE0" w:rsidP="000E2CE0">
      <w:pPr>
        <w:numPr>
          <w:ilvl w:val="0"/>
          <w:numId w:val="5"/>
        </w:numPr>
      </w:pPr>
      <w:r w:rsidRPr="000E2CE0">
        <w:t xml:space="preserve">Определение: φ(ω) = </w:t>
      </w:r>
      <w:proofErr w:type="spellStart"/>
      <w:r w:rsidRPr="000E2CE0">
        <w:t>arg</w:t>
      </w:r>
      <w:proofErr w:type="spellEnd"/>
      <w:r w:rsidRPr="000E2CE0">
        <w:t>(H(e^(</w:t>
      </w:r>
      <w:proofErr w:type="spellStart"/>
      <w:r w:rsidRPr="000E2CE0">
        <w:t>jω</w:t>
      </w:r>
      <w:proofErr w:type="spellEnd"/>
      <w:r w:rsidRPr="000E2CE0">
        <w:t>)))</w:t>
      </w:r>
    </w:p>
    <w:p w14:paraId="01AAC512" w14:textId="77777777" w:rsidR="000E2CE0" w:rsidRPr="000E2CE0" w:rsidRDefault="000E2CE0" w:rsidP="000E2CE0">
      <w:pPr>
        <w:numPr>
          <w:ilvl w:val="0"/>
          <w:numId w:val="5"/>
        </w:numPr>
      </w:pPr>
      <w:r w:rsidRPr="000E2CE0">
        <w:t>Смысл: показывает, какой фазовый сдвиг вносит фильтр на частоте ω</w:t>
      </w:r>
    </w:p>
    <w:p w14:paraId="0F570721" w14:textId="77777777" w:rsidR="000E2CE0" w:rsidRPr="000E2CE0" w:rsidRDefault="000E2CE0" w:rsidP="000E2CE0">
      <w:r w:rsidRPr="000E2CE0">
        <w:rPr>
          <w:b/>
          <w:bCs/>
        </w:rPr>
        <w:t>Импульсная характеристика:</w:t>
      </w:r>
    </w:p>
    <w:p w14:paraId="18B92A53" w14:textId="77777777" w:rsidR="000E2CE0" w:rsidRPr="000E2CE0" w:rsidRDefault="000E2CE0" w:rsidP="000E2CE0">
      <w:pPr>
        <w:numPr>
          <w:ilvl w:val="0"/>
          <w:numId w:val="6"/>
        </w:numPr>
      </w:pPr>
      <w:r w:rsidRPr="000E2CE0">
        <w:t>Определение: h(n) — реакция системы на единичный импульс δ(n)</w:t>
      </w:r>
    </w:p>
    <w:p w14:paraId="12997883" w14:textId="77777777" w:rsidR="000E2CE0" w:rsidRPr="000E2CE0" w:rsidRDefault="000E2CE0" w:rsidP="000E2CE0">
      <w:pPr>
        <w:numPr>
          <w:ilvl w:val="0"/>
          <w:numId w:val="6"/>
        </w:numPr>
      </w:pPr>
      <w:r w:rsidRPr="000E2CE0">
        <w:t>Смысл: полностью описывает линейную систему во временной области</w:t>
      </w:r>
    </w:p>
    <w:p w14:paraId="24B10292" w14:textId="77777777" w:rsidR="000E2CE0" w:rsidRPr="000E2CE0" w:rsidRDefault="000E2CE0" w:rsidP="000E2CE0">
      <w:r w:rsidRPr="000E2CE0">
        <w:rPr>
          <w:b/>
          <w:bCs/>
        </w:rPr>
        <w:t>Временная характеристика (переходная):</w:t>
      </w:r>
    </w:p>
    <w:p w14:paraId="35BC71BB" w14:textId="77777777" w:rsidR="000E2CE0" w:rsidRPr="000E2CE0" w:rsidRDefault="000E2CE0" w:rsidP="000E2CE0">
      <w:pPr>
        <w:numPr>
          <w:ilvl w:val="0"/>
          <w:numId w:val="7"/>
        </w:numPr>
      </w:pPr>
      <w:r w:rsidRPr="000E2CE0">
        <w:t>Определение: s(n) — реакция системы на единичный ступенчатый сигнал u(n)</w:t>
      </w:r>
    </w:p>
    <w:p w14:paraId="1963F2D8" w14:textId="77777777" w:rsidR="000E2CE0" w:rsidRPr="000E2CE0" w:rsidRDefault="000E2CE0" w:rsidP="000E2CE0">
      <w:pPr>
        <w:numPr>
          <w:ilvl w:val="0"/>
          <w:numId w:val="7"/>
        </w:numPr>
      </w:pPr>
      <w:r w:rsidRPr="000E2CE0">
        <w:t>Смысл: s(n) = Σ_{k=</w:t>
      </w:r>
      <w:proofErr w:type="gramStart"/>
      <w:r w:rsidRPr="000E2CE0">
        <w:t>0}^</w:t>
      </w:r>
      <w:proofErr w:type="gramEnd"/>
      <w:r w:rsidRPr="000E2CE0">
        <w:t>{n} h(k)</w:t>
      </w:r>
    </w:p>
    <w:p w14:paraId="2A680F21" w14:textId="77777777" w:rsidR="000E2CE0" w:rsidRPr="000E2CE0" w:rsidRDefault="000E2CE0" w:rsidP="000E2CE0">
      <w:pPr>
        <w:rPr>
          <w:b/>
          <w:bCs/>
        </w:rPr>
      </w:pPr>
      <w:r w:rsidRPr="000E2CE0">
        <w:rPr>
          <w:b/>
          <w:bCs/>
        </w:rPr>
        <w:t>4. Особенности различных форм реализации цифровых фильтров</w:t>
      </w:r>
    </w:p>
    <w:p w14:paraId="7519237A" w14:textId="77777777" w:rsidR="000E2CE0" w:rsidRPr="000E2CE0" w:rsidRDefault="000E2CE0" w:rsidP="000E2CE0">
      <w:r w:rsidRPr="000E2CE0">
        <w:rPr>
          <w:b/>
          <w:bCs/>
        </w:rPr>
        <w:t>Прямая форма:</w:t>
      </w:r>
    </w:p>
    <w:p w14:paraId="6072EBE4" w14:textId="77777777" w:rsidR="000E2CE0" w:rsidRPr="000E2CE0" w:rsidRDefault="000E2CE0" w:rsidP="000E2CE0">
      <w:pPr>
        <w:numPr>
          <w:ilvl w:val="0"/>
          <w:numId w:val="8"/>
        </w:numPr>
      </w:pPr>
      <w:r w:rsidRPr="000E2CE0">
        <w:t>Достоинства: простота, непосредственная связь с разностным уравнением</w:t>
      </w:r>
    </w:p>
    <w:p w14:paraId="33D06B50" w14:textId="77777777" w:rsidR="000E2CE0" w:rsidRPr="000E2CE0" w:rsidRDefault="000E2CE0" w:rsidP="000E2CE0">
      <w:pPr>
        <w:numPr>
          <w:ilvl w:val="0"/>
          <w:numId w:val="8"/>
        </w:numPr>
      </w:pPr>
      <w:r w:rsidRPr="000E2CE0">
        <w:t>Недостатки: высокая чувствительность к квантованию коэффициентов</w:t>
      </w:r>
    </w:p>
    <w:p w14:paraId="5DB19B9A" w14:textId="77777777" w:rsidR="000E2CE0" w:rsidRPr="000E2CE0" w:rsidRDefault="000E2CE0" w:rsidP="000E2CE0">
      <w:r w:rsidRPr="000E2CE0">
        <w:rPr>
          <w:b/>
          <w:bCs/>
        </w:rPr>
        <w:t>Каноническая форма (прямая форма 2):</w:t>
      </w:r>
    </w:p>
    <w:p w14:paraId="01AB3DFD" w14:textId="77777777" w:rsidR="000E2CE0" w:rsidRPr="000E2CE0" w:rsidRDefault="000E2CE0" w:rsidP="000E2CE0">
      <w:pPr>
        <w:numPr>
          <w:ilvl w:val="0"/>
          <w:numId w:val="9"/>
        </w:numPr>
      </w:pPr>
      <w:r w:rsidRPr="000E2CE0">
        <w:t>Достоинства: минимальное количество элементов задержки</w:t>
      </w:r>
    </w:p>
    <w:p w14:paraId="2175BAA0" w14:textId="77777777" w:rsidR="000E2CE0" w:rsidRPr="000E2CE0" w:rsidRDefault="000E2CE0" w:rsidP="000E2CE0">
      <w:pPr>
        <w:numPr>
          <w:ilvl w:val="0"/>
          <w:numId w:val="9"/>
        </w:numPr>
      </w:pPr>
      <w:r w:rsidRPr="000E2CE0">
        <w:t>Недостатки: как у прямой формы</w:t>
      </w:r>
    </w:p>
    <w:p w14:paraId="3C8549F2" w14:textId="77777777" w:rsidR="000E2CE0" w:rsidRPr="000E2CE0" w:rsidRDefault="000E2CE0" w:rsidP="000E2CE0">
      <w:r w:rsidRPr="000E2CE0">
        <w:rPr>
          <w:b/>
          <w:bCs/>
        </w:rPr>
        <w:t>Последовательная форма (каскадная):</w:t>
      </w:r>
    </w:p>
    <w:p w14:paraId="60728DC6" w14:textId="77777777" w:rsidR="000E2CE0" w:rsidRPr="000E2CE0" w:rsidRDefault="000E2CE0" w:rsidP="000E2CE0">
      <w:pPr>
        <w:numPr>
          <w:ilvl w:val="0"/>
          <w:numId w:val="10"/>
        </w:numPr>
      </w:pPr>
      <w:r w:rsidRPr="000E2CE0">
        <w:t>Достоинства: меньшая чувствительность к квантованию, удобна для регулировки, полюсы и нули группируются в секции 2-го порядка</w:t>
      </w:r>
    </w:p>
    <w:p w14:paraId="25B5BC00" w14:textId="77777777" w:rsidR="000E2CE0" w:rsidRPr="000E2CE0" w:rsidRDefault="000E2CE0" w:rsidP="000E2CE0">
      <w:pPr>
        <w:numPr>
          <w:ilvl w:val="0"/>
          <w:numId w:val="10"/>
        </w:numPr>
      </w:pPr>
      <w:r w:rsidRPr="000E2CE0">
        <w:t>Недостатки: сложнее в реализации</w:t>
      </w:r>
    </w:p>
    <w:p w14:paraId="47FA0206" w14:textId="77777777" w:rsidR="000E2CE0" w:rsidRPr="000E2CE0" w:rsidRDefault="000E2CE0" w:rsidP="000E2CE0">
      <w:r w:rsidRPr="000E2CE0">
        <w:rPr>
          <w:b/>
          <w:bCs/>
        </w:rPr>
        <w:t>Параллельная форма:</w:t>
      </w:r>
    </w:p>
    <w:p w14:paraId="5D2C7898" w14:textId="77777777" w:rsidR="000E2CE0" w:rsidRPr="000E2CE0" w:rsidRDefault="000E2CE0" w:rsidP="000E2CE0">
      <w:pPr>
        <w:numPr>
          <w:ilvl w:val="0"/>
          <w:numId w:val="11"/>
        </w:numPr>
      </w:pPr>
      <w:r w:rsidRPr="000E2CE0">
        <w:t>Достоинства: меньшая чувствительность к квантованию, независимость секций</w:t>
      </w:r>
    </w:p>
    <w:p w14:paraId="0E1B45F3" w14:textId="77777777" w:rsidR="000E2CE0" w:rsidRPr="000E2CE0" w:rsidRDefault="000E2CE0" w:rsidP="000E2CE0">
      <w:pPr>
        <w:numPr>
          <w:ilvl w:val="0"/>
          <w:numId w:val="11"/>
        </w:numPr>
      </w:pPr>
      <w:r w:rsidRPr="000E2CE0">
        <w:t>Недостатки: требуется разложение на простые дроби</w:t>
      </w:r>
    </w:p>
    <w:p w14:paraId="7FED58CF" w14:textId="77777777" w:rsidR="000E2CE0" w:rsidRDefault="000E2CE0" w:rsidP="000E2CE0">
      <w:pPr>
        <w:rPr>
          <w:b/>
          <w:bCs/>
        </w:rPr>
      </w:pPr>
    </w:p>
    <w:p w14:paraId="76D491D8" w14:textId="2C7E2F67" w:rsidR="000E2CE0" w:rsidRPr="000E2CE0" w:rsidRDefault="000E2CE0" w:rsidP="000E2CE0">
      <w:pPr>
        <w:rPr>
          <w:b/>
          <w:bCs/>
        </w:rPr>
      </w:pPr>
      <w:r w:rsidRPr="000E2CE0">
        <w:rPr>
          <w:b/>
          <w:bCs/>
        </w:rPr>
        <w:t>Анализ динамического диапазона коэффициентов (по вашей таблице)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8"/>
        <w:gridCol w:w="1943"/>
        <w:gridCol w:w="3222"/>
        <w:gridCol w:w="2711"/>
      </w:tblGrid>
      <w:tr w:rsidR="000E2CE0" w:rsidRPr="000E2CE0" w14:paraId="42C95C55" w14:textId="77777777" w:rsidTr="000E2CE0">
        <w:tc>
          <w:tcPr>
            <w:tcW w:w="0" w:type="auto"/>
          </w:tcPr>
          <w:p w14:paraId="271C5908" w14:textId="3A038F7F" w:rsidR="000E2CE0" w:rsidRPr="000E2CE0" w:rsidRDefault="000E2CE0" w:rsidP="000E2CE0"/>
        </w:tc>
        <w:tc>
          <w:tcPr>
            <w:tcW w:w="0" w:type="auto"/>
          </w:tcPr>
          <w:p w14:paraId="059061C0" w14:textId="64C75D10" w:rsidR="000E2CE0" w:rsidRPr="000E2CE0" w:rsidRDefault="000E2CE0" w:rsidP="000E2CE0">
            <w:r w:rsidRPr="000E2CE0">
              <w:t>Прямая форма</w:t>
            </w:r>
          </w:p>
        </w:tc>
        <w:tc>
          <w:tcPr>
            <w:tcW w:w="0" w:type="auto"/>
          </w:tcPr>
          <w:p w14:paraId="0F02AE10" w14:textId="4F4A2B6B" w:rsidR="000E2CE0" w:rsidRPr="000E2CE0" w:rsidRDefault="000E2CE0" w:rsidP="000E2CE0">
            <w:r w:rsidRPr="000E2CE0">
              <w:t>Последовательная форма</w:t>
            </w:r>
          </w:p>
        </w:tc>
        <w:tc>
          <w:tcPr>
            <w:tcW w:w="0" w:type="auto"/>
          </w:tcPr>
          <w:p w14:paraId="74DC4ED6" w14:textId="6B708455" w:rsidR="000E2CE0" w:rsidRPr="000E2CE0" w:rsidRDefault="000E2CE0" w:rsidP="000E2CE0">
            <w:r w:rsidRPr="000E2CE0">
              <w:t>Параллельная форма</w:t>
            </w:r>
          </w:p>
        </w:tc>
      </w:tr>
      <w:tr w:rsidR="000E2CE0" w:rsidRPr="000E2CE0" w14:paraId="5CBB456B" w14:textId="77777777" w:rsidTr="000E2CE0">
        <w:tc>
          <w:tcPr>
            <w:tcW w:w="0" w:type="auto"/>
          </w:tcPr>
          <w:p w14:paraId="41E7F4A2" w14:textId="61245AC7" w:rsidR="000E2CE0" w:rsidRPr="000E2CE0" w:rsidRDefault="000E2CE0" w:rsidP="007E77EC">
            <w:proofErr w:type="spellStart"/>
            <w:r w:rsidRPr="000E2CE0">
              <w:t>abs</w:t>
            </w:r>
            <w:proofErr w:type="spellEnd"/>
            <w:r w:rsidRPr="000E2CE0">
              <w:t>(B)</w:t>
            </w:r>
            <w:proofErr w:type="spellStart"/>
            <w:r w:rsidRPr="000E2CE0">
              <w:rPr>
                <w:vertAlign w:val="subscript"/>
              </w:rPr>
              <w:t>min</w:t>
            </w:r>
            <w:proofErr w:type="spellEnd"/>
          </w:p>
        </w:tc>
        <w:tc>
          <w:tcPr>
            <w:tcW w:w="0" w:type="auto"/>
          </w:tcPr>
          <w:p w14:paraId="7AA0B6D3" w14:textId="77777777" w:rsidR="000E2CE0" w:rsidRPr="000E2CE0" w:rsidRDefault="000E2CE0" w:rsidP="007E77EC">
            <w:r w:rsidRPr="000E2CE0">
              <w:t>0.0000</w:t>
            </w:r>
          </w:p>
        </w:tc>
        <w:tc>
          <w:tcPr>
            <w:tcW w:w="0" w:type="auto"/>
          </w:tcPr>
          <w:p w14:paraId="0292C3E7" w14:textId="77777777" w:rsidR="000E2CE0" w:rsidRPr="000E2CE0" w:rsidRDefault="000E2CE0" w:rsidP="007E77EC">
            <w:r w:rsidRPr="000E2CE0">
              <w:t>0.9264</w:t>
            </w:r>
          </w:p>
        </w:tc>
        <w:tc>
          <w:tcPr>
            <w:tcW w:w="0" w:type="auto"/>
          </w:tcPr>
          <w:p w14:paraId="53722326" w14:textId="77777777" w:rsidR="000E2CE0" w:rsidRPr="000E2CE0" w:rsidRDefault="000E2CE0" w:rsidP="007E77EC">
            <w:r w:rsidRPr="000E2CE0">
              <w:t>0.0001</w:t>
            </w:r>
          </w:p>
        </w:tc>
      </w:tr>
      <w:tr w:rsidR="000E2CE0" w:rsidRPr="000E2CE0" w14:paraId="5679C594" w14:textId="77777777" w:rsidTr="000E2CE0">
        <w:tc>
          <w:tcPr>
            <w:tcW w:w="0" w:type="auto"/>
          </w:tcPr>
          <w:p w14:paraId="1762F7D5" w14:textId="113794B6" w:rsidR="000E2CE0" w:rsidRPr="000E2CE0" w:rsidRDefault="000E2CE0" w:rsidP="007E77EC">
            <w:proofErr w:type="spellStart"/>
            <w:r w:rsidRPr="000E2CE0">
              <w:t>abs</w:t>
            </w:r>
            <w:proofErr w:type="spellEnd"/>
            <w:r w:rsidRPr="000E2CE0">
              <w:t>(B)</w:t>
            </w:r>
            <w:proofErr w:type="spellStart"/>
            <w:r w:rsidRPr="000E2CE0">
              <w:rPr>
                <w:vertAlign w:val="subscript"/>
              </w:rPr>
              <w:t>max</w:t>
            </w:r>
            <w:proofErr w:type="spellEnd"/>
          </w:p>
        </w:tc>
        <w:tc>
          <w:tcPr>
            <w:tcW w:w="0" w:type="auto"/>
          </w:tcPr>
          <w:p w14:paraId="4ACA77AD" w14:textId="77777777" w:rsidR="000E2CE0" w:rsidRPr="000E2CE0" w:rsidRDefault="000E2CE0" w:rsidP="007E77EC">
            <w:r w:rsidRPr="000E2CE0">
              <w:t>0.2506</w:t>
            </w:r>
          </w:p>
        </w:tc>
        <w:tc>
          <w:tcPr>
            <w:tcW w:w="0" w:type="auto"/>
          </w:tcPr>
          <w:p w14:paraId="545E04C2" w14:textId="77777777" w:rsidR="000E2CE0" w:rsidRPr="000E2CE0" w:rsidRDefault="000E2CE0" w:rsidP="007E77EC">
            <w:r w:rsidRPr="000E2CE0">
              <w:t>2.0754</w:t>
            </w:r>
          </w:p>
        </w:tc>
        <w:tc>
          <w:tcPr>
            <w:tcW w:w="0" w:type="auto"/>
          </w:tcPr>
          <w:p w14:paraId="35E9694F" w14:textId="77777777" w:rsidR="000E2CE0" w:rsidRPr="000E2CE0" w:rsidRDefault="000E2CE0" w:rsidP="007E77EC">
            <w:r w:rsidRPr="000E2CE0">
              <w:t>0.4577</w:t>
            </w:r>
          </w:p>
        </w:tc>
      </w:tr>
      <w:tr w:rsidR="000E2CE0" w:rsidRPr="000E2CE0" w14:paraId="55B132A3" w14:textId="77777777" w:rsidTr="000E2CE0">
        <w:tc>
          <w:tcPr>
            <w:tcW w:w="0" w:type="auto"/>
          </w:tcPr>
          <w:p w14:paraId="189D9C5B" w14:textId="1EFB2A34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abs(B)</w:t>
            </w:r>
            <w:r w:rsidRPr="000E2CE0">
              <w:rPr>
                <w:vertAlign w:val="subscript"/>
                <w:lang w:val="en-US"/>
              </w:rPr>
              <w:t>max</w:t>
            </w:r>
            <w:r w:rsidRPr="000E2CE0">
              <w:rPr>
                <w:lang w:val="en-US"/>
              </w:rPr>
              <w:t>/abs(B)</w:t>
            </w:r>
            <w:r w:rsidRPr="000E2CE0">
              <w:rPr>
                <w:vertAlign w:val="subscript"/>
                <w:lang w:val="en-US"/>
              </w:rPr>
              <w:t>min</w:t>
            </w:r>
          </w:p>
        </w:tc>
        <w:tc>
          <w:tcPr>
            <w:tcW w:w="0" w:type="auto"/>
          </w:tcPr>
          <w:p w14:paraId="7183FD83" w14:textId="77777777" w:rsidR="000E2CE0" w:rsidRPr="000E2CE0" w:rsidRDefault="000E2CE0" w:rsidP="007E77EC">
            <w:r w:rsidRPr="000E2CE0">
              <w:t>~250</w:t>
            </w:r>
          </w:p>
        </w:tc>
        <w:tc>
          <w:tcPr>
            <w:tcW w:w="0" w:type="auto"/>
          </w:tcPr>
          <w:p w14:paraId="6FA17C1B" w14:textId="77777777" w:rsidR="000E2CE0" w:rsidRPr="000E2CE0" w:rsidRDefault="000E2CE0" w:rsidP="007E77EC">
            <w:r w:rsidRPr="000E2CE0">
              <w:t>~2.24</w:t>
            </w:r>
          </w:p>
        </w:tc>
        <w:tc>
          <w:tcPr>
            <w:tcW w:w="0" w:type="auto"/>
          </w:tcPr>
          <w:p w14:paraId="2122F8D8" w14:textId="77777777" w:rsidR="000E2CE0" w:rsidRPr="000E2CE0" w:rsidRDefault="000E2CE0" w:rsidP="007E77EC">
            <w:r w:rsidRPr="000E2CE0">
              <w:t>~4577</w:t>
            </w:r>
          </w:p>
        </w:tc>
      </w:tr>
      <w:tr w:rsidR="000E2CE0" w:rsidRPr="000E2CE0" w14:paraId="0FFFD332" w14:textId="77777777" w:rsidTr="000E2CE0">
        <w:tc>
          <w:tcPr>
            <w:tcW w:w="0" w:type="auto"/>
          </w:tcPr>
          <w:p w14:paraId="09F06B96" w14:textId="118CEAB9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abs(A)</w:t>
            </w:r>
            <w:r w:rsidRPr="000E2CE0">
              <w:rPr>
                <w:vertAlign w:val="subscript"/>
                <w:lang w:val="en-US"/>
              </w:rPr>
              <w:t>min</w:t>
            </w:r>
          </w:p>
        </w:tc>
        <w:tc>
          <w:tcPr>
            <w:tcW w:w="0" w:type="auto"/>
          </w:tcPr>
          <w:p w14:paraId="675C2132" w14:textId="77777777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47274D9" w14:textId="77777777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5F98212" w14:textId="77777777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1</w:t>
            </w:r>
          </w:p>
        </w:tc>
      </w:tr>
      <w:tr w:rsidR="000E2CE0" w:rsidRPr="000E2CE0" w14:paraId="561289CE" w14:textId="77777777" w:rsidTr="000E2CE0">
        <w:tc>
          <w:tcPr>
            <w:tcW w:w="0" w:type="auto"/>
          </w:tcPr>
          <w:p w14:paraId="6455D2CB" w14:textId="629F7A93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abs(A)</w:t>
            </w:r>
            <w:r w:rsidRPr="000E2CE0">
              <w:rPr>
                <w:vertAlign w:val="subscript"/>
                <w:lang w:val="en-US"/>
              </w:rPr>
              <w:t>max</w:t>
            </w:r>
          </w:p>
        </w:tc>
        <w:tc>
          <w:tcPr>
            <w:tcW w:w="0" w:type="auto"/>
          </w:tcPr>
          <w:p w14:paraId="4B84A756" w14:textId="77777777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B14762B" w14:textId="77777777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B0626FD" w14:textId="77777777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1</w:t>
            </w:r>
          </w:p>
        </w:tc>
      </w:tr>
      <w:tr w:rsidR="000E2CE0" w:rsidRPr="000E2CE0" w14:paraId="05C3EF6B" w14:textId="77777777" w:rsidTr="000E2CE0">
        <w:tc>
          <w:tcPr>
            <w:tcW w:w="0" w:type="auto"/>
          </w:tcPr>
          <w:p w14:paraId="203D9222" w14:textId="55DE160B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lastRenderedPageBreak/>
              <w:t>abs(A)</w:t>
            </w:r>
            <w:r w:rsidRPr="000E2CE0">
              <w:rPr>
                <w:vertAlign w:val="subscript"/>
                <w:lang w:val="en-US"/>
              </w:rPr>
              <w:t>max</w:t>
            </w:r>
            <w:r w:rsidRPr="000E2CE0">
              <w:rPr>
                <w:lang w:val="en-US"/>
              </w:rPr>
              <w:t>/abs(A)</w:t>
            </w:r>
            <w:r w:rsidRPr="000E2CE0">
              <w:rPr>
                <w:vertAlign w:val="subscript"/>
                <w:lang w:val="en-US"/>
              </w:rPr>
              <w:t>min</w:t>
            </w:r>
          </w:p>
        </w:tc>
        <w:tc>
          <w:tcPr>
            <w:tcW w:w="0" w:type="auto"/>
          </w:tcPr>
          <w:p w14:paraId="751BE436" w14:textId="77777777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A0EDEDB" w14:textId="77777777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7885F7C" w14:textId="77777777" w:rsidR="000E2CE0" w:rsidRPr="000E2CE0" w:rsidRDefault="000E2CE0" w:rsidP="007E77EC">
            <w:pPr>
              <w:rPr>
                <w:lang w:val="en-US"/>
              </w:rPr>
            </w:pPr>
            <w:r w:rsidRPr="000E2CE0">
              <w:rPr>
                <w:lang w:val="en-US"/>
              </w:rPr>
              <w:t>1</w:t>
            </w:r>
          </w:p>
        </w:tc>
      </w:tr>
    </w:tbl>
    <w:p w14:paraId="2EB6BC89" w14:textId="6E64ABB6" w:rsidR="00083A9F" w:rsidRDefault="00083A9F" w:rsidP="000E2CE0"/>
    <w:p w14:paraId="29583D06" w14:textId="77777777" w:rsidR="000E2CE0" w:rsidRPr="000E2CE0" w:rsidRDefault="000E2CE0" w:rsidP="000E2CE0"/>
    <w:sectPr w:rsidR="000E2CE0" w:rsidRPr="000E2CE0" w:rsidSect="00211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39B"/>
    <w:multiLevelType w:val="multilevel"/>
    <w:tmpl w:val="9E88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B1152"/>
    <w:multiLevelType w:val="multilevel"/>
    <w:tmpl w:val="54F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22ED7"/>
    <w:multiLevelType w:val="multilevel"/>
    <w:tmpl w:val="50D0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33987"/>
    <w:multiLevelType w:val="multilevel"/>
    <w:tmpl w:val="65DC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E7134"/>
    <w:multiLevelType w:val="hybridMultilevel"/>
    <w:tmpl w:val="760A03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D3B03"/>
    <w:multiLevelType w:val="multilevel"/>
    <w:tmpl w:val="281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E4535"/>
    <w:multiLevelType w:val="multilevel"/>
    <w:tmpl w:val="6D2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F7F79"/>
    <w:multiLevelType w:val="multilevel"/>
    <w:tmpl w:val="495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B54C1"/>
    <w:multiLevelType w:val="multilevel"/>
    <w:tmpl w:val="5C6A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14BE3"/>
    <w:multiLevelType w:val="multilevel"/>
    <w:tmpl w:val="0E6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47FB7"/>
    <w:multiLevelType w:val="multilevel"/>
    <w:tmpl w:val="A21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820AF"/>
    <w:multiLevelType w:val="multilevel"/>
    <w:tmpl w:val="3AE86AB0"/>
    <w:lvl w:ilvl="0">
      <w:start w:val="1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73112743">
    <w:abstractNumId w:val="4"/>
  </w:num>
  <w:num w:numId="2" w16cid:durableId="1095058175">
    <w:abstractNumId w:val="11"/>
  </w:num>
  <w:num w:numId="3" w16cid:durableId="1920945826">
    <w:abstractNumId w:val="6"/>
  </w:num>
  <w:num w:numId="4" w16cid:durableId="525413872">
    <w:abstractNumId w:val="8"/>
  </w:num>
  <w:num w:numId="5" w16cid:durableId="1756974311">
    <w:abstractNumId w:val="0"/>
  </w:num>
  <w:num w:numId="6" w16cid:durableId="751049465">
    <w:abstractNumId w:val="10"/>
  </w:num>
  <w:num w:numId="7" w16cid:durableId="578321641">
    <w:abstractNumId w:val="1"/>
  </w:num>
  <w:num w:numId="8" w16cid:durableId="1531994781">
    <w:abstractNumId w:val="5"/>
  </w:num>
  <w:num w:numId="9" w16cid:durableId="1717050296">
    <w:abstractNumId w:val="7"/>
  </w:num>
  <w:num w:numId="10" w16cid:durableId="2026517060">
    <w:abstractNumId w:val="2"/>
  </w:num>
  <w:num w:numId="11" w16cid:durableId="1127241733">
    <w:abstractNumId w:val="3"/>
  </w:num>
  <w:num w:numId="12" w16cid:durableId="1876962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92"/>
    <w:rsid w:val="00036731"/>
    <w:rsid w:val="00063469"/>
    <w:rsid w:val="00083A9F"/>
    <w:rsid w:val="000E2CE0"/>
    <w:rsid w:val="000E48E1"/>
    <w:rsid w:val="001C6D43"/>
    <w:rsid w:val="002114D4"/>
    <w:rsid w:val="002A3592"/>
    <w:rsid w:val="002D132E"/>
    <w:rsid w:val="004C40CD"/>
    <w:rsid w:val="00602789"/>
    <w:rsid w:val="00672858"/>
    <w:rsid w:val="006800BF"/>
    <w:rsid w:val="00720B64"/>
    <w:rsid w:val="00745204"/>
    <w:rsid w:val="00797F32"/>
    <w:rsid w:val="007B3873"/>
    <w:rsid w:val="00910DF1"/>
    <w:rsid w:val="00917205"/>
    <w:rsid w:val="00966E49"/>
    <w:rsid w:val="009C1CF4"/>
    <w:rsid w:val="00AC452F"/>
    <w:rsid w:val="00C32E6B"/>
    <w:rsid w:val="00C53A84"/>
    <w:rsid w:val="00E3589F"/>
    <w:rsid w:val="00E53203"/>
    <w:rsid w:val="00E65F5D"/>
    <w:rsid w:val="00F8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6EFEC"/>
  <w15:chartTrackingRefBased/>
  <w15:docId w15:val="{A9C66759-C202-44EE-B46C-C3C96CAD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89F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paragraph" w:customStyle="1" w:styleId="ac">
    <w:name w:val="Безразрывный"/>
    <w:basedOn w:val="a"/>
    <w:next w:val="a"/>
    <w:link w:val="ad"/>
    <w:qFormat/>
    <w:rsid w:val="00E53203"/>
    <w:pPr>
      <w:keepNext/>
    </w:pPr>
  </w:style>
  <w:style w:type="character" w:customStyle="1" w:styleId="ad">
    <w:name w:val="Безразрывный Знак"/>
    <w:basedOn w:val="a0"/>
    <w:link w:val="ac"/>
    <w:rsid w:val="00E53203"/>
    <w:rPr>
      <w:sz w:val="28"/>
    </w:rPr>
  </w:style>
  <w:style w:type="paragraph" w:customStyle="1" w:styleId="ae">
    <w:name w:val="Код"/>
    <w:basedOn w:val="a"/>
    <w:link w:val="af"/>
    <w:qFormat/>
    <w:rsid w:val="00E53203"/>
    <w:pPr>
      <w:spacing w:after="0" w:line="240" w:lineRule="auto"/>
      <w:jc w:val="left"/>
    </w:pPr>
    <w:rPr>
      <w:rFonts w:ascii="Consolas" w:hAnsi="Consolas"/>
    </w:rPr>
  </w:style>
  <w:style w:type="character" w:customStyle="1" w:styleId="af">
    <w:name w:val="Код Знак"/>
    <w:basedOn w:val="a0"/>
    <w:link w:val="ae"/>
    <w:rsid w:val="00E53203"/>
    <w:rPr>
      <w:rFonts w:ascii="Consolas" w:hAnsi="Consolas"/>
      <w:sz w:val="28"/>
    </w:rPr>
  </w:style>
  <w:style w:type="table" w:styleId="af0">
    <w:name w:val="Table Grid"/>
    <w:basedOn w:val="a1"/>
    <w:uiPriority w:val="39"/>
    <w:rsid w:val="001C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311</TotalTime>
  <Pages>17</Pages>
  <Words>2166</Words>
  <Characters>12349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Даниил .</cp:lastModifiedBy>
  <cp:revision>7</cp:revision>
  <dcterms:created xsi:type="dcterms:W3CDTF">2026-05-23T11:30:00Z</dcterms:created>
  <dcterms:modified xsi:type="dcterms:W3CDTF">2026-05-29T01:57:00Z</dcterms:modified>
</cp:coreProperties>
</file>